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noProof/>
          <w:color w:val="4472C4" w:themeColor="accent1"/>
          <w:lang w:val="pt-PT"/>
        </w:rPr>
        <w:id w:val="-61028643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22DBCEA" w14:textId="77777777" w:rsidR="00100DFB" w:rsidRDefault="00100DFB">
          <w:pPr>
            <w:pStyle w:val="SemEspaament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:lang w:val="pt-PT"/>
            </w:rPr>
            <w:alias w:val="Title"/>
            <w:tag w:val=""/>
            <w:id w:val="1735040861"/>
            <w:placeholder>
              <w:docPart w:val="E50BB95FE120478492A65150468E0DC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B5410A" w14:textId="77777777" w:rsidR="00100DFB" w:rsidRPr="00DD4F61" w:rsidRDefault="00DD4F61">
              <w:pPr>
                <w:pStyle w:val="SemEspaament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pt-PT"/>
                </w:rPr>
              </w:pPr>
              <w:r w:rsidRPr="00DD4F6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pt-PT"/>
                </w:rPr>
                <w:t>Base de dados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  <w:lang w:val="pt-PT"/>
            </w:rPr>
            <w:alias w:val="Subtitle"/>
            <w:tag w:val=""/>
            <w:id w:val="328029620"/>
            <w:placeholder>
              <w:docPart w:val="CA15541ABE794F1FB22A17FF3E3096F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78CE2EB" w14:textId="056483CE" w:rsidR="00100DFB" w:rsidRPr="00DD4F61" w:rsidRDefault="005C27DB">
              <w:pPr>
                <w:pStyle w:val="SemEspaamento"/>
                <w:jc w:val="center"/>
                <w:rPr>
                  <w:color w:val="4472C4" w:themeColor="accent1"/>
                  <w:sz w:val="28"/>
                  <w:szCs w:val="28"/>
                  <w:lang w:val="pt-PT"/>
                </w:rPr>
              </w:pPr>
              <w:r>
                <w:rPr>
                  <w:color w:val="4472C4" w:themeColor="accent1"/>
                  <w:sz w:val="28"/>
                  <w:szCs w:val="28"/>
                  <w:lang w:val="pt-PT"/>
                </w:rPr>
                <w:t>Francisco Martins</w:t>
              </w:r>
            </w:p>
          </w:sdtContent>
        </w:sdt>
        <w:p w14:paraId="62EA1362" w14:textId="77777777" w:rsidR="00100DFB" w:rsidRPr="00DD4F61" w:rsidRDefault="00100DFB">
          <w:pPr>
            <w:pStyle w:val="SemEspaamento"/>
            <w:spacing w:before="480"/>
            <w:jc w:val="center"/>
            <w:rPr>
              <w:color w:val="4472C4" w:themeColor="accent1"/>
              <w:lang w:val="pt-PT"/>
            </w:rPr>
          </w:pPr>
          <w:r>
            <w:rPr>
              <w:noProof/>
              <w:color w:val="4472C4" w:themeColor="accent1"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3D564D" wp14:editId="6824AF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8E940A6" w14:textId="1DCAE8A2" w:rsidR="00D61E90" w:rsidRPr="00DD4F61" w:rsidRDefault="00D61E90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April </w:t>
                                    </w:r>
                                    <w:r w:rsidR="005C27DB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28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, 2026</w:t>
                                    </w:r>
                                  </w:p>
                                </w:sdtContent>
                              </w:sdt>
                              <w:p w14:paraId="6761E9A8" w14:textId="77777777" w:rsidR="00D61E90" w:rsidRPr="00DD4F6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61E90" w:rsidRPr="00DD4F61">
                                      <w:rPr>
                                        <w:caps/>
                                        <w:color w:val="4472C4" w:themeColor="accent1"/>
                                      </w:rPr>
                                      <w:t>Poppy and max</w:t>
                                    </w:r>
                                  </w:sdtContent>
                                </w:sdt>
                              </w:p>
                              <w:p w14:paraId="324DCB91" w14:textId="79258062" w:rsidR="00D61E90" w:rsidRPr="00DD4F6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C27DB">
                                      <w:rPr>
                                        <w:color w:val="4472C4" w:themeColor="accent1"/>
                                      </w:rPr>
                                      <w:t>Francisco Ascenso Martins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3D56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8E940A6" w14:textId="1DCAE8A2" w:rsidR="00D61E90" w:rsidRPr="00DD4F61" w:rsidRDefault="00D61E90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April </w:t>
                              </w:r>
                              <w:r w:rsidR="005C27DB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28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, 2026</w:t>
                              </w:r>
                            </w:p>
                          </w:sdtContent>
                        </w:sdt>
                        <w:p w14:paraId="6761E9A8" w14:textId="77777777" w:rsidR="00D61E90" w:rsidRPr="00DD4F61" w:rsidRDefault="00000000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61E90" w:rsidRPr="00DD4F61">
                                <w:rPr>
                                  <w:caps/>
                                  <w:color w:val="4472C4" w:themeColor="accent1"/>
                                </w:rPr>
                                <w:t>Poppy and max</w:t>
                              </w:r>
                            </w:sdtContent>
                          </w:sdt>
                        </w:p>
                        <w:p w14:paraId="324DCB91" w14:textId="79258062" w:rsidR="00D61E90" w:rsidRPr="00DD4F61" w:rsidRDefault="00000000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C27DB">
                                <w:rPr>
                                  <w:color w:val="4472C4" w:themeColor="accent1"/>
                                </w:rPr>
                                <w:t>Francisco Ascenso Martins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8F6716A" w14:textId="77777777" w:rsidR="00100DFB" w:rsidRDefault="00100DFB" w:rsidP="00DD4F61">
          <w:pPr>
            <w:ind w:firstLine="708"/>
          </w:pPr>
          <w:r>
            <w:br w:type="page"/>
          </w:r>
        </w:p>
      </w:sdtContent>
    </w:sdt>
    <w:p w14:paraId="3169CF0B" w14:textId="77777777" w:rsidR="00902224" w:rsidRPr="00902224" w:rsidRDefault="00902224">
      <w:pPr>
        <w:rPr>
          <w:b/>
          <w:bCs/>
          <w:sz w:val="28"/>
          <w:szCs w:val="28"/>
        </w:rPr>
      </w:pPr>
      <w:r w:rsidRPr="00902224">
        <w:rPr>
          <w:b/>
          <w:bCs/>
          <w:noProof w:val="0"/>
          <w:sz w:val="28"/>
          <w:szCs w:val="28"/>
        </w:rPr>
        <w:lastRenderedPageBreak/>
        <w:t>Índice</w:t>
      </w:r>
    </w:p>
    <w:p w14:paraId="49029EDB" w14:textId="28AB5DF4" w:rsidR="00296C3F" w:rsidRDefault="00902224">
      <w:pPr>
        <w:pStyle w:val="ndice1"/>
        <w:tabs>
          <w:tab w:val="left" w:pos="480"/>
          <w:tab w:val="right" w:leader="dot" w:pos="8494"/>
        </w:tabs>
        <w:rPr>
          <w:rFonts w:eastAsiaTheme="minorEastAsia"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\t "titulo;1" </w:instrText>
      </w:r>
      <w:r>
        <w:fldChar w:fldCharType="separate"/>
      </w:r>
      <w:hyperlink w:anchor="_Toc228909252" w:history="1">
        <w:r w:rsidR="00296C3F" w:rsidRPr="00AF7957">
          <w:rPr>
            <w:rStyle w:val="Hiperligao"/>
          </w:rPr>
          <w:t>1)</w:t>
        </w:r>
        <w:r w:rsidR="00296C3F">
          <w:rPr>
            <w:rFonts w:eastAsiaTheme="minorEastAsia"/>
            <w:kern w:val="2"/>
            <w:sz w:val="24"/>
            <w:szCs w:val="24"/>
            <w:lang w:eastAsia="pt-PT"/>
            <w14:ligatures w14:val="standardContextual"/>
          </w:rPr>
          <w:tab/>
        </w:r>
        <w:r w:rsidR="00296C3F" w:rsidRPr="00AF7957">
          <w:rPr>
            <w:rStyle w:val="Hiperligao"/>
          </w:rPr>
          <w:t>Descrição do Sistema</w:t>
        </w:r>
        <w:r w:rsidR="00296C3F">
          <w:rPr>
            <w:webHidden/>
          </w:rPr>
          <w:tab/>
        </w:r>
        <w:r w:rsidR="00296C3F">
          <w:rPr>
            <w:webHidden/>
          </w:rPr>
          <w:fldChar w:fldCharType="begin"/>
        </w:r>
        <w:r w:rsidR="00296C3F">
          <w:rPr>
            <w:webHidden/>
          </w:rPr>
          <w:instrText xml:space="preserve"> PAGEREF _Toc228909252 \h </w:instrText>
        </w:r>
        <w:r w:rsidR="00296C3F">
          <w:rPr>
            <w:webHidden/>
          </w:rPr>
        </w:r>
        <w:r w:rsidR="00296C3F">
          <w:rPr>
            <w:webHidden/>
          </w:rPr>
          <w:fldChar w:fldCharType="separate"/>
        </w:r>
        <w:r w:rsidR="00296C3F">
          <w:rPr>
            <w:webHidden/>
          </w:rPr>
          <w:t>2</w:t>
        </w:r>
        <w:r w:rsidR="00296C3F">
          <w:rPr>
            <w:webHidden/>
          </w:rPr>
          <w:fldChar w:fldCharType="end"/>
        </w:r>
      </w:hyperlink>
    </w:p>
    <w:p w14:paraId="04951AEB" w14:textId="265FEEBB" w:rsidR="00296C3F" w:rsidRDefault="00296C3F">
      <w:pPr>
        <w:pStyle w:val="ndice1"/>
        <w:tabs>
          <w:tab w:val="left" w:pos="480"/>
          <w:tab w:val="right" w:leader="dot" w:pos="8494"/>
        </w:tabs>
        <w:rPr>
          <w:rFonts w:eastAsiaTheme="minorEastAsia"/>
          <w:kern w:val="2"/>
          <w:sz w:val="24"/>
          <w:szCs w:val="24"/>
          <w:lang w:eastAsia="pt-PT"/>
          <w14:ligatures w14:val="standardContextual"/>
        </w:rPr>
      </w:pPr>
      <w:hyperlink w:anchor="_Toc228909253" w:history="1">
        <w:r w:rsidRPr="00AF7957">
          <w:rPr>
            <w:rStyle w:val="Hiperligao"/>
          </w:rPr>
          <w:t>2)</w:t>
        </w:r>
        <w:r>
          <w:rPr>
            <w:rFonts w:eastAsiaTheme="minorEastAsia"/>
            <w:kern w:val="2"/>
            <w:sz w:val="24"/>
            <w:szCs w:val="24"/>
            <w:lang w:eastAsia="pt-PT"/>
            <w14:ligatures w14:val="standardContextual"/>
          </w:rPr>
          <w:tab/>
        </w:r>
        <w:r w:rsidRPr="00AF7957">
          <w:rPr>
            <w:rStyle w:val="Hiperligao"/>
          </w:rPr>
          <w:t>Modelo Conceptual (Diagrama de Entidade Relacionamento-DER)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_Toc228909253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736574D" w14:textId="0B097973" w:rsidR="00296C3F" w:rsidRDefault="00296C3F">
      <w:pPr>
        <w:pStyle w:val="ndice1"/>
        <w:tabs>
          <w:tab w:val="left" w:pos="480"/>
          <w:tab w:val="right" w:leader="dot" w:pos="8494"/>
        </w:tabs>
        <w:rPr>
          <w:rFonts w:eastAsiaTheme="minorEastAsia"/>
          <w:kern w:val="2"/>
          <w:sz w:val="24"/>
          <w:szCs w:val="24"/>
          <w:lang w:eastAsia="pt-PT"/>
          <w14:ligatures w14:val="standardContextual"/>
        </w:rPr>
      </w:pPr>
      <w:hyperlink w:anchor="_Toc228909254" w:history="1">
        <w:r w:rsidRPr="00AF7957">
          <w:rPr>
            <w:rStyle w:val="Hiperligao"/>
          </w:rPr>
          <w:t>3)</w:t>
        </w:r>
        <w:r>
          <w:rPr>
            <w:rFonts w:eastAsiaTheme="minorEastAsia"/>
            <w:kern w:val="2"/>
            <w:sz w:val="24"/>
            <w:szCs w:val="24"/>
            <w:lang w:eastAsia="pt-PT"/>
            <w14:ligatures w14:val="standardContextual"/>
          </w:rPr>
          <w:tab/>
        </w:r>
        <w:r w:rsidRPr="00AF7957">
          <w:rPr>
            <w:rStyle w:val="Hiperligao"/>
          </w:rPr>
          <w:t>Modelo Lógico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_Toc228909254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AC00C13" w14:textId="556F0C35" w:rsidR="00296C3F" w:rsidRDefault="00296C3F">
      <w:pPr>
        <w:pStyle w:val="ndice1"/>
        <w:tabs>
          <w:tab w:val="left" w:pos="480"/>
          <w:tab w:val="right" w:leader="dot" w:pos="8494"/>
        </w:tabs>
        <w:rPr>
          <w:rFonts w:eastAsiaTheme="minorEastAsia"/>
          <w:kern w:val="2"/>
          <w:sz w:val="24"/>
          <w:szCs w:val="24"/>
          <w:lang w:eastAsia="pt-PT"/>
          <w14:ligatures w14:val="standardContextual"/>
        </w:rPr>
      </w:pPr>
      <w:hyperlink w:anchor="_Toc228909255" w:history="1">
        <w:r w:rsidRPr="00AF7957">
          <w:rPr>
            <w:rStyle w:val="Hiperligao"/>
          </w:rPr>
          <w:t>4)</w:t>
        </w:r>
        <w:r>
          <w:rPr>
            <w:rFonts w:eastAsiaTheme="minorEastAsia"/>
            <w:kern w:val="2"/>
            <w:sz w:val="24"/>
            <w:szCs w:val="24"/>
            <w:lang w:eastAsia="pt-PT"/>
            <w14:ligatures w14:val="standardContextual"/>
          </w:rPr>
          <w:tab/>
        </w:r>
        <w:r w:rsidRPr="00AF7957">
          <w:rPr>
            <w:rStyle w:val="Hiperligao"/>
          </w:rPr>
          <w:t>Dicionário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_Toc228909255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49C0C58" w14:textId="0E19DAE2" w:rsidR="00296C3F" w:rsidRDefault="00296C3F">
      <w:pPr>
        <w:pStyle w:val="ndice1"/>
        <w:tabs>
          <w:tab w:val="left" w:pos="480"/>
          <w:tab w:val="right" w:leader="dot" w:pos="8494"/>
        </w:tabs>
        <w:rPr>
          <w:rFonts w:eastAsiaTheme="minorEastAsia"/>
          <w:kern w:val="2"/>
          <w:sz w:val="24"/>
          <w:szCs w:val="24"/>
          <w:lang w:eastAsia="pt-PT"/>
          <w14:ligatures w14:val="standardContextual"/>
        </w:rPr>
      </w:pPr>
      <w:hyperlink w:anchor="_Toc228909256" w:history="1">
        <w:r w:rsidRPr="00AF7957">
          <w:rPr>
            <w:rStyle w:val="Hiperligao"/>
          </w:rPr>
          <w:t>5)</w:t>
        </w:r>
        <w:r>
          <w:rPr>
            <w:rFonts w:eastAsiaTheme="minorEastAsia"/>
            <w:kern w:val="2"/>
            <w:sz w:val="24"/>
            <w:szCs w:val="24"/>
            <w:lang w:eastAsia="pt-PT"/>
            <w14:ligatures w14:val="standardContextual"/>
          </w:rPr>
          <w:tab/>
        </w:r>
        <w:r w:rsidRPr="00AF7957">
          <w:rPr>
            <w:rStyle w:val="Hiperligao"/>
          </w:rPr>
          <w:t>Modelo Físico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_Toc228909256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4260DAE" w14:textId="119264D6" w:rsidR="00902224" w:rsidRDefault="00902224">
      <w:r>
        <w:fldChar w:fldCharType="end"/>
      </w:r>
    </w:p>
    <w:p w14:paraId="42E77EDD" w14:textId="77777777" w:rsidR="007D55EA" w:rsidRDefault="007D55EA">
      <w:r>
        <w:br w:type="page"/>
      </w:r>
    </w:p>
    <w:p w14:paraId="45FAB608" w14:textId="77777777" w:rsidR="00CA07E3" w:rsidRDefault="00CA07E3" w:rsidP="00B061A7">
      <w:pPr>
        <w:ind w:left="720" w:hanging="360"/>
      </w:pPr>
    </w:p>
    <w:p w14:paraId="3E263144" w14:textId="77777777" w:rsidR="00CA07E3" w:rsidRPr="00DD4F61" w:rsidRDefault="00CA07E3" w:rsidP="00DD4F61">
      <w:pPr>
        <w:pStyle w:val="titulo"/>
      </w:pPr>
      <w:bookmarkStart w:id="0" w:name="_Toc228909252"/>
      <w:r w:rsidRPr="00CA07E3">
        <w:t>Descrição do Sistema</w:t>
      </w:r>
      <w:bookmarkEnd w:id="0"/>
    </w:p>
    <w:p w14:paraId="7727CD55" w14:textId="77777777" w:rsidR="005C27DB" w:rsidRPr="00E4550D" w:rsidRDefault="005C27DB" w:rsidP="005C27DB">
      <w:r w:rsidRPr="00E4550D">
        <w:t>O</w:t>
      </w:r>
      <w:r>
        <w:t xml:space="preserve"> sistema do nosso site </w:t>
      </w:r>
      <w:r w:rsidRPr="00E4550D">
        <w:t>é composto por várias tabelas relacionadas</w:t>
      </w:r>
      <w:r>
        <w:t xml:space="preserve"> entre si,</w:t>
      </w:r>
      <w:r w:rsidRPr="00E4550D">
        <w:t xml:space="preserve"> que fazem parte da nossa associação.</w:t>
      </w:r>
    </w:p>
    <w:p w14:paraId="4CFD309C" w14:textId="530C0058" w:rsidR="005C27DB" w:rsidRPr="00E4550D" w:rsidRDefault="005C27DB" w:rsidP="005C27DB">
      <w:r w:rsidRPr="00E4550D">
        <w:t xml:space="preserve">Ele começa com a tabela de </w:t>
      </w:r>
      <w:r w:rsidR="00FA2FA9">
        <w:t>users</w:t>
      </w:r>
      <w:r w:rsidRPr="00E4550D">
        <w:t xml:space="preserve">, que é o ponto de partida para diferentes perfis, como </w:t>
      </w:r>
      <w:r w:rsidR="00FA2FA9">
        <w:t>vets</w:t>
      </w:r>
      <w:r w:rsidRPr="00E4550D">
        <w:t xml:space="preserve">, </w:t>
      </w:r>
      <w:r w:rsidR="00FA2FA9">
        <w:t>admins</w:t>
      </w:r>
      <w:r w:rsidRPr="00E4550D">
        <w:t xml:space="preserve">, </w:t>
      </w:r>
      <w:r w:rsidR="00FA2FA9">
        <w:t>participants</w:t>
      </w:r>
      <w:r w:rsidRPr="00E4550D">
        <w:t xml:space="preserve">, </w:t>
      </w:r>
      <w:r w:rsidR="00FA2FA9">
        <w:t>vonlunteer</w:t>
      </w:r>
      <w:r w:rsidRPr="00E4550D">
        <w:t xml:space="preserve">, </w:t>
      </w:r>
      <w:r w:rsidR="00FA2FA9">
        <w:t>costumers</w:t>
      </w:r>
      <w:r w:rsidRPr="00E4550D">
        <w:t xml:space="preserve">, </w:t>
      </w:r>
      <w:r w:rsidR="00FA2FA9">
        <w:t>partners</w:t>
      </w:r>
      <w:r w:rsidRPr="00E4550D">
        <w:t xml:space="preserve"> e </w:t>
      </w:r>
      <w:r w:rsidR="00FA2FA9">
        <w:t>donations</w:t>
      </w:r>
      <w:r w:rsidRPr="00E4550D">
        <w:t>.</w:t>
      </w:r>
    </w:p>
    <w:p w14:paraId="283EBEE5" w14:textId="77777777" w:rsidR="005C27DB" w:rsidRPr="00E4550D" w:rsidRDefault="005C27DB" w:rsidP="005C27DB">
      <w:r w:rsidRPr="00E4550D">
        <w:t>A tabela de participantes, por exemplo, permite que eles visualizem eventos. Já a tabela de voluntários possibilita que eles vejam os horários disponíveis.</w:t>
      </w:r>
    </w:p>
    <w:p w14:paraId="0A2E1217" w14:textId="77777777" w:rsidR="005C27DB" w:rsidRPr="00E4550D" w:rsidRDefault="005C27DB" w:rsidP="005C27DB">
      <w:r w:rsidRPr="00E4550D">
        <w:t>Os clientes podem acessar a guia de adoção e informações sobre os animais. Esses animais são detalhados com informações sobre raças, espécies e check-ups.</w:t>
      </w:r>
    </w:p>
    <w:p w14:paraId="2478A6FE" w14:textId="77777777" w:rsidR="005C27DB" w:rsidRPr="00E4550D" w:rsidRDefault="005C27DB" w:rsidP="005C27DB">
      <w:r w:rsidRPr="00E4550D">
        <w:t>Os veterinários têm acesso aos check-ups e, a partir daí, podem visualizar os animais e os resultados desses check-ups.</w:t>
      </w:r>
    </w:p>
    <w:p w14:paraId="43AB1F50" w14:textId="77777777" w:rsidR="005C27DB" w:rsidRPr="00E4550D" w:rsidRDefault="005C27DB" w:rsidP="005C27DB">
      <w:r w:rsidRPr="00E4550D">
        <w:t>Essa estrutura permite uma organização clara e eficiente das informações dentro do sistema.</w:t>
      </w:r>
    </w:p>
    <w:p w14:paraId="2CAD8AF9" w14:textId="77777777" w:rsidR="00CA07E3" w:rsidRPr="00CA07E3" w:rsidRDefault="00CA07E3" w:rsidP="00CA07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8B93EBD" w14:textId="77777777" w:rsidR="00301872" w:rsidRPr="00CA07E3" w:rsidRDefault="00CA07E3" w:rsidP="007D55EA">
      <w:pPr>
        <w:pStyle w:val="titulo"/>
      </w:pPr>
      <w:bookmarkStart w:id="1" w:name="_Toc228909253"/>
      <w:r w:rsidRPr="00CA07E3">
        <w:lastRenderedPageBreak/>
        <w:t>Modelo Conceptual (Diagrama de Entidade Relacionamento</w:t>
      </w:r>
      <w:r>
        <w:t>-DER</w:t>
      </w:r>
      <w:r w:rsidRPr="00CA07E3">
        <w:t>)</w:t>
      </w:r>
      <w:bookmarkEnd w:id="1"/>
    </w:p>
    <w:p w14:paraId="15A888B1" w14:textId="77777777" w:rsidR="007A3042" w:rsidRPr="000E28E2" w:rsidRDefault="007A3042" w:rsidP="000E28E2">
      <w:pPr>
        <w:pStyle w:val="titulo"/>
        <w:numPr>
          <w:ilvl w:val="0"/>
          <w:numId w:val="0"/>
        </w:numPr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</w:p>
    <w:p w14:paraId="7D90B255" w14:textId="4338E5F9" w:rsidR="00D61E90" w:rsidRPr="00D61E90" w:rsidRDefault="00443C48" w:rsidP="00D61E90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drawing>
          <wp:inline distT="0" distB="0" distL="0" distR="0" wp14:anchorId="1B708C7B" wp14:editId="02A30664">
            <wp:extent cx="5392420" cy="4806315"/>
            <wp:effectExtent l="0" t="0" r="0" b="0"/>
            <wp:docPr id="197236058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6463" w14:textId="77777777" w:rsidR="00107C42" w:rsidRPr="00107C42" w:rsidRDefault="00107C42" w:rsidP="00107C4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</w:p>
    <w:p w14:paraId="7D15E707" w14:textId="77777777" w:rsidR="00817EF8" w:rsidRPr="00817EF8" w:rsidRDefault="00817EF8" w:rsidP="00817EF8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</w:p>
    <w:p w14:paraId="4C4CF92B" w14:textId="77777777" w:rsidR="00E5349C" w:rsidRDefault="00E5349C" w:rsidP="007A3042"/>
    <w:p w14:paraId="3FFFC9C0" w14:textId="77777777" w:rsidR="00E5349C" w:rsidRPr="007F34ED" w:rsidRDefault="00CA07E3" w:rsidP="007A3042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  <w:r>
        <w:br w:type="page"/>
      </w:r>
    </w:p>
    <w:p w14:paraId="36DF11F7" w14:textId="477903D4" w:rsidR="00DD4F61" w:rsidRPr="005C27DB" w:rsidRDefault="007A3042" w:rsidP="007A3042">
      <w:pPr>
        <w:pStyle w:val="titulo"/>
      </w:pPr>
      <w:bookmarkStart w:id="2" w:name="_Toc228909254"/>
      <w:r w:rsidRPr="00E5349C">
        <w:lastRenderedPageBreak/>
        <w:t>Modelo Lógico</w:t>
      </w:r>
      <w:bookmarkEnd w:id="2"/>
    </w:p>
    <w:p w14:paraId="5739BB3D" w14:textId="77777777" w:rsidR="005C27DB" w:rsidRDefault="005C27DB" w:rsidP="005C27DB">
      <w:pPr>
        <w:rPr>
          <w:lang w:val="en-US"/>
        </w:rPr>
      </w:pPr>
      <w:r>
        <w:rPr>
          <w:lang w:val="en-US"/>
        </w:rPr>
        <w:t>users(</w:t>
      </w:r>
      <w:r w:rsidRPr="00E4550D">
        <w:rPr>
          <w:u w:val="single"/>
          <w:lang w:val="en-US"/>
        </w:rPr>
        <w:t>id_user</w:t>
      </w:r>
      <w:r>
        <w:rPr>
          <w:lang w:val="en-US"/>
        </w:rPr>
        <w:t xml:space="preserve">, </w:t>
      </w:r>
      <w:r w:rsidRPr="00E4550D">
        <w:rPr>
          <w:lang w:val="en-US"/>
        </w:rPr>
        <w:t>name</w:t>
      </w:r>
      <w:r>
        <w:rPr>
          <w:lang w:val="en-US"/>
        </w:rPr>
        <w:t xml:space="preserve">, </w:t>
      </w:r>
      <w:r w:rsidRPr="00E4550D">
        <w:rPr>
          <w:lang w:val="en-US"/>
        </w:rPr>
        <w:t>phone</w:t>
      </w:r>
      <w:r>
        <w:rPr>
          <w:lang w:val="en-US"/>
        </w:rPr>
        <w:t xml:space="preserve">, </w:t>
      </w:r>
      <w:r w:rsidRPr="00E4550D">
        <w:rPr>
          <w:lang w:val="en-US"/>
        </w:rPr>
        <w:t>email</w:t>
      </w:r>
      <w:r>
        <w:rPr>
          <w:lang w:val="en-US"/>
        </w:rPr>
        <w:t xml:space="preserve">, </w:t>
      </w:r>
      <w:r w:rsidRPr="00E4550D">
        <w:rPr>
          <w:lang w:val="en-US"/>
        </w:rPr>
        <w:t>nif</w:t>
      </w:r>
      <w:r>
        <w:rPr>
          <w:lang w:val="en-US"/>
        </w:rPr>
        <w:t xml:space="preserve">, </w:t>
      </w:r>
      <w:r w:rsidRPr="00E4550D">
        <w:rPr>
          <w:lang w:val="en-US"/>
        </w:rPr>
        <w:t>birthday</w:t>
      </w:r>
      <w:r>
        <w:rPr>
          <w:lang w:val="en-US"/>
        </w:rPr>
        <w:t xml:space="preserve">, </w:t>
      </w:r>
      <w:r w:rsidRPr="00E4550D">
        <w:rPr>
          <w:lang w:val="en-US"/>
        </w:rPr>
        <w:t>pass</w:t>
      </w:r>
      <w:r>
        <w:rPr>
          <w:lang w:val="en-US"/>
        </w:rPr>
        <w:t xml:space="preserve">, </w:t>
      </w:r>
      <w:r w:rsidRPr="00E4550D">
        <w:rPr>
          <w:lang w:val="en-US"/>
        </w:rPr>
        <w:t>address</w:t>
      </w:r>
      <w:r>
        <w:rPr>
          <w:lang w:val="en-US"/>
        </w:rPr>
        <w:t xml:space="preserve">, </w:t>
      </w:r>
      <w:r w:rsidRPr="00E4550D">
        <w:rPr>
          <w:lang w:val="en-US"/>
        </w:rPr>
        <w:t>type</w:t>
      </w:r>
      <w:r>
        <w:rPr>
          <w:lang w:val="en-US"/>
        </w:rPr>
        <w:t xml:space="preserve">, </w:t>
      </w:r>
      <w:r w:rsidRPr="00E4550D">
        <w:rPr>
          <w:lang w:val="en-US"/>
        </w:rPr>
        <w:t>gender</w:t>
      </w:r>
      <w:r>
        <w:rPr>
          <w:lang w:val="en-US"/>
        </w:rPr>
        <w:t>)</w:t>
      </w:r>
    </w:p>
    <w:p w14:paraId="5CD0F2FE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7D169" wp14:editId="4F19A0BB">
                <wp:simplePos x="0" y="0"/>
                <wp:positionH relativeFrom="column">
                  <wp:posOffset>1183453</wp:posOffset>
                </wp:positionH>
                <wp:positionV relativeFrom="paragraph">
                  <wp:posOffset>90581</wp:posOffset>
                </wp:positionV>
                <wp:extent cx="192505" cy="176797"/>
                <wp:effectExtent l="0" t="76200" r="0" b="33020"/>
                <wp:wrapNone/>
                <wp:docPr id="3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617E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3" o:spid="_x0000_s1026" type="#_x0000_t34" style="position:absolute;margin-left:93.2pt;margin-top:7.15pt;width:15.15pt;height:13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DD4F61">
        <w:rPr>
          <w:lang w:val="en-US"/>
        </w:rPr>
        <w:t xml:space="preserve">                                    </w:t>
      </w:r>
      <w:r>
        <w:rPr>
          <w:lang w:val="en-US"/>
        </w:rPr>
        <w:t xml:space="preserve">         users</w:t>
      </w:r>
      <w:r w:rsidRPr="00DD4F61">
        <w:rPr>
          <w:lang w:val="en-US"/>
        </w:rPr>
        <w:t xml:space="preserve">         </w:t>
      </w:r>
      <w:r>
        <w:rPr>
          <w:lang w:val="en-US"/>
        </w:rPr>
        <w:t xml:space="preserve">    </w:t>
      </w:r>
    </w:p>
    <w:p w14:paraId="5706E053" w14:textId="77777777" w:rsidR="005C27DB" w:rsidRDefault="005C27DB" w:rsidP="005C27DB">
      <w:pPr>
        <w:rPr>
          <w:lang w:val="en-US"/>
        </w:rPr>
      </w:pPr>
      <w:r>
        <w:rPr>
          <w:lang w:val="en-US"/>
        </w:rPr>
        <w:t>admin(</w:t>
      </w:r>
      <w:r w:rsidRPr="00E4550D">
        <w:rPr>
          <w:u w:val="single"/>
          <w:lang w:val="en-US"/>
        </w:rPr>
        <w:t>id_admin</w:t>
      </w:r>
      <w:r>
        <w:rPr>
          <w:lang w:val="en-US"/>
        </w:rPr>
        <w:t xml:space="preserve">, </w:t>
      </w:r>
      <w:r w:rsidRPr="00E4550D">
        <w:rPr>
          <w:u w:val="dotted"/>
          <w:lang w:val="en-US"/>
        </w:rPr>
        <w:t>user_id</w:t>
      </w:r>
      <w:r>
        <w:rPr>
          <w:lang w:val="en-US"/>
        </w:rPr>
        <w:t>)</w:t>
      </w:r>
    </w:p>
    <w:p w14:paraId="3DD8B921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7FBE1" wp14:editId="6FC6A753">
                <wp:simplePos x="0" y="0"/>
                <wp:positionH relativeFrom="column">
                  <wp:posOffset>1333743</wp:posOffset>
                </wp:positionH>
                <wp:positionV relativeFrom="paragraph">
                  <wp:posOffset>81389</wp:posOffset>
                </wp:positionV>
                <wp:extent cx="192505" cy="176797"/>
                <wp:effectExtent l="0" t="76200" r="0" b="33020"/>
                <wp:wrapNone/>
                <wp:docPr id="9" name="Conexão em ângulos ret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6450" id="Conexão em ângulos retos 9" o:spid="_x0000_s1026" type="#_x0000_t34" style="position:absolute;margin-left:105pt;margin-top:6.4pt;width:15.15pt;height:13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users</w:t>
      </w:r>
    </w:p>
    <w:p w14:paraId="3E42ECD2" w14:textId="77777777" w:rsidR="005C27DB" w:rsidRDefault="005C27DB" w:rsidP="005C27DB">
      <w:pPr>
        <w:rPr>
          <w:lang w:val="en-US"/>
        </w:rPr>
      </w:pPr>
      <w:r>
        <w:rPr>
          <w:lang w:val="en-US"/>
        </w:rPr>
        <w:t>p</w:t>
      </w:r>
      <w:r w:rsidRPr="00E4550D">
        <w:rPr>
          <w:lang w:val="en-US"/>
        </w:rPr>
        <w:t xml:space="preserve">artners </w:t>
      </w:r>
      <w:r>
        <w:rPr>
          <w:lang w:val="en-US"/>
        </w:rPr>
        <w:t>(</w:t>
      </w:r>
      <w:r w:rsidRPr="00E4550D">
        <w:rPr>
          <w:u w:val="single"/>
          <w:lang w:val="en-US"/>
        </w:rPr>
        <w:t>id_partner</w:t>
      </w:r>
      <w:r>
        <w:rPr>
          <w:lang w:val="en-US"/>
        </w:rPr>
        <w:t xml:space="preserve">, </w:t>
      </w:r>
      <w:r w:rsidRPr="00E4550D">
        <w:rPr>
          <w:u w:val="dotted"/>
          <w:lang w:val="en-US"/>
        </w:rPr>
        <w:t>user_id</w:t>
      </w:r>
      <w:r>
        <w:rPr>
          <w:u w:val="dotted"/>
          <w:lang w:val="en-US"/>
        </w:rPr>
        <w:t xml:space="preserve">, </w:t>
      </w:r>
      <w:r w:rsidRPr="00E4550D">
        <w:rPr>
          <w:lang w:val="en-US"/>
        </w:rPr>
        <w:t>type_industry</w:t>
      </w:r>
      <w:r>
        <w:rPr>
          <w:lang w:val="en-US"/>
        </w:rPr>
        <w:t xml:space="preserve">, </w:t>
      </w:r>
      <w:r w:rsidRPr="00E4550D">
        <w:rPr>
          <w:lang w:val="en-US"/>
        </w:rPr>
        <w:t>data_regist</w:t>
      </w:r>
      <w:r>
        <w:rPr>
          <w:lang w:val="en-US"/>
        </w:rPr>
        <w:t>)</w:t>
      </w:r>
    </w:p>
    <w:p w14:paraId="28841938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0E0B05" wp14:editId="3CC9A000">
                <wp:simplePos x="0" y="0"/>
                <wp:positionH relativeFrom="column">
                  <wp:posOffset>1915197</wp:posOffset>
                </wp:positionH>
                <wp:positionV relativeFrom="paragraph">
                  <wp:posOffset>81280</wp:posOffset>
                </wp:positionV>
                <wp:extent cx="192505" cy="176797"/>
                <wp:effectExtent l="0" t="76200" r="0" b="33020"/>
                <wp:wrapNone/>
                <wp:docPr id="10" name="Conexão em ângulos ret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14E27" id="Conexão em ângulos retos 10" o:spid="_x0000_s1026" type="#_x0000_t34" style="position:absolute;margin-left:150.8pt;margin-top:6.4pt;width:15.15pt;height:13.9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             users</w:t>
      </w:r>
    </w:p>
    <w:p w14:paraId="6EC84684" w14:textId="77777777" w:rsidR="005C27DB" w:rsidRDefault="005C27DB" w:rsidP="005C27DB">
      <w:pPr>
        <w:rPr>
          <w:lang w:val="en-US"/>
        </w:rPr>
      </w:pPr>
      <w:r>
        <w:rPr>
          <w:lang w:val="en-US"/>
        </w:rPr>
        <w:t>d</w:t>
      </w:r>
      <w:r w:rsidRPr="00E4550D">
        <w:rPr>
          <w:lang w:val="en-US"/>
        </w:rPr>
        <w:t xml:space="preserve">onations_table </w:t>
      </w:r>
      <w:r>
        <w:rPr>
          <w:lang w:val="en-US"/>
        </w:rPr>
        <w:t>(</w:t>
      </w:r>
      <w:r w:rsidRPr="00E4550D">
        <w:rPr>
          <w:u w:val="single"/>
          <w:lang w:val="en-US"/>
        </w:rPr>
        <w:t>id_donation</w:t>
      </w:r>
      <w:r>
        <w:rPr>
          <w:lang w:val="en-US"/>
        </w:rPr>
        <w:t xml:space="preserve">, </w:t>
      </w:r>
      <w:r w:rsidRPr="00E4550D">
        <w:rPr>
          <w:u w:val="dotted"/>
          <w:lang w:val="en-US"/>
        </w:rPr>
        <w:t>user_id</w:t>
      </w:r>
      <w:r>
        <w:rPr>
          <w:lang w:val="en-US"/>
        </w:rPr>
        <w:t xml:space="preserve">, </w:t>
      </w:r>
      <w:r w:rsidRPr="00E4550D">
        <w:rPr>
          <w:lang w:val="en-US"/>
        </w:rPr>
        <w:t>amount</w:t>
      </w:r>
      <w:r>
        <w:rPr>
          <w:lang w:val="en-US"/>
        </w:rPr>
        <w:t xml:space="preserve">, </w:t>
      </w:r>
      <w:r w:rsidRPr="00E4550D">
        <w:rPr>
          <w:lang w:val="en-US"/>
        </w:rPr>
        <w:t>text_donation</w:t>
      </w:r>
      <w:r>
        <w:rPr>
          <w:lang w:val="en-US"/>
        </w:rPr>
        <w:t xml:space="preserve">, </w:t>
      </w:r>
      <w:r w:rsidRPr="00E4550D">
        <w:rPr>
          <w:lang w:val="en-US"/>
        </w:rPr>
        <w:t>data_donation</w:t>
      </w:r>
      <w:r>
        <w:rPr>
          <w:lang w:val="en-US"/>
        </w:rPr>
        <w:t>)</w:t>
      </w:r>
    </w:p>
    <w:p w14:paraId="1446399B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BEA08" wp14:editId="4A1DFA11">
                <wp:simplePos x="0" y="0"/>
                <wp:positionH relativeFrom="column">
                  <wp:posOffset>1539577</wp:posOffset>
                </wp:positionH>
                <wp:positionV relativeFrom="paragraph">
                  <wp:posOffset>83820</wp:posOffset>
                </wp:positionV>
                <wp:extent cx="192405" cy="176530"/>
                <wp:effectExtent l="0" t="76200" r="0" b="33020"/>
                <wp:wrapNone/>
                <wp:docPr id="4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6A821" id="Conexão em ângulos retos 4" o:spid="_x0000_s1026" type="#_x0000_t34" style="position:absolute;margin-left:121.25pt;margin-top:6.6pt;width:15.15pt;height:13.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Hx0&#10;I/z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users</w:t>
      </w:r>
    </w:p>
    <w:p w14:paraId="651CA854" w14:textId="77777777" w:rsidR="005C27DB" w:rsidRDefault="005C27DB" w:rsidP="005C27DB">
      <w:pPr>
        <w:rPr>
          <w:lang w:val="en-US"/>
        </w:rPr>
      </w:pPr>
      <w:r>
        <w:rPr>
          <w:lang w:val="en-US"/>
        </w:rPr>
        <w:t>v</w:t>
      </w:r>
      <w:r w:rsidRPr="00E4550D">
        <w:rPr>
          <w:lang w:val="en-US"/>
        </w:rPr>
        <w:t xml:space="preserve">olunteers </w:t>
      </w:r>
      <w:r>
        <w:rPr>
          <w:lang w:val="en-US"/>
        </w:rPr>
        <w:t>(</w:t>
      </w:r>
      <w:r w:rsidRPr="00E4550D">
        <w:rPr>
          <w:u w:val="single"/>
          <w:lang w:val="en-US"/>
        </w:rPr>
        <w:t>id_volunteer</w:t>
      </w:r>
      <w:r>
        <w:rPr>
          <w:lang w:val="en-US"/>
        </w:rPr>
        <w:t xml:space="preserve">, </w:t>
      </w:r>
      <w:r w:rsidRPr="00E4550D">
        <w:rPr>
          <w:u w:val="dotted"/>
          <w:lang w:val="en-US"/>
        </w:rPr>
        <w:t>user_id</w:t>
      </w:r>
      <w:r>
        <w:rPr>
          <w:u w:val="dotted"/>
          <w:lang w:val="en-US"/>
        </w:rPr>
        <w:t>,</w:t>
      </w:r>
      <w:r>
        <w:rPr>
          <w:lang w:val="en-US"/>
        </w:rPr>
        <w:t xml:space="preserve"> </w:t>
      </w:r>
      <w:r w:rsidRPr="00E4550D">
        <w:rPr>
          <w:lang w:val="en-US"/>
        </w:rPr>
        <w:t>city</w:t>
      </w:r>
      <w:r>
        <w:rPr>
          <w:lang w:val="en-US"/>
        </w:rPr>
        <w:t xml:space="preserve">, </w:t>
      </w:r>
      <w:r w:rsidRPr="00E4550D">
        <w:rPr>
          <w:lang w:val="en-US"/>
        </w:rPr>
        <w:t>availability_notes</w:t>
      </w:r>
      <w:r>
        <w:rPr>
          <w:lang w:val="en-US"/>
        </w:rPr>
        <w:t>)</w:t>
      </w:r>
    </w:p>
    <w:p w14:paraId="17728120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0F2AC0" wp14:editId="0FE7FA05">
                <wp:simplePos x="0" y="0"/>
                <wp:positionH relativeFrom="column">
                  <wp:posOffset>1277359</wp:posOffset>
                </wp:positionH>
                <wp:positionV relativeFrom="paragraph">
                  <wp:posOffset>79673</wp:posOffset>
                </wp:positionV>
                <wp:extent cx="192405" cy="176530"/>
                <wp:effectExtent l="0" t="76200" r="0" b="33020"/>
                <wp:wrapNone/>
                <wp:docPr id="1603672976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E9841" id="Conexão em ângulos retos 4" o:spid="_x0000_s1026" type="#_x0000_t34" style="position:absolute;margin-left:100.6pt;margin-top:6.25pt;width:15.15pt;height:13.9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CuB&#10;6bP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volunteers</w:t>
      </w:r>
    </w:p>
    <w:p w14:paraId="1ED05D9A" w14:textId="77777777" w:rsidR="005C27DB" w:rsidRDefault="005C27DB" w:rsidP="005C27DB">
      <w:pPr>
        <w:rPr>
          <w:lang w:val="en-US"/>
        </w:rPr>
      </w:pPr>
      <w:r>
        <w:rPr>
          <w:lang w:val="en-US"/>
        </w:rPr>
        <w:t>h</w:t>
      </w:r>
      <w:r w:rsidRPr="00E4550D">
        <w:rPr>
          <w:lang w:val="en-US"/>
        </w:rPr>
        <w:t xml:space="preserve">orary </w:t>
      </w:r>
      <w:r>
        <w:rPr>
          <w:lang w:val="en-US"/>
        </w:rPr>
        <w:t>(</w:t>
      </w:r>
      <w:r w:rsidRPr="00E4550D">
        <w:rPr>
          <w:u w:val="single"/>
          <w:lang w:val="en-US"/>
        </w:rPr>
        <w:t>id_horary</w:t>
      </w:r>
      <w:r>
        <w:rPr>
          <w:lang w:val="en-US"/>
        </w:rPr>
        <w:t xml:space="preserve">, </w:t>
      </w:r>
      <w:r w:rsidRPr="00E4550D">
        <w:rPr>
          <w:u w:val="dotted"/>
          <w:lang w:val="en-US"/>
        </w:rPr>
        <w:t>id_volunteer</w:t>
      </w:r>
      <w:r>
        <w:rPr>
          <w:lang w:val="en-US"/>
        </w:rPr>
        <w:t xml:space="preserve">, </w:t>
      </w:r>
      <w:r w:rsidRPr="00E4550D">
        <w:rPr>
          <w:lang w:val="en-US"/>
        </w:rPr>
        <w:t>day_week</w:t>
      </w:r>
      <w:r>
        <w:rPr>
          <w:lang w:val="en-US"/>
        </w:rPr>
        <w:t xml:space="preserve">, </w:t>
      </w:r>
      <w:r w:rsidRPr="00E4550D">
        <w:rPr>
          <w:lang w:val="en-US"/>
        </w:rPr>
        <w:t>start_time</w:t>
      </w:r>
      <w:r>
        <w:rPr>
          <w:lang w:val="en-US"/>
        </w:rPr>
        <w:t xml:space="preserve">, </w:t>
      </w:r>
      <w:r w:rsidRPr="00E4550D">
        <w:rPr>
          <w:lang w:val="en-US"/>
        </w:rPr>
        <w:t>end_time</w:t>
      </w:r>
      <w:r>
        <w:rPr>
          <w:lang w:val="en-US"/>
        </w:rPr>
        <w:t>)</w:t>
      </w:r>
    </w:p>
    <w:p w14:paraId="3AA3A088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F4571" wp14:editId="34C7DFA9">
                <wp:simplePos x="0" y="0"/>
                <wp:positionH relativeFrom="column">
                  <wp:posOffset>1729366</wp:posOffset>
                </wp:positionH>
                <wp:positionV relativeFrom="paragraph">
                  <wp:posOffset>82251</wp:posOffset>
                </wp:positionV>
                <wp:extent cx="192405" cy="176530"/>
                <wp:effectExtent l="0" t="76200" r="0" b="33020"/>
                <wp:wrapNone/>
                <wp:docPr id="431717224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7829A" id="Conexão em ângulos retos 4" o:spid="_x0000_s1026" type="#_x0000_t34" style="position:absolute;margin-left:136.15pt;margin-top:6.5pt;width:15.15pt;height:13.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1aEC&#10;r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users</w:t>
      </w:r>
    </w:p>
    <w:p w14:paraId="3252551A" w14:textId="77777777" w:rsidR="005C27DB" w:rsidRDefault="005C27DB" w:rsidP="005C27DB">
      <w:pPr>
        <w:rPr>
          <w:lang w:val="en-US"/>
        </w:rPr>
      </w:pPr>
      <w:r>
        <w:rPr>
          <w:lang w:val="en-US"/>
        </w:rPr>
        <w:t>p</w:t>
      </w:r>
      <w:r w:rsidRPr="003E0B77">
        <w:rPr>
          <w:lang w:val="en-US"/>
        </w:rPr>
        <w:t xml:space="preserve">articipants </w:t>
      </w:r>
      <w:r>
        <w:rPr>
          <w:lang w:val="en-US"/>
        </w:rPr>
        <w:t>(</w:t>
      </w:r>
      <w:r w:rsidRPr="003E0B77">
        <w:rPr>
          <w:u w:val="single"/>
          <w:lang w:val="en-US"/>
        </w:rPr>
        <w:t>id_participant</w:t>
      </w:r>
      <w:r>
        <w:rPr>
          <w:lang w:val="en-US"/>
        </w:rPr>
        <w:t xml:space="preserve">, </w:t>
      </w:r>
      <w:r w:rsidRPr="00E4550D">
        <w:rPr>
          <w:u w:val="dotted"/>
          <w:lang w:val="en-US"/>
        </w:rPr>
        <w:t>user_id</w:t>
      </w:r>
      <w:r>
        <w:rPr>
          <w:lang w:val="en-US"/>
        </w:rPr>
        <w:t>)</w:t>
      </w:r>
    </w:p>
    <w:p w14:paraId="1B979C2A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DC278A" wp14:editId="02E5CE79">
                <wp:simplePos x="0" y="0"/>
                <wp:positionH relativeFrom="column">
                  <wp:posOffset>2285739</wp:posOffset>
                </wp:positionH>
                <wp:positionV relativeFrom="paragraph">
                  <wp:posOffset>80645</wp:posOffset>
                </wp:positionV>
                <wp:extent cx="192405" cy="176530"/>
                <wp:effectExtent l="0" t="76200" r="0" b="33020"/>
                <wp:wrapNone/>
                <wp:docPr id="2036501512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80F80" id="Conexão em ângulos retos 4" o:spid="_x0000_s1026" type="#_x0000_t34" style="position:absolute;margin-left:180pt;margin-top:6.35pt;width:15.15pt;height:13.9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K0d&#10;gXP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EBCD1" wp14:editId="2D0E74FF">
                <wp:simplePos x="0" y="0"/>
                <wp:positionH relativeFrom="column">
                  <wp:posOffset>1393563</wp:posOffset>
                </wp:positionH>
                <wp:positionV relativeFrom="paragraph">
                  <wp:posOffset>80309</wp:posOffset>
                </wp:positionV>
                <wp:extent cx="192405" cy="176530"/>
                <wp:effectExtent l="0" t="76200" r="0" b="33020"/>
                <wp:wrapNone/>
                <wp:docPr id="1386058162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444FC" id="Conexão em ângulos retos 4" o:spid="_x0000_s1026" type="#_x0000_t34" style="position:absolute;margin-left:109.75pt;margin-top:6.3pt;width:15.15pt;height:13.9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F9V&#10;Rhr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volunteers         participants</w:t>
      </w:r>
    </w:p>
    <w:p w14:paraId="224EC94E" w14:textId="77777777" w:rsidR="005C27DB" w:rsidRDefault="005C27DB" w:rsidP="005C27DB">
      <w:pPr>
        <w:rPr>
          <w:lang w:val="en-US"/>
        </w:rPr>
      </w:pPr>
      <w:r>
        <w:rPr>
          <w:lang w:val="en-US"/>
        </w:rPr>
        <w:t>e</w:t>
      </w:r>
      <w:r w:rsidRPr="003E0B77">
        <w:rPr>
          <w:lang w:val="en-US"/>
        </w:rPr>
        <w:t xml:space="preserve">vents </w:t>
      </w:r>
      <w:r>
        <w:rPr>
          <w:lang w:val="en-US"/>
        </w:rPr>
        <w:t>(</w:t>
      </w:r>
      <w:r w:rsidRPr="003E0B77">
        <w:rPr>
          <w:u w:val="single"/>
          <w:lang w:val="en-US"/>
        </w:rPr>
        <w:t>id_event</w:t>
      </w:r>
      <w:r>
        <w:rPr>
          <w:lang w:val="en-US"/>
        </w:rPr>
        <w:t xml:space="preserve">, </w:t>
      </w:r>
      <w:r w:rsidRPr="003E0B77">
        <w:rPr>
          <w:u w:val="dotted"/>
          <w:lang w:val="en-US"/>
        </w:rPr>
        <w:t>id_volunteer</w:t>
      </w:r>
      <w:r>
        <w:rPr>
          <w:u w:val="dotted"/>
          <w:lang w:val="en-US"/>
        </w:rPr>
        <w:t xml:space="preserve">, </w:t>
      </w:r>
      <w:r w:rsidRPr="003E0B77">
        <w:rPr>
          <w:u w:val="dotted"/>
          <w:lang w:val="en-US"/>
        </w:rPr>
        <w:t>id_participant</w:t>
      </w:r>
      <w:r>
        <w:rPr>
          <w:u w:val="dotted"/>
          <w:lang w:val="en-US"/>
        </w:rPr>
        <w:t>,</w:t>
      </w:r>
      <w:r>
        <w:rPr>
          <w:lang w:val="en-US"/>
        </w:rPr>
        <w:t xml:space="preserve"> </w:t>
      </w:r>
      <w:r w:rsidRPr="003E0B77">
        <w:rPr>
          <w:lang w:val="en-US"/>
        </w:rPr>
        <w:t>event_name</w:t>
      </w:r>
      <w:r>
        <w:rPr>
          <w:lang w:val="en-US"/>
        </w:rPr>
        <w:t xml:space="preserve">, </w:t>
      </w:r>
      <w:r w:rsidRPr="003E0B77">
        <w:rPr>
          <w:lang w:val="en-US"/>
        </w:rPr>
        <w:t>event_date</w:t>
      </w:r>
      <w:r>
        <w:rPr>
          <w:lang w:val="en-US"/>
        </w:rPr>
        <w:t xml:space="preserve">, </w:t>
      </w:r>
      <w:r w:rsidRPr="003E0B77">
        <w:rPr>
          <w:lang w:val="en-US"/>
        </w:rPr>
        <w:t>description</w:t>
      </w:r>
      <w:r>
        <w:rPr>
          <w:lang w:val="en-US"/>
        </w:rPr>
        <w:t>)</w:t>
      </w:r>
    </w:p>
    <w:p w14:paraId="438D8B34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B27AA" wp14:editId="271D741C">
                <wp:simplePos x="0" y="0"/>
                <wp:positionH relativeFrom="column">
                  <wp:posOffset>1362187</wp:posOffset>
                </wp:positionH>
                <wp:positionV relativeFrom="paragraph">
                  <wp:posOffset>82550</wp:posOffset>
                </wp:positionV>
                <wp:extent cx="192405" cy="176530"/>
                <wp:effectExtent l="0" t="76200" r="0" b="33020"/>
                <wp:wrapNone/>
                <wp:docPr id="709840339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C7DF" id="Conexão em ângulos retos 4" o:spid="_x0000_s1026" type="#_x0000_t34" style="position:absolute;margin-left:107.25pt;margin-top:6.5pt;width:15.15pt;height:13.9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QpbJ&#10;5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users</w:t>
      </w:r>
    </w:p>
    <w:p w14:paraId="282229E0" w14:textId="77777777" w:rsidR="005C27DB" w:rsidRDefault="005C27DB" w:rsidP="005C27DB">
      <w:pPr>
        <w:rPr>
          <w:u w:val="dotted"/>
          <w:lang w:val="en-US"/>
        </w:rPr>
      </w:pPr>
      <w:r>
        <w:rPr>
          <w:lang w:val="en-US"/>
        </w:rPr>
        <w:t>v</w:t>
      </w:r>
      <w:r w:rsidRPr="003E0B77">
        <w:rPr>
          <w:lang w:val="en-US"/>
        </w:rPr>
        <w:t xml:space="preserve">eterinarians </w:t>
      </w:r>
      <w:r>
        <w:rPr>
          <w:lang w:val="en-US"/>
        </w:rPr>
        <w:t>(</w:t>
      </w:r>
      <w:r w:rsidRPr="003E0B77">
        <w:rPr>
          <w:u w:val="single"/>
          <w:lang w:val="en-US"/>
        </w:rPr>
        <w:t>id_vet</w:t>
      </w:r>
      <w:r>
        <w:rPr>
          <w:lang w:val="en-US"/>
        </w:rPr>
        <w:t xml:space="preserve">, </w:t>
      </w:r>
      <w:r w:rsidRPr="003E0B77">
        <w:rPr>
          <w:u w:val="dotted"/>
          <w:lang w:val="en-US"/>
        </w:rPr>
        <w:t>user_id</w:t>
      </w:r>
      <w:r>
        <w:rPr>
          <w:u w:val="dotted"/>
          <w:lang w:val="en-US"/>
        </w:rPr>
        <w:t>)</w:t>
      </w:r>
    </w:p>
    <w:p w14:paraId="41AD4400" w14:textId="77777777" w:rsidR="005C27DB" w:rsidRDefault="005C27DB" w:rsidP="005C27DB">
      <w:pPr>
        <w:rPr>
          <w:u w:val="dotted"/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FC175C" wp14:editId="7518FF4F">
                <wp:simplePos x="0" y="0"/>
                <wp:positionH relativeFrom="column">
                  <wp:posOffset>2231048</wp:posOffset>
                </wp:positionH>
                <wp:positionV relativeFrom="paragraph">
                  <wp:posOffset>80645</wp:posOffset>
                </wp:positionV>
                <wp:extent cx="192405" cy="176530"/>
                <wp:effectExtent l="0" t="76200" r="0" b="33020"/>
                <wp:wrapNone/>
                <wp:docPr id="116350388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CFC8F" id="Conexão em ângulos retos 4" o:spid="_x0000_s1026" type="#_x0000_t34" style="position:absolute;margin-left:175.65pt;margin-top:6.35pt;width:15.15pt;height:13.9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M+F&#10;SkP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076033" wp14:editId="450270F3">
                <wp:simplePos x="0" y="0"/>
                <wp:positionH relativeFrom="column">
                  <wp:posOffset>1381564</wp:posOffset>
                </wp:positionH>
                <wp:positionV relativeFrom="paragraph">
                  <wp:posOffset>80254</wp:posOffset>
                </wp:positionV>
                <wp:extent cx="192405" cy="176530"/>
                <wp:effectExtent l="0" t="76200" r="0" b="33020"/>
                <wp:wrapNone/>
                <wp:docPr id="1464607391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7CE11" id="Conexão em ângulos retos 4" o:spid="_x0000_s1026" type="#_x0000_t34" style="position:absolute;margin-left:108.8pt;margin-top:6.3pt;width:15.15pt;height:13.9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JNM&#10;0WH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v</w:t>
      </w:r>
      <w:r w:rsidRPr="00E4550D">
        <w:rPr>
          <w:lang w:val="en-US"/>
        </w:rPr>
        <w:t xml:space="preserve">olunteers </w:t>
      </w:r>
      <w:r>
        <w:rPr>
          <w:lang w:val="en-US"/>
        </w:rPr>
        <w:t xml:space="preserve">      participant</w:t>
      </w:r>
    </w:p>
    <w:p w14:paraId="2F1694BC" w14:textId="77777777" w:rsidR="005C27DB" w:rsidRDefault="005C27DB" w:rsidP="005C27DB">
      <w:pPr>
        <w:rPr>
          <w:lang w:val="en-US"/>
        </w:rPr>
      </w:pPr>
      <w:r>
        <w:rPr>
          <w:lang w:val="en-US"/>
        </w:rPr>
        <w:t>e</w:t>
      </w:r>
      <w:r w:rsidRPr="003E0B77">
        <w:rPr>
          <w:lang w:val="en-US"/>
        </w:rPr>
        <w:t xml:space="preserve">vents </w:t>
      </w:r>
      <w:r>
        <w:rPr>
          <w:lang w:val="en-US"/>
        </w:rPr>
        <w:t>(</w:t>
      </w:r>
      <w:r w:rsidRPr="003E0B77">
        <w:rPr>
          <w:u w:val="single"/>
          <w:lang w:val="en-US"/>
        </w:rPr>
        <w:t>id_event</w:t>
      </w:r>
      <w:r>
        <w:rPr>
          <w:lang w:val="en-US"/>
        </w:rPr>
        <w:t xml:space="preserve">, </w:t>
      </w:r>
      <w:r w:rsidRPr="003E0B77">
        <w:rPr>
          <w:u w:val="dotted"/>
          <w:lang w:val="en-US"/>
        </w:rPr>
        <w:t>id_volunteer</w:t>
      </w:r>
      <w:r>
        <w:rPr>
          <w:u w:val="dotted"/>
          <w:lang w:val="en-US"/>
        </w:rPr>
        <w:t xml:space="preserve">, </w:t>
      </w:r>
      <w:r w:rsidRPr="003E0B77">
        <w:rPr>
          <w:u w:val="dotted"/>
          <w:lang w:val="en-US"/>
        </w:rPr>
        <w:t>id_participant</w:t>
      </w:r>
      <w:r>
        <w:rPr>
          <w:u w:val="dotted"/>
          <w:lang w:val="en-US"/>
        </w:rPr>
        <w:t>,</w:t>
      </w:r>
      <w:r>
        <w:rPr>
          <w:lang w:val="en-US"/>
        </w:rPr>
        <w:t xml:space="preserve"> </w:t>
      </w:r>
      <w:r w:rsidRPr="003E0B77">
        <w:rPr>
          <w:lang w:val="en-US"/>
        </w:rPr>
        <w:t>event_name</w:t>
      </w:r>
      <w:r>
        <w:rPr>
          <w:lang w:val="en-US"/>
        </w:rPr>
        <w:t xml:space="preserve">, </w:t>
      </w:r>
      <w:r w:rsidRPr="003E0B77">
        <w:rPr>
          <w:lang w:val="en-US"/>
        </w:rPr>
        <w:t>event_date</w:t>
      </w:r>
      <w:r>
        <w:rPr>
          <w:lang w:val="en-US"/>
        </w:rPr>
        <w:t xml:space="preserve">, </w:t>
      </w:r>
      <w:r w:rsidRPr="003E0B77">
        <w:rPr>
          <w:lang w:val="en-US"/>
        </w:rPr>
        <w:t>description</w:t>
      </w:r>
      <w:r>
        <w:rPr>
          <w:lang w:val="en-US"/>
        </w:rPr>
        <w:t>)</w:t>
      </w:r>
    </w:p>
    <w:p w14:paraId="1054B6E2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B3EDC0" wp14:editId="56B49F90">
                <wp:simplePos x="0" y="0"/>
                <wp:positionH relativeFrom="column">
                  <wp:posOffset>2542003</wp:posOffset>
                </wp:positionH>
                <wp:positionV relativeFrom="paragraph">
                  <wp:posOffset>83820</wp:posOffset>
                </wp:positionV>
                <wp:extent cx="192405" cy="176530"/>
                <wp:effectExtent l="0" t="76200" r="0" b="33020"/>
                <wp:wrapNone/>
                <wp:docPr id="1927965477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8BB1C" id="Conexão em ângulos retos 4" o:spid="_x0000_s1026" type="#_x0000_t34" style="position:absolute;margin-left:200.15pt;margin-top:6.6pt;width:15.15pt;height:13.9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bb8i&#10;t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5A35B8" wp14:editId="21CBCEF4">
                <wp:simplePos x="0" y="0"/>
                <wp:positionH relativeFrom="column">
                  <wp:posOffset>1903144</wp:posOffset>
                </wp:positionH>
                <wp:positionV relativeFrom="paragraph">
                  <wp:posOffset>84211</wp:posOffset>
                </wp:positionV>
                <wp:extent cx="192405" cy="176530"/>
                <wp:effectExtent l="0" t="76200" r="0" b="33020"/>
                <wp:wrapNone/>
                <wp:docPr id="395013609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E118B" id="Conexão em ângulos retos 4" o:spid="_x0000_s1026" type="#_x0000_t34" style="position:absolute;margin-left:149.85pt;margin-top:6.65pt;width:15.15pt;height:13.9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Krx&#10;G3D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            pets             vet</w:t>
      </w:r>
    </w:p>
    <w:p w14:paraId="1CF8B3A0" w14:textId="77777777" w:rsidR="005C27DB" w:rsidRDefault="005C27DB" w:rsidP="005C27DB">
      <w:pPr>
        <w:rPr>
          <w:lang w:val="en-US"/>
        </w:rPr>
      </w:pPr>
      <w:r>
        <w:rPr>
          <w:lang w:val="en-US"/>
        </w:rPr>
        <w:t>a</w:t>
      </w:r>
      <w:r w:rsidRPr="003E0B77">
        <w:rPr>
          <w:lang w:val="en-US"/>
        </w:rPr>
        <w:t xml:space="preserve">ppointments </w:t>
      </w:r>
      <w:r>
        <w:rPr>
          <w:lang w:val="en-US"/>
        </w:rPr>
        <w:t>(</w:t>
      </w:r>
      <w:r w:rsidRPr="003E0B77">
        <w:rPr>
          <w:u w:val="single"/>
          <w:lang w:val="en-US"/>
        </w:rPr>
        <w:t>id_appointment</w:t>
      </w:r>
      <w:r>
        <w:rPr>
          <w:lang w:val="en-US"/>
        </w:rPr>
        <w:t xml:space="preserve">, </w:t>
      </w:r>
      <w:r w:rsidRPr="003E0B77">
        <w:rPr>
          <w:u w:val="dotted"/>
          <w:lang w:val="en-US"/>
        </w:rPr>
        <w:t>id_pet</w:t>
      </w:r>
      <w:r>
        <w:rPr>
          <w:u w:val="dotted"/>
          <w:lang w:val="en-US"/>
        </w:rPr>
        <w:t xml:space="preserve">, </w:t>
      </w:r>
      <w:r w:rsidRPr="003E0B77">
        <w:rPr>
          <w:u w:val="dotted"/>
          <w:lang w:val="en-US"/>
        </w:rPr>
        <w:t>id_vet</w:t>
      </w:r>
      <w:r>
        <w:rPr>
          <w:u w:val="dotted"/>
          <w:lang w:val="en-US"/>
        </w:rPr>
        <w:t>,</w:t>
      </w:r>
      <w:r>
        <w:rPr>
          <w:lang w:val="en-US"/>
        </w:rPr>
        <w:t xml:space="preserve"> </w:t>
      </w:r>
      <w:r w:rsidRPr="003E0B77">
        <w:rPr>
          <w:lang w:val="en-US"/>
        </w:rPr>
        <w:t>appointment_date</w:t>
      </w:r>
      <w:r>
        <w:rPr>
          <w:lang w:val="en-US"/>
        </w:rPr>
        <w:t xml:space="preserve">, </w:t>
      </w:r>
      <w:r w:rsidRPr="003E0B77">
        <w:rPr>
          <w:lang w:val="en-US"/>
        </w:rPr>
        <w:t>shift</w:t>
      </w:r>
      <w:r>
        <w:rPr>
          <w:lang w:val="en-US"/>
        </w:rPr>
        <w:t xml:space="preserve">, </w:t>
      </w:r>
      <w:r w:rsidRPr="003E0B77">
        <w:rPr>
          <w:lang w:val="en-US"/>
        </w:rPr>
        <w:t>status</w:t>
      </w:r>
      <w:r>
        <w:rPr>
          <w:lang w:val="en-US"/>
        </w:rPr>
        <w:t>)</w:t>
      </w:r>
    </w:p>
    <w:p w14:paraId="0C0FCB75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CF2AD4" wp14:editId="00AAC5BC">
                <wp:simplePos x="0" y="0"/>
                <wp:positionH relativeFrom="column">
                  <wp:posOffset>1378585</wp:posOffset>
                </wp:positionH>
                <wp:positionV relativeFrom="paragraph">
                  <wp:posOffset>81280</wp:posOffset>
                </wp:positionV>
                <wp:extent cx="192405" cy="176530"/>
                <wp:effectExtent l="0" t="76200" r="0" b="33020"/>
                <wp:wrapNone/>
                <wp:docPr id="183979240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D65A" id="Conexão em ângulos retos 4" o:spid="_x0000_s1026" type="#_x0000_t34" style="position:absolute;margin-left:108.55pt;margin-top:6.4pt;width:15.15pt;height:13.9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EAOS&#10;t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a</w:t>
      </w:r>
      <w:r w:rsidRPr="003E0B77">
        <w:rPr>
          <w:lang w:val="en-US"/>
        </w:rPr>
        <w:t>ppointments</w:t>
      </w:r>
      <w:r>
        <w:rPr>
          <w:lang w:val="en-US"/>
        </w:rPr>
        <w:tab/>
      </w:r>
    </w:p>
    <w:p w14:paraId="54FD022C" w14:textId="77777777" w:rsidR="005C27DB" w:rsidRDefault="005C27DB" w:rsidP="005C27DB">
      <w:pPr>
        <w:rPr>
          <w:lang w:val="en-US"/>
        </w:rPr>
      </w:pPr>
      <w:r>
        <w:rPr>
          <w:lang w:val="en-US"/>
        </w:rPr>
        <w:t>r</w:t>
      </w:r>
      <w:r w:rsidRPr="003E0B77">
        <w:rPr>
          <w:lang w:val="en-US"/>
        </w:rPr>
        <w:t xml:space="preserve">esults </w:t>
      </w:r>
      <w:r>
        <w:rPr>
          <w:lang w:val="en-US"/>
        </w:rPr>
        <w:t>(</w:t>
      </w:r>
      <w:r w:rsidRPr="003861F1">
        <w:rPr>
          <w:u w:val="single"/>
          <w:lang w:val="en-US"/>
        </w:rPr>
        <w:t>id_result</w:t>
      </w:r>
      <w:r>
        <w:rPr>
          <w:lang w:val="en-US"/>
        </w:rPr>
        <w:t xml:space="preserve">, </w:t>
      </w:r>
      <w:r w:rsidRPr="003861F1">
        <w:rPr>
          <w:u w:val="dotted"/>
          <w:lang w:val="en-US"/>
        </w:rPr>
        <w:t>id_appointment</w:t>
      </w:r>
      <w:r>
        <w:rPr>
          <w:u w:val="dotted"/>
          <w:lang w:val="en-US"/>
        </w:rPr>
        <w:t>,</w:t>
      </w:r>
      <w:r>
        <w:rPr>
          <w:lang w:val="en-US"/>
        </w:rPr>
        <w:t xml:space="preserve"> </w:t>
      </w:r>
      <w:r w:rsidRPr="003861F1">
        <w:rPr>
          <w:lang w:val="en-US"/>
        </w:rPr>
        <w:t>height</w:t>
      </w:r>
      <w:r>
        <w:rPr>
          <w:lang w:val="en-US"/>
        </w:rPr>
        <w:t xml:space="preserve">, </w:t>
      </w:r>
      <w:r w:rsidRPr="003861F1">
        <w:rPr>
          <w:lang w:val="en-US"/>
        </w:rPr>
        <w:t>weight</w:t>
      </w:r>
      <w:r>
        <w:rPr>
          <w:lang w:val="en-US"/>
        </w:rPr>
        <w:t xml:space="preserve">, </w:t>
      </w:r>
      <w:r w:rsidRPr="003861F1">
        <w:rPr>
          <w:lang w:val="en-US"/>
        </w:rPr>
        <w:t>diagnosis</w:t>
      </w:r>
      <w:r>
        <w:rPr>
          <w:lang w:val="en-US"/>
        </w:rPr>
        <w:t xml:space="preserve">, </w:t>
      </w:r>
      <w:r w:rsidRPr="003861F1">
        <w:rPr>
          <w:lang w:val="en-US"/>
        </w:rPr>
        <w:t>consultation_details</w:t>
      </w:r>
      <w:r>
        <w:rPr>
          <w:lang w:val="en-US"/>
        </w:rPr>
        <w:t xml:space="preserve">, </w:t>
      </w:r>
      <w:r w:rsidRPr="003861F1">
        <w:rPr>
          <w:lang w:val="en-US"/>
        </w:rPr>
        <w:t>is_vaccinated</w:t>
      </w:r>
      <w:r>
        <w:rPr>
          <w:lang w:val="en-US"/>
        </w:rPr>
        <w:t xml:space="preserve">, </w:t>
      </w:r>
      <w:r w:rsidRPr="003861F1">
        <w:rPr>
          <w:lang w:val="en-US"/>
        </w:rPr>
        <w:t>is_neutered</w:t>
      </w:r>
      <w:r>
        <w:rPr>
          <w:lang w:val="en-US"/>
        </w:rPr>
        <w:t xml:space="preserve">, </w:t>
      </w:r>
      <w:r w:rsidRPr="003861F1">
        <w:rPr>
          <w:lang w:val="en-US"/>
        </w:rPr>
        <w:t>is_sterilized</w:t>
      </w:r>
      <w:r>
        <w:rPr>
          <w:lang w:val="en-US"/>
        </w:rPr>
        <w:t xml:space="preserve">, </w:t>
      </w:r>
      <w:r w:rsidRPr="003861F1">
        <w:rPr>
          <w:lang w:val="en-US"/>
        </w:rPr>
        <w:t>has_diseases</w:t>
      </w:r>
      <w:r>
        <w:rPr>
          <w:lang w:val="en-US"/>
        </w:rPr>
        <w:t xml:space="preserve">, </w:t>
      </w:r>
      <w:r w:rsidRPr="003861F1">
        <w:rPr>
          <w:lang w:val="en-US"/>
        </w:rPr>
        <w:t>disease_notes</w:t>
      </w:r>
      <w:r>
        <w:rPr>
          <w:lang w:val="en-US"/>
        </w:rPr>
        <w:t>)</w:t>
      </w:r>
    </w:p>
    <w:p w14:paraId="09493472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70720C" wp14:editId="1ED40B68">
                <wp:simplePos x="0" y="0"/>
                <wp:positionH relativeFrom="column">
                  <wp:posOffset>733425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408380448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AB915" id="Conexão em ângulos retos 4" o:spid="_x0000_s1026" type="#_x0000_t34" style="position:absolute;margin-left:57.75pt;margin-top:6.55pt;width:15.15pt;height:13.9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aS9S&#10;+t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species             </w:t>
      </w:r>
    </w:p>
    <w:p w14:paraId="586DA073" w14:textId="77777777" w:rsidR="005C27DB" w:rsidRDefault="005C27DB" w:rsidP="005C27DB">
      <w:pPr>
        <w:rPr>
          <w:lang w:val="en-US"/>
        </w:rPr>
      </w:pPr>
      <w:r>
        <w:rPr>
          <w:lang w:val="en-US"/>
        </w:rPr>
        <w:t>s</w:t>
      </w:r>
      <w:r w:rsidRPr="003861F1">
        <w:rPr>
          <w:lang w:val="en-US"/>
        </w:rPr>
        <w:t xml:space="preserve">pecies </w:t>
      </w:r>
      <w:r>
        <w:rPr>
          <w:lang w:val="en-US"/>
        </w:rPr>
        <w:t>(</w:t>
      </w:r>
      <w:r w:rsidRPr="003861F1">
        <w:rPr>
          <w:u w:val="single"/>
          <w:lang w:val="en-US"/>
        </w:rPr>
        <w:t>id_species</w:t>
      </w:r>
      <w:r>
        <w:rPr>
          <w:lang w:val="en-US"/>
        </w:rPr>
        <w:t xml:space="preserve">, </w:t>
      </w:r>
      <w:r w:rsidRPr="003861F1">
        <w:rPr>
          <w:lang w:val="en-US"/>
        </w:rPr>
        <w:t>weight</w:t>
      </w:r>
      <w:r>
        <w:rPr>
          <w:lang w:val="en-US"/>
        </w:rPr>
        <w:t>)</w:t>
      </w:r>
    </w:p>
    <w:p w14:paraId="00B14DF9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C659FA" wp14:editId="1F76AF11">
                <wp:simplePos x="0" y="0"/>
                <wp:positionH relativeFrom="column">
                  <wp:posOffset>1221105</wp:posOffset>
                </wp:positionH>
                <wp:positionV relativeFrom="paragraph">
                  <wp:posOffset>80645</wp:posOffset>
                </wp:positionV>
                <wp:extent cx="192405" cy="176530"/>
                <wp:effectExtent l="0" t="76200" r="0" b="33020"/>
                <wp:wrapNone/>
                <wp:docPr id="512937635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161E" id="Conexão em ângulos retos 4" o:spid="_x0000_s1026" type="#_x0000_t34" style="position:absolute;margin-left:96.15pt;margin-top:6.35pt;width:15.15pt;height:13.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Qsbn&#10;lN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species             </w:t>
      </w:r>
    </w:p>
    <w:p w14:paraId="2D08F60A" w14:textId="77777777" w:rsidR="005C27DB" w:rsidRDefault="005C27DB" w:rsidP="005C27DB">
      <w:pPr>
        <w:rPr>
          <w:lang w:val="en-US"/>
        </w:rPr>
      </w:pPr>
      <w:r>
        <w:rPr>
          <w:lang w:val="en-US"/>
        </w:rPr>
        <w:t>b</w:t>
      </w:r>
      <w:r w:rsidRPr="003861F1">
        <w:rPr>
          <w:lang w:val="en-US"/>
        </w:rPr>
        <w:t xml:space="preserve">reeds </w:t>
      </w:r>
      <w:r>
        <w:rPr>
          <w:lang w:val="en-US"/>
        </w:rPr>
        <w:t>(</w:t>
      </w:r>
      <w:r w:rsidRPr="003861F1">
        <w:rPr>
          <w:u w:val="single"/>
          <w:lang w:val="en-US"/>
        </w:rPr>
        <w:t>id_breed</w:t>
      </w:r>
      <w:r>
        <w:rPr>
          <w:lang w:val="en-US"/>
        </w:rPr>
        <w:t xml:space="preserve">, </w:t>
      </w:r>
      <w:r w:rsidRPr="003861F1">
        <w:rPr>
          <w:u w:val="dotted"/>
          <w:lang w:val="en-US"/>
        </w:rPr>
        <w:t>id_species</w:t>
      </w:r>
      <w:r>
        <w:rPr>
          <w:u w:val="dotted"/>
          <w:lang w:val="en-US"/>
        </w:rPr>
        <w:t>,</w:t>
      </w:r>
      <w:r>
        <w:rPr>
          <w:lang w:val="en-US"/>
        </w:rPr>
        <w:t xml:space="preserve"> </w:t>
      </w:r>
      <w:r w:rsidRPr="003861F1">
        <w:rPr>
          <w:lang w:val="en-US"/>
        </w:rPr>
        <w:t>name_breed</w:t>
      </w:r>
      <w:r>
        <w:rPr>
          <w:lang w:val="en-US"/>
        </w:rPr>
        <w:t>)</w:t>
      </w:r>
    </w:p>
    <w:p w14:paraId="4BD3BA65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26D5E0" wp14:editId="17E7BCC8">
                <wp:simplePos x="0" y="0"/>
                <wp:positionH relativeFrom="column">
                  <wp:posOffset>1612265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1266057060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86256" id="Conexão em ângulos retos 4" o:spid="_x0000_s1026" type="#_x0000_t34" style="position:absolute;margin-left:126.95pt;margin-top:6.55pt;width:15.15pt;height:13.9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EYc&#10;tJv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users</w:t>
      </w:r>
    </w:p>
    <w:p w14:paraId="14A29517" w14:textId="77777777" w:rsidR="005C27DB" w:rsidRDefault="005C27DB" w:rsidP="005C27DB">
      <w:pPr>
        <w:rPr>
          <w:lang w:val="en-US"/>
        </w:rPr>
      </w:pPr>
      <w:r>
        <w:rPr>
          <w:lang w:val="en-US"/>
        </w:rPr>
        <w:t>c</w:t>
      </w:r>
      <w:r w:rsidRPr="00794560">
        <w:rPr>
          <w:lang w:val="en-US"/>
        </w:rPr>
        <w:t xml:space="preserve">ustomers </w:t>
      </w:r>
      <w:r>
        <w:rPr>
          <w:lang w:val="en-US"/>
        </w:rPr>
        <w:t>(</w:t>
      </w:r>
      <w:r w:rsidRPr="00794560">
        <w:rPr>
          <w:u w:val="single"/>
          <w:lang w:val="en-US"/>
        </w:rPr>
        <w:t>id_customer</w:t>
      </w:r>
      <w:r>
        <w:rPr>
          <w:lang w:val="en-US"/>
        </w:rPr>
        <w:t xml:space="preserve">, </w:t>
      </w:r>
      <w:r w:rsidRPr="00794560">
        <w:rPr>
          <w:u w:val="dotted"/>
          <w:lang w:val="en-US"/>
        </w:rPr>
        <w:t>id_user</w:t>
      </w:r>
      <w:r>
        <w:rPr>
          <w:lang w:val="en-US"/>
        </w:rPr>
        <w:t xml:space="preserve">, </w:t>
      </w:r>
      <w:r w:rsidRPr="00794560">
        <w:rPr>
          <w:lang w:val="en-US"/>
        </w:rPr>
        <w:t>city</w:t>
      </w:r>
      <w:r>
        <w:rPr>
          <w:lang w:val="en-US"/>
        </w:rPr>
        <w:t>)</w:t>
      </w:r>
    </w:p>
    <w:p w14:paraId="3C3E4DCD" w14:textId="77777777" w:rsidR="005C27DB" w:rsidRDefault="005C27DB" w:rsidP="005C27DB">
      <w:pPr>
        <w:rPr>
          <w:lang w:val="en-US"/>
        </w:rPr>
      </w:pPr>
      <w:r>
        <w:rPr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42064B" wp14:editId="6FF84994">
                <wp:simplePos x="0" y="0"/>
                <wp:positionH relativeFrom="column">
                  <wp:posOffset>1810385</wp:posOffset>
                </wp:positionH>
                <wp:positionV relativeFrom="paragraph">
                  <wp:posOffset>51435</wp:posOffset>
                </wp:positionV>
                <wp:extent cx="192405" cy="176530"/>
                <wp:effectExtent l="0" t="76200" r="0" b="33020"/>
                <wp:wrapNone/>
                <wp:docPr id="69220107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5003A" id="Conexão em ângulos retos 4" o:spid="_x0000_s1026" type="#_x0000_t34" style="position:absolute;margin-left:142.55pt;margin-top:4.05pt;width:15.15pt;height:13.9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DH7&#10;Y6HcAAAACA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customers        breeds</w:t>
      </w:r>
    </w:p>
    <w:p w14:paraId="3D3B7F06" w14:textId="77777777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2BA6E8" wp14:editId="5CAEDABC">
                <wp:simplePos x="0" y="0"/>
                <wp:positionH relativeFrom="column">
                  <wp:posOffset>956945</wp:posOffset>
                </wp:positionH>
                <wp:positionV relativeFrom="paragraph">
                  <wp:posOffset>-208915</wp:posOffset>
                </wp:positionV>
                <wp:extent cx="192405" cy="176530"/>
                <wp:effectExtent l="0" t="76200" r="0" b="33020"/>
                <wp:wrapNone/>
                <wp:docPr id="1656591529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E030" id="Conexão em ângulos retos 4" o:spid="_x0000_s1026" type="#_x0000_t34" style="position:absolute;margin-left:75.35pt;margin-top:-16.45pt;width:15.15pt;height:13.9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BpE&#10;jN7cAAAACg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>p</w:t>
      </w:r>
      <w:r w:rsidRPr="00794560">
        <w:rPr>
          <w:lang w:val="en-US"/>
        </w:rPr>
        <w:t xml:space="preserve">ets </w:t>
      </w:r>
      <w:r>
        <w:rPr>
          <w:lang w:val="en-US"/>
        </w:rPr>
        <w:t>(</w:t>
      </w:r>
      <w:r w:rsidRPr="00794560">
        <w:rPr>
          <w:u w:val="single"/>
          <w:lang w:val="en-US"/>
        </w:rPr>
        <w:t>id_pet</w:t>
      </w:r>
      <w:r>
        <w:rPr>
          <w:lang w:val="en-US"/>
        </w:rPr>
        <w:t xml:space="preserve">, </w:t>
      </w:r>
      <w:r w:rsidRPr="00794560">
        <w:rPr>
          <w:u w:val="dotted"/>
          <w:lang w:val="en-US"/>
        </w:rPr>
        <w:t>id_owner</w:t>
      </w:r>
      <w:r>
        <w:rPr>
          <w:u w:val="dotted"/>
          <w:lang w:val="en-US"/>
        </w:rPr>
        <w:t xml:space="preserve">, </w:t>
      </w:r>
      <w:r w:rsidRPr="00794560">
        <w:rPr>
          <w:u w:val="dotted"/>
          <w:lang w:val="en-US"/>
        </w:rPr>
        <w:t>id_breed</w:t>
      </w:r>
      <w:r>
        <w:rPr>
          <w:lang w:val="en-US"/>
        </w:rPr>
        <w:t xml:space="preserve">, </w:t>
      </w:r>
      <w:r w:rsidRPr="00794560">
        <w:rPr>
          <w:lang w:val="en-US"/>
        </w:rPr>
        <w:t>name</w:t>
      </w:r>
      <w:r>
        <w:rPr>
          <w:lang w:val="en-US"/>
        </w:rPr>
        <w:t xml:space="preserve">, </w:t>
      </w:r>
      <w:r w:rsidRPr="00794560">
        <w:rPr>
          <w:lang w:val="en-US"/>
        </w:rPr>
        <w:t>gender</w:t>
      </w:r>
      <w:r>
        <w:rPr>
          <w:lang w:val="en-US"/>
        </w:rPr>
        <w:t xml:space="preserve">, </w:t>
      </w:r>
      <w:r w:rsidRPr="00794560">
        <w:rPr>
          <w:lang w:val="en-US"/>
        </w:rPr>
        <w:t>size</w:t>
      </w:r>
      <w:r>
        <w:rPr>
          <w:lang w:val="en-US"/>
        </w:rPr>
        <w:t xml:space="preserve">, </w:t>
      </w:r>
      <w:r w:rsidRPr="00794560">
        <w:rPr>
          <w:lang w:val="en-US"/>
        </w:rPr>
        <w:t>description</w:t>
      </w:r>
      <w:r>
        <w:rPr>
          <w:lang w:val="en-US"/>
        </w:rPr>
        <w:t xml:space="preserve">, </w:t>
      </w:r>
      <w:r w:rsidRPr="00794560">
        <w:rPr>
          <w:lang w:val="en-US"/>
        </w:rPr>
        <w:t>status</w:t>
      </w:r>
      <w:r>
        <w:rPr>
          <w:lang w:val="en-US"/>
        </w:rPr>
        <w:t xml:space="preserve">, </w:t>
      </w:r>
      <w:r w:rsidRPr="00794560">
        <w:rPr>
          <w:lang w:val="en-US"/>
        </w:rPr>
        <w:t>birth_date</w:t>
      </w:r>
      <w:r>
        <w:rPr>
          <w:lang w:val="en-US"/>
        </w:rPr>
        <w:t>)</w:t>
      </w:r>
    </w:p>
    <w:p w14:paraId="2E84E2F2" w14:textId="41FBC9BB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0A50F0" wp14:editId="15CFDD95">
                <wp:simplePos x="0" y="0"/>
                <wp:positionH relativeFrom="column">
                  <wp:posOffset>3014345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617663536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8B75E" id="Conexão em ângulos retos 4" o:spid="_x0000_s1026" type="#_x0000_t34" style="position:absolute;margin-left:237.35pt;margin-top:6.55pt;width:15.15pt;height:13.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ATDT&#10;p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746129" wp14:editId="25C05F67">
                <wp:simplePos x="0" y="0"/>
                <wp:positionH relativeFrom="column">
                  <wp:posOffset>2049145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355467451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D91CB" id="Conexão em ângulos retos 4" o:spid="_x0000_s1026" type="#_x0000_t34" style="position:absolute;margin-left:161.35pt;margin-top:6.55pt;width:15.15pt;height:13.9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ET3&#10;Uvz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cust</w:t>
      </w:r>
      <w:r w:rsidR="006C26BD">
        <w:rPr>
          <w:lang w:val="en-US"/>
        </w:rPr>
        <w:t>o</w:t>
      </w:r>
      <w:r>
        <w:rPr>
          <w:lang w:val="en-US"/>
        </w:rPr>
        <w:t>mers            pets</w:t>
      </w:r>
    </w:p>
    <w:p w14:paraId="3B03289E" w14:textId="77777777" w:rsidR="005C27DB" w:rsidRDefault="005C27DB" w:rsidP="005C27DB">
      <w:pPr>
        <w:rPr>
          <w:lang w:val="en-US"/>
        </w:rPr>
      </w:pPr>
      <w:r>
        <w:rPr>
          <w:lang w:val="en-US"/>
        </w:rPr>
        <w:t>a</w:t>
      </w:r>
      <w:r w:rsidRPr="00794560">
        <w:rPr>
          <w:lang w:val="en-US"/>
        </w:rPr>
        <w:t xml:space="preserve">doption_processes </w:t>
      </w:r>
      <w:r>
        <w:rPr>
          <w:lang w:val="en-US"/>
        </w:rPr>
        <w:t>(</w:t>
      </w:r>
      <w:r w:rsidRPr="00794560">
        <w:rPr>
          <w:u w:val="single"/>
          <w:lang w:val="en-US"/>
        </w:rPr>
        <w:t>id_adoption</w:t>
      </w:r>
      <w:r>
        <w:rPr>
          <w:lang w:val="en-US"/>
        </w:rPr>
        <w:t xml:space="preserve">, </w:t>
      </w:r>
      <w:r w:rsidRPr="00794560">
        <w:rPr>
          <w:u w:val="dotted"/>
          <w:lang w:val="en-US"/>
        </w:rPr>
        <w:t>adopter_id</w:t>
      </w:r>
      <w:r>
        <w:rPr>
          <w:u w:val="dotted"/>
          <w:lang w:val="en-US"/>
        </w:rPr>
        <w:t xml:space="preserve">, </w:t>
      </w:r>
      <w:r w:rsidRPr="00794560">
        <w:rPr>
          <w:u w:val="dotted"/>
          <w:lang w:val="en-US"/>
        </w:rPr>
        <w:t>animal_id</w:t>
      </w:r>
      <w:r>
        <w:rPr>
          <w:lang w:val="en-US"/>
        </w:rPr>
        <w:t xml:space="preserve">, </w:t>
      </w:r>
      <w:r w:rsidRPr="00794560">
        <w:rPr>
          <w:lang w:val="en-US"/>
        </w:rPr>
        <w:t>status</w:t>
      </w:r>
      <w:r>
        <w:rPr>
          <w:lang w:val="en-US"/>
        </w:rPr>
        <w:t xml:space="preserve">, </w:t>
      </w:r>
      <w:r w:rsidRPr="00794560">
        <w:rPr>
          <w:lang w:val="en-US"/>
        </w:rPr>
        <w:t>start_date</w:t>
      </w:r>
      <w:r>
        <w:rPr>
          <w:lang w:val="en-US"/>
        </w:rPr>
        <w:t xml:space="preserve">, </w:t>
      </w:r>
      <w:r w:rsidRPr="00794560">
        <w:rPr>
          <w:lang w:val="en-US"/>
        </w:rPr>
        <w:t>end_date</w:t>
      </w:r>
      <w:r>
        <w:rPr>
          <w:lang w:val="en-US"/>
        </w:rPr>
        <w:t xml:space="preserve">, </w:t>
      </w:r>
      <w:r w:rsidRPr="00794560">
        <w:rPr>
          <w:lang w:val="en-US"/>
        </w:rPr>
        <w:t>notes</w:t>
      </w:r>
      <w:r>
        <w:rPr>
          <w:lang w:val="en-US"/>
        </w:rPr>
        <w:t>)</w:t>
      </w:r>
    </w:p>
    <w:p w14:paraId="033A12EA" w14:textId="32FCB40F" w:rsidR="005C27DB" w:rsidRDefault="005C27DB" w:rsidP="005C27DB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18AF68" wp14:editId="2E0E2371">
                <wp:simplePos x="0" y="0"/>
                <wp:positionH relativeFrom="column">
                  <wp:posOffset>1348105</wp:posOffset>
                </wp:positionH>
                <wp:positionV relativeFrom="paragraph">
                  <wp:posOffset>81280</wp:posOffset>
                </wp:positionV>
                <wp:extent cx="192405" cy="176530"/>
                <wp:effectExtent l="0" t="76200" r="0" b="33020"/>
                <wp:wrapNone/>
                <wp:docPr id="1096429766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A2E5" id="Conexão em ângulos retos 4" o:spid="_x0000_s1026" type="#_x0000_t34" style="position:absolute;margin-left:106.15pt;margin-top:6.4pt;width:15.15pt;height:13.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gM/l&#10;e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7266C9" wp14:editId="12DE2AD4">
                <wp:simplePos x="0" y="0"/>
                <wp:positionH relativeFrom="column">
                  <wp:posOffset>2155825</wp:posOffset>
                </wp:positionH>
                <wp:positionV relativeFrom="paragraph">
                  <wp:posOffset>81280</wp:posOffset>
                </wp:positionV>
                <wp:extent cx="192405" cy="176530"/>
                <wp:effectExtent l="0" t="76200" r="0" b="33020"/>
                <wp:wrapNone/>
                <wp:docPr id="202621197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78596" id="Conexão em ângulos retos 4" o:spid="_x0000_s1026" type="#_x0000_t34" style="position:absolute;margin-left:169.75pt;margin-top:6.4pt;width:15.15pt;height:13.9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f3gX&#10;u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pets                  cust</w:t>
      </w:r>
      <w:r w:rsidR="006C26BD">
        <w:rPr>
          <w:lang w:val="en-US"/>
        </w:rPr>
        <w:t>o</w:t>
      </w:r>
      <w:r>
        <w:rPr>
          <w:lang w:val="en-US"/>
        </w:rPr>
        <w:t>mers</w:t>
      </w:r>
    </w:p>
    <w:p w14:paraId="65F4427E" w14:textId="77777777" w:rsidR="005C27DB" w:rsidRDefault="005C27DB" w:rsidP="005C27DB">
      <w:pPr>
        <w:rPr>
          <w:lang w:val="en-US"/>
        </w:rPr>
      </w:pPr>
      <w:r w:rsidRPr="006B590D">
        <w:rPr>
          <w:lang w:val="en-US"/>
        </w:rPr>
        <w:t xml:space="preserve">Lost_animals </w:t>
      </w:r>
      <w:r>
        <w:rPr>
          <w:lang w:val="en-US"/>
        </w:rPr>
        <w:t>(</w:t>
      </w:r>
      <w:r w:rsidRPr="006B590D">
        <w:rPr>
          <w:u w:val="single"/>
          <w:lang w:val="en-US"/>
        </w:rPr>
        <w:t>id_lost</w:t>
      </w:r>
      <w:r>
        <w:rPr>
          <w:lang w:val="en-US"/>
        </w:rPr>
        <w:t xml:space="preserve">, </w:t>
      </w:r>
      <w:r w:rsidRPr="006B590D">
        <w:rPr>
          <w:u w:val="dotted"/>
          <w:lang w:val="en-US"/>
        </w:rPr>
        <w:t>id_pet</w:t>
      </w:r>
      <w:r>
        <w:rPr>
          <w:u w:val="dotted"/>
          <w:lang w:val="en-US"/>
        </w:rPr>
        <w:t xml:space="preserve">, </w:t>
      </w:r>
      <w:r w:rsidRPr="006B590D">
        <w:rPr>
          <w:u w:val="dotted"/>
          <w:lang w:val="en-US"/>
        </w:rPr>
        <w:t>id_owner</w:t>
      </w:r>
      <w:r>
        <w:rPr>
          <w:lang w:val="en-US"/>
        </w:rPr>
        <w:t xml:space="preserve">, </w:t>
      </w:r>
      <w:r w:rsidRPr="006B590D">
        <w:rPr>
          <w:lang w:val="en-US"/>
        </w:rPr>
        <w:t>city</w:t>
      </w:r>
      <w:r>
        <w:rPr>
          <w:lang w:val="en-US"/>
        </w:rPr>
        <w:t xml:space="preserve">, </w:t>
      </w:r>
      <w:r w:rsidRPr="006B590D">
        <w:rPr>
          <w:lang w:val="en-US"/>
        </w:rPr>
        <w:t>date_lost</w:t>
      </w:r>
      <w:r>
        <w:rPr>
          <w:lang w:val="en-US"/>
        </w:rPr>
        <w:t xml:space="preserve">, </w:t>
      </w:r>
      <w:r w:rsidRPr="006B590D">
        <w:rPr>
          <w:lang w:val="en-US"/>
        </w:rPr>
        <w:t>details</w:t>
      </w:r>
      <w:r>
        <w:rPr>
          <w:lang w:val="en-US"/>
        </w:rPr>
        <w:t xml:space="preserve">, </w:t>
      </w:r>
      <w:r w:rsidRPr="006B590D">
        <w:rPr>
          <w:lang w:val="en-US"/>
        </w:rPr>
        <w:t>is_rescued</w:t>
      </w:r>
      <w:r>
        <w:rPr>
          <w:lang w:val="en-US"/>
        </w:rPr>
        <w:t>)</w:t>
      </w:r>
    </w:p>
    <w:p w14:paraId="1386C1EB" w14:textId="77777777" w:rsidR="00E5349C" w:rsidRPr="00DD4F61" w:rsidRDefault="00E5349C" w:rsidP="007A3042">
      <w:pPr>
        <w:rPr>
          <w:lang w:val="en-US"/>
        </w:rPr>
      </w:pPr>
    </w:p>
    <w:p w14:paraId="33CA09F2" w14:textId="77777777" w:rsidR="00E5349C" w:rsidRPr="00DD4F61" w:rsidRDefault="00CA07E3" w:rsidP="007A3042">
      <w:pPr>
        <w:rPr>
          <w:lang w:val="en-US"/>
        </w:rPr>
      </w:pPr>
      <w:r w:rsidRPr="00DD4F61">
        <w:rPr>
          <w:lang w:val="en-US"/>
        </w:rPr>
        <w:br w:type="page"/>
      </w:r>
    </w:p>
    <w:p w14:paraId="68EC5DE1" w14:textId="77777777" w:rsidR="0087448D" w:rsidRPr="005D584B" w:rsidRDefault="006F1026" w:rsidP="007A3042">
      <w:pPr>
        <w:pStyle w:val="titulo"/>
      </w:pPr>
      <w:bookmarkStart w:id="3" w:name="_Toc228909255"/>
      <w:r w:rsidRPr="00E5349C">
        <w:lastRenderedPageBreak/>
        <w:t>Dicionário de Dados</w:t>
      </w:r>
      <w:bookmarkEnd w:id="3"/>
    </w:p>
    <w:p w14:paraId="1AA22F76" w14:textId="248544D3" w:rsidR="005C27DB" w:rsidRDefault="005C27DB" w:rsidP="005C27DB">
      <w:pPr>
        <w:rPr>
          <w:b/>
          <w:bCs/>
        </w:rPr>
      </w:pPr>
      <w:r>
        <w:rPr>
          <w:b/>
          <w:bCs/>
        </w:rPr>
        <w:t>users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14"/>
        <w:gridCol w:w="1433"/>
        <w:gridCol w:w="1557"/>
        <w:gridCol w:w="1349"/>
        <w:gridCol w:w="1140"/>
        <w:gridCol w:w="1701"/>
      </w:tblGrid>
      <w:tr w:rsidR="005C27DB" w14:paraId="45A53B9F" w14:textId="77777777" w:rsidTr="009150FB">
        <w:tc>
          <w:tcPr>
            <w:tcW w:w="1314" w:type="dxa"/>
          </w:tcPr>
          <w:p w14:paraId="5B039350" w14:textId="77777777" w:rsidR="005C27DB" w:rsidRDefault="005C27DB" w:rsidP="009150FB">
            <w:r>
              <w:t>Nome dos Campos</w:t>
            </w:r>
          </w:p>
        </w:tc>
        <w:tc>
          <w:tcPr>
            <w:tcW w:w="1433" w:type="dxa"/>
          </w:tcPr>
          <w:p w14:paraId="33374EE9" w14:textId="77777777" w:rsidR="005C27DB" w:rsidRDefault="005C27DB" w:rsidP="009150FB">
            <w:r>
              <w:t>Descrição</w:t>
            </w:r>
          </w:p>
        </w:tc>
        <w:tc>
          <w:tcPr>
            <w:tcW w:w="1557" w:type="dxa"/>
          </w:tcPr>
          <w:p w14:paraId="6BDB1B3B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4FB0976D" w14:textId="77777777" w:rsidR="005C27DB" w:rsidRDefault="005C27DB" w:rsidP="009150FB">
            <w:r>
              <w:t>Obrigatório?</w:t>
            </w:r>
          </w:p>
        </w:tc>
        <w:tc>
          <w:tcPr>
            <w:tcW w:w="1140" w:type="dxa"/>
          </w:tcPr>
          <w:p w14:paraId="44AE0724" w14:textId="77777777" w:rsidR="005C27DB" w:rsidRDefault="005C27DB" w:rsidP="009150FB">
            <w:r>
              <w:t>Chave Primária?</w:t>
            </w:r>
          </w:p>
        </w:tc>
        <w:tc>
          <w:tcPr>
            <w:tcW w:w="1701" w:type="dxa"/>
          </w:tcPr>
          <w:p w14:paraId="6354C20C" w14:textId="77777777" w:rsidR="005C27DB" w:rsidRDefault="005C27DB" w:rsidP="009150FB">
            <w:r>
              <w:t>Observações</w:t>
            </w:r>
          </w:p>
        </w:tc>
      </w:tr>
      <w:tr w:rsidR="005C27DB" w14:paraId="20F59FD1" w14:textId="77777777" w:rsidTr="009150FB">
        <w:tc>
          <w:tcPr>
            <w:tcW w:w="1314" w:type="dxa"/>
          </w:tcPr>
          <w:p w14:paraId="6EED26DD" w14:textId="77777777" w:rsidR="005C27DB" w:rsidRDefault="005C27DB" w:rsidP="009150FB">
            <w:r w:rsidRPr="00DA6EC3">
              <w:t>id_user</w:t>
            </w:r>
          </w:p>
        </w:tc>
        <w:tc>
          <w:tcPr>
            <w:tcW w:w="1433" w:type="dxa"/>
          </w:tcPr>
          <w:p w14:paraId="1AF8DFE7" w14:textId="77777777" w:rsidR="005C27DB" w:rsidRDefault="005C27DB" w:rsidP="009150FB">
            <w:r>
              <w:t>Id do user</w:t>
            </w:r>
          </w:p>
        </w:tc>
        <w:tc>
          <w:tcPr>
            <w:tcW w:w="1557" w:type="dxa"/>
          </w:tcPr>
          <w:p w14:paraId="58B25EE2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4DEEE642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610449DE" w14:textId="77777777" w:rsidR="005C27DB" w:rsidRDefault="005C27DB" w:rsidP="009150FB">
            <w:r>
              <w:t>sim</w:t>
            </w:r>
          </w:p>
        </w:tc>
        <w:tc>
          <w:tcPr>
            <w:tcW w:w="1701" w:type="dxa"/>
          </w:tcPr>
          <w:p w14:paraId="7C92A5F5" w14:textId="77777777" w:rsidR="005C27DB" w:rsidRDefault="005C27DB" w:rsidP="009150FB">
            <w:r>
              <w:t>Auto_increment</w:t>
            </w:r>
          </w:p>
        </w:tc>
      </w:tr>
      <w:tr w:rsidR="005C27DB" w14:paraId="1C2AE5E5" w14:textId="77777777" w:rsidTr="009150FB">
        <w:tc>
          <w:tcPr>
            <w:tcW w:w="1314" w:type="dxa"/>
          </w:tcPr>
          <w:p w14:paraId="0A00D97D" w14:textId="77777777" w:rsidR="005C27DB" w:rsidRPr="00DA6EC3" w:rsidRDefault="005C27DB" w:rsidP="009150FB">
            <w:r w:rsidRPr="00DA6EC3">
              <w:t>name</w:t>
            </w:r>
          </w:p>
        </w:tc>
        <w:tc>
          <w:tcPr>
            <w:tcW w:w="1433" w:type="dxa"/>
          </w:tcPr>
          <w:p w14:paraId="5DA44B9A" w14:textId="77777777" w:rsidR="005C27DB" w:rsidRDefault="005C27DB" w:rsidP="009150FB">
            <w:r>
              <w:t>Nome do user</w:t>
            </w:r>
          </w:p>
        </w:tc>
        <w:tc>
          <w:tcPr>
            <w:tcW w:w="1557" w:type="dxa"/>
          </w:tcPr>
          <w:p w14:paraId="02F53FD2" w14:textId="77777777" w:rsidR="005C27DB" w:rsidRDefault="005C27DB" w:rsidP="009150FB">
            <w:r w:rsidRPr="00DA6EC3">
              <w:t>varchar(100)</w:t>
            </w:r>
          </w:p>
        </w:tc>
        <w:tc>
          <w:tcPr>
            <w:tcW w:w="1349" w:type="dxa"/>
          </w:tcPr>
          <w:p w14:paraId="159E0BD8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6B392BEB" w14:textId="77777777" w:rsidR="005C27DB" w:rsidRDefault="005C27DB" w:rsidP="009150FB"/>
        </w:tc>
        <w:tc>
          <w:tcPr>
            <w:tcW w:w="1701" w:type="dxa"/>
          </w:tcPr>
          <w:p w14:paraId="0B56CE09" w14:textId="77777777" w:rsidR="005C27DB" w:rsidRDefault="005C27DB" w:rsidP="009150FB"/>
        </w:tc>
      </w:tr>
      <w:tr w:rsidR="005C27DB" w14:paraId="2C8016EC" w14:textId="77777777" w:rsidTr="009150FB">
        <w:tc>
          <w:tcPr>
            <w:tcW w:w="1314" w:type="dxa"/>
          </w:tcPr>
          <w:p w14:paraId="34C245A1" w14:textId="77777777" w:rsidR="005C27DB" w:rsidRDefault="005C27DB" w:rsidP="009150FB">
            <w:r w:rsidRPr="00DA6EC3">
              <w:t>phone</w:t>
            </w:r>
          </w:p>
        </w:tc>
        <w:tc>
          <w:tcPr>
            <w:tcW w:w="1433" w:type="dxa"/>
          </w:tcPr>
          <w:p w14:paraId="1BF5F740" w14:textId="77777777" w:rsidR="005C27DB" w:rsidRDefault="005C27DB" w:rsidP="009150FB">
            <w:r>
              <w:t>Numero de Telemovel</w:t>
            </w:r>
          </w:p>
        </w:tc>
        <w:tc>
          <w:tcPr>
            <w:tcW w:w="1557" w:type="dxa"/>
          </w:tcPr>
          <w:p w14:paraId="461B09D9" w14:textId="77777777" w:rsidR="005C27DB" w:rsidRDefault="005C27DB" w:rsidP="009150FB">
            <w:r w:rsidRPr="00DA6EC3">
              <w:t>varchar(15)</w:t>
            </w:r>
          </w:p>
        </w:tc>
        <w:tc>
          <w:tcPr>
            <w:tcW w:w="1349" w:type="dxa"/>
          </w:tcPr>
          <w:p w14:paraId="16559B22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6D2D1DE6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76E0E362" w14:textId="77777777" w:rsidR="005C27DB" w:rsidRDefault="005C27DB" w:rsidP="009150FB"/>
        </w:tc>
      </w:tr>
      <w:tr w:rsidR="005C27DB" w14:paraId="43867AE9" w14:textId="77777777" w:rsidTr="009150FB">
        <w:tc>
          <w:tcPr>
            <w:tcW w:w="1314" w:type="dxa"/>
          </w:tcPr>
          <w:p w14:paraId="48FC1A00" w14:textId="77777777" w:rsidR="005C27DB" w:rsidRDefault="005C27DB" w:rsidP="009150FB">
            <w:r w:rsidRPr="00DA6EC3">
              <w:t>email</w:t>
            </w:r>
          </w:p>
        </w:tc>
        <w:tc>
          <w:tcPr>
            <w:tcW w:w="1433" w:type="dxa"/>
          </w:tcPr>
          <w:p w14:paraId="0A7E49AB" w14:textId="77777777" w:rsidR="005C27DB" w:rsidRDefault="005C27DB" w:rsidP="009150FB">
            <w:r>
              <w:t>Email do user</w:t>
            </w:r>
          </w:p>
        </w:tc>
        <w:tc>
          <w:tcPr>
            <w:tcW w:w="1557" w:type="dxa"/>
          </w:tcPr>
          <w:p w14:paraId="29DCEC88" w14:textId="77777777" w:rsidR="005C27DB" w:rsidRDefault="005C27DB" w:rsidP="009150FB">
            <w:r w:rsidRPr="00DA6EC3">
              <w:t>varchar(150)</w:t>
            </w:r>
          </w:p>
        </w:tc>
        <w:tc>
          <w:tcPr>
            <w:tcW w:w="1349" w:type="dxa"/>
          </w:tcPr>
          <w:p w14:paraId="1B6AD4DB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6C7498EB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501B5486" w14:textId="77777777" w:rsidR="005C27DB" w:rsidRDefault="005C27DB" w:rsidP="009150FB">
            <w:r>
              <w:t>Unique</w:t>
            </w:r>
          </w:p>
        </w:tc>
      </w:tr>
      <w:tr w:rsidR="005C27DB" w14:paraId="47AA44B4" w14:textId="77777777" w:rsidTr="009150FB">
        <w:tc>
          <w:tcPr>
            <w:tcW w:w="1314" w:type="dxa"/>
          </w:tcPr>
          <w:p w14:paraId="19261B82" w14:textId="77777777" w:rsidR="005C27DB" w:rsidRDefault="005C27DB" w:rsidP="009150FB">
            <w:r w:rsidRPr="00DA6EC3">
              <w:t>nif</w:t>
            </w:r>
          </w:p>
        </w:tc>
        <w:tc>
          <w:tcPr>
            <w:tcW w:w="1433" w:type="dxa"/>
          </w:tcPr>
          <w:p w14:paraId="65F9FC0D" w14:textId="77777777" w:rsidR="005C27DB" w:rsidRDefault="005C27DB" w:rsidP="009150FB">
            <w:r>
              <w:t>Nif do user</w:t>
            </w:r>
          </w:p>
        </w:tc>
        <w:tc>
          <w:tcPr>
            <w:tcW w:w="1557" w:type="dxa"/>
          </w:tcPr>
          <w:p w14:paraId="424776E8" w14:textId="77777777" w:rsidR="005C27DB" w:rsidRDefault="005C27DB" w:rsidP="009150FB">
            <w:r w:rsidRPr="00DA6EC3">
              <w:t>char(9)</w:t>
            </w:r>
          </w:p>
        </w:tc>
        <w:tc>
          <w:tcPr>
            <w:tcW w:w="1349" w:type="dxa"/>
          </w:tcPr>
          <w:p w14:paraId="4AA9899B" w14:textId="77777777" w:rsidR="005C27DB" w:rsidRDefault="005C27DB" w:rsidP="009150FB">
            <w:r>
              <w:t>nao</w:t>
            </w:r>
          </w:p>
        </w:tc>
        <w:tc>
          <w:tcPr>
            <w:tcW w:w="1140" w:type="dxa"/>
          </w:tcPr>
          <w:p w14:paraId="6510EBA7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552D5888" w14:textId="77777777" w:rsidR="005C27DB" w:rsidRDefault="005C27DB" w:rsidP="009150FB">
            <w:r>
              <w:t>Unique</w:t>
            </w:r>
          </w:p>
        </w:tc>
      </w:tr>
      <w:tr w:rsidR="005C27DB" w14:paraId="487B35CE" w14:textId="77777777" w:rsidTr="009150FB">
        <w:tc>
          <w:tcPr>
            <w:tcW w:w="1314" w:type="dxa"/>
          </w:tcPr>
          <w:p w14:paraId="6A1A8B6C" w14:textId="77777777" w:rsidR="005C27DB" w:rsidRPr="00DA6EC3" w:rsidRDefault="005C27DB" w:rsidP="009150FB">
            <w:r w:rsidRPr="00DA6EC3">
              <w:t>birthday</w:t>
            </w:r>
          </w:p>
        </w:tc>
        <w:tc>
          <w:tcPr>
            <w:tcW w:w="1433" w:type="dxa"/>
          </w:tcPr>
          <w:p w14:paraId="1763ACDE" w14:textId="77777777" w:rsidR="005C27DB" w:rsidRDefault="005C27DB" w:rsidP="009150FB">
            <w:r>
              <w:t>Data de nascimento do user</w:t>
            </w:r>
          </w:p>
        </w:tc>
        <w:tc>
          <w:tcPr>
            <w:tcW w:w="1557" w:type="dxa"/>
          </w:tcPr>
          <w:p w14:paraId="65EB7313" w14:textId="77777777" w:rsidR="005C27DB" w:rsidRPr="00DA6EC3" w:rsidRDefault="005C27DB" w:rsidP="009150FB">
            <w:r w:rsidRPr="00DA6EC3">
              <w:t>date</w:t>
            </w:r>
          </w:p>
        </w:tc>
        <w:tc>
          <w:tcPr>
            <w:tcW w:w="1349" w:type="dxa"/>
          </w:tcPr>
          <w:p w14:paraId="14AA831C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6C748F87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4EB31D63" w14:textId="77777777" w:rsidR="005C27DB" w:rsidRDefault="005C27DB" w:rsidP="009150FB"/>
        </w:tc>
      </w:tr>
      <w:tr w:rsidR="005C27DB" w14:paraId="61DDB644" w14:textId="77777777" w:rsidTr="009150FB">
        <w:tc>
          <w:tcPr>
            <w:tcW w:w="1314" w:type="dxa"/>
          </w:tcPr>
          <w:p w14:paraId="39CC0DAE" w14:textId="77777777" w:rsidR="005C27DB" w:rsidRDefault="005C27DB" w:rsidP="009150FB">
            <w:r w:rsidRPr="00DA6EC3">
              <w:t xml:space="preserve">pass </w:t>
            </w:r>
          </w:p>
        </w:tc>
        <w:tc>
          <w:tcPr>
            <w:tcW w:w="1433" w:type="dxa"/>
          </w:tcPr>
          <w:p w14:paraId="6435B0FD" w14:textId="77777777" w:rsidR="005C27DB" w:rsidRDefault="005C27DB" w:rsidP="009150FB">
            <w:r>
              <w:t>Pass do user</w:t>
            </w:r>
          </w:p>
        </w:tc>
        <w:tc>
          <w:tcPr>
            <w:tcW w:w="1557" w:type="dxa"/>
          </w:tcPr>
          <w:p w14:paraId="7AD3BF82" w14:textId="7CE25335" w:rsidR="005C27DB" w:rsidRDefault="005C27DB" w:rsidP="009150FB">
            <w:r w:rsidRPr="00852F53">
              <w:t>varchar(25</w:t>
            </w:r>
            <w:r w:rsidR="0075788A">
              <w:t>6</w:t>
            </w:r>
            <w:r w:rsidRPr="00852F53">
              <w:t>)</w:t>
            </w:r>
          </w:p>
        </w:tc>
        <w:tc>
          <w:tcPr>
            <w:tcW w:w="1349" w:type="dxa"/>
          </w:tcPr>
          <w:p w14:paraId="2866EA1F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0F305F89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4DCDCE0E" w14:textId="77777777" w:rsidR="005C27DB" w:rsidRDefault="005C27DB" w:rsidP="009150FB"/>
          <w:p w14:paraId="6B66CD45" w14:textId="77777777" w:rsidR="005C27DB" w:rsidRDefault="005C27DB" w:rsidP="009150FB"/>
        </w:tc>
      </w:tr>
      <w:tr w:rsidR="005C27DB" w14:paraId="45AB099F" w14:textId="77777777" w:rsidTr="009150FB">
        <w:tc>
          <w:tcPr>
            <w:tcW w:w="1314" w:type="dxa"/>
          </w:tcPr>
          <w:p w14:paraId="11A6459E" w14:textId="77777777" w:rsidR="005C27DB" w:rsidRPr="00DA6EC3" w:rsidRDefault="005C27DB" w:rsidP="009150FB">
            <w:r w:rsidRPr="00DA6EC3">
              <w:t>address</w:t>
            </w:r>
          </w:p>
        </w:tc>
        <w:tc>
          <w:tcPr>
            <w:tcW w:w="1433" w:type="dxa"/>
          </w:tcPr>
          <w:p w14:paraId="32C97BFE" w14:textId="77777777" w:rsidR="005C27DB" w:rsidRDefault="005C27DB" w:rsidP="009150FB">
            <w:r>
              <w:t>Morada do user</w:t>
            </w:r>
          </w:p>
        </w:tc>
        <w:tc>
          <w:tcPr>
            <w:tcW w:w="1557" w:type="dxa"/>
          </w:tcPr>
          <w:p w14:paraId="76A67E96" w14:textId="38411C87" w:rsidR="005C27DB" w:rsidRDefault="0075788A" w:rsidP="009150FB">
            <w:r w:rsidRPr="0075788A">
              <w:t>varchar(255)</w:t>
            </w:r>
          </w:p>
        </w:tc>
        <w:tc>
          <w:tcPr>
            <w:tcW w:w="1349" w:type="dxa"/>
          </w:tcPr>
          <w:p w14:paraId="6C532CFC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4DF1C059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4E6CF976" w14:textId="77777777" w:rsidR="005C27DB" w:rsidRDefault="005C27DB" w:rsidP="009150FB"/>
        </w:tc>
      </w:tr>
      <w:tr w:rsidR="005C27DB" w14:paraId="280DF2AE" w14:textId="77777777" w:rsidTr="009150FB">
        <w:tc>
          <w:tcPr>
            <w:tcW w:w="1314" w:type="dxa"/>
          </w:tcPr>
          <w:p w14:paraId="4D9CE5DD" w14:textId="77777777" w:rsidR="005C27DB" w:rsidRPr="00DA6EC3" w:rsidRDefault="005C27DB" w:rsidP="009150FB">
            <w:r w:rsidRPr="00DA6EC3">
              <w:t>type</w:t>
            </w:r>
          </w:p>
        </w:tc>
        <w:tc>
          <w:tcPr>
            <w:tcW w:w="1433" w:type="dxa"/>
          </w:tcPr>
          <w:p w14:paraId="172B259B" w14:textId="77777777" w:rsidR="005C27DB" w:rsidRDefault="005C27DB" w:rsidP="009150FB">
            <w:r>
              <w:t>Que tipo user é</w:t>
            </w:r>
          </w:p>
        </w:tc>
        <w:tc>
          <w:tcPr>
            <w:tcW w:w="1557" w:type="dxa"/>
          </w:tcPr>
          <w:p w14:paraId="6D4E685F" w14:textId="77777777" w:rsidR="005C27DB" w:rsidRDefault="005C27DB" w:rsidP="009150FB">
            <w:r w:rsidRPr="00852F53">
              <w:t>enum</w:t>
            </w:r>
          </w:p>
        </w:tc>
        <w:tc>
          <w:tcPr>
            <w:tcW w:w="1349" w:type="dxa"/>
          </w:tcPr>
          <w:p w14:paraId="74070623" w14:textId="77777777" w:rsidR="005C27DB" w:rsidRDefault="005C27DB" w:rsidP="009150FB">
            <w:r>
              <w:t>sim</w:t>
            </w:r>
          </w:p>
        </w:tc>
        <w:tc>
          <w:tcPr>
            <w:tcW w:w="1140" w:type="dxa"/>
          </w:tcPr>
          <w:p w14:paraId="4C834FD8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649AF74B" w14:textId="77777777" w:rsidR="005C27DB" w:rsidRDefault="005C27DB" w:rsidP="009150FB"/>
        </w:tc>
      </w:tr>
      <w:tr w:rsidR="005C27DB" w14:paraId="038A08C4" w14:textId="77777777" w:rsidTr="009150FB">
        <w:tc>
          <w:tcPr>
            <w:tcW w:w="1314" w:type="dxa"/>
          </w:tcPr>
          <w:p w14:paraId="3A23CF68" w14:textId="77777777" w:rsidR="005C27DB" w:rsidRPr="00DA6EC3" w:rsidRDefault="005C27DB" w:rsidP="009150FB">
            <w:r w:rsidRPr="00DA6EC3">
              <w:t>gender</w:t>
            </w:r>
          </w:p>
        </w:tc>
        <w:tc>
          <w:tcPr>
            <w:tcW w:w="1433" w:type="dxa"/>
          </w:tcPr>
          <w:p w14:paraId="0AD8AC97" w14:textId="77777777" w:rsidR="005C27DB" w:rsidRDefault="005C27DB" w:rsidP="009150FB">
            <w:r>
              <w:t>Genero do user</w:t>
            </w:r>
          </w:p>
        </w:tc>
        <w:tc>
          <w:tcPr>
            <w:tcW w:w="1557" w:type="dxa"/>
          </w:tcPr>
          <w:p w14:paraId="3561CE3C" w14:textId="116C90DD" w:rsidR="005C27DB" w:rsidRDefault="0075788A" w:rsidP="009150FB">
            <w:r w:rsidRPr="0075788A">
              <w:t>enum</w:t>
            </w:r>
          </w:p>
        </w:tc>
        <w:tc>
          <w:tcPr>
            <w:tcW w:w="1349" w:type="dxa"/>
          </w:tcPr>
          <w:p w14:paraId="0431A22D" w14:textId="77777777" w:rsidR="005C27DB" w:rsidRDefault="005C27DB" w:rsidP="009150FB">
            <w:r>
              <w:t>nao</w:t>
            </w:r>
          </w:p>
        </w:tc>
        <w:tc>
          <w:tcPr>
            <w:tcW w:w="1140" w:type="dxa"/>
          </w:tcPr>
          <w:p w14:paraId="7F274BAC" w14:textId="77777777" w:rsidR="005C27DB" w:rsidRDefault="005C27DB" w:rsidP="009150FB">
            <w:r>
              <w:t xml:space="preserve">nao </w:t>
            </w:r>
          </w:p>
        </w:tc>
        <w:tc>
          <w:tcPr>
            <w:tcW w:w="1701" w:type="dxa"/>
          </w:tcPr>
          <w:p w14:paraId="218EEF96" w14:textId="77777777" w:rsidR="005C27DB" w:rsidRDefault="005C27DB" w:rsidP="009150FB"/>
        </w:tc>
      </w:tr>
    </w:tbl>
    <w:p w14:paraId="617EEE50" w14:textId="77777777" w:rsidR="005C27DB" w:rsidRPr="006F1026" w:rsidRDefault="005C27DB" w:rsidP="005C27DB">
      <w:pPr>
        <w:rPr>
          <w:b/>
          <w:bCs/>
        </w:rPr>
      </w:pPr>
    </w:p>
    <w:p w14:paraId="5D896C38" w14:textId="77777777" w:rsidR="005C27DB" w:rsidRDefault="005C27DB" w:rsidP="005C27DB">
      <w:pPr>
        <w:rPr>
          <w:b/>
          <w:bCs/>
        </w:rPr>
      </w:pPr>
      <w:r>
        <w:rPr>
          <w:b/>
          <w:bCs/>
        </w:rPr>
        <w:t>a</w:t>
      </w:r>
      <w:r w:rsidRPr="00852F53">
        <w:rPr>
          <w:b/>
          <w:bCs/>
        </w:rPr>
        <w:t>dmin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988"/>
        <w:gridCol w:w="1349"/>
        <w:gridCol w:w="1096"/>
        <w:gridCol w:w="2327"/>
      </w:tblGrid>
      <w:tr w:rsidR="005C27DB" w14:paraId="6DA7F694" w14:textId="77777777" w:rsidTr="009150FB">
        <w:tc>
          <w:tcPr>
            <w:tcW w:w="1238" w:type="dxa"/>
          </w:tcPr>
          <w:p w14:paraId="7C099587" w14:textId="77777777" w:rsidR="005C27DB" w:rsidRDefault="005C27DB" w:rsidP="009150FB">
            <w:r>
              <w:t>Nome dos Campos</w:t>
            </w:r>
          </w:p>
        </w:tc>
        <w:tc>
          <w:tcPr>
            <w:tcW w:w="1547" w:type="dxa"/>
          </w:tcPr>
          <w:p w14:paraId="16BA5F8C" w14:textId="77777777" w:rsidR="005C27DB" w:rsidRDefault="005C27DB" w:rsidP="009150FB">
            <w:r>
              <w:t>Descrição</w:t>
            </w:r>
          </w:p>
        </w:tc>
        <w:tc>
          <w:tcPr>
            <w:tcW w:w="988" w:type="dxa"/>
          </w:tcPr>
          <w:p w14:paraId="06F028F2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465F9066" w14:textId="77777777" w:rsidR="005C27DB" w:rsidRDefault="005C27DB" w:rsidP="009150FB">
            <w:r>
              <w:t>Obrigatório?</w:t>
            </w:r>
          </w:p>
        </w:tc>
        <w:tc>
          <w:tcPr>
            <w:tcW w:w="1096" w:type="dxa"/>
          </w:tcPr>
          <w:p w14:paraId="5B3373A4" w14:textId="77777777" w:rsidR="005C27DB" w:rsidRDefault="005C27DB" w:rsidP="009150FB">
            <w:r>
              <w:t>Chave Primária?</w:t>
            </w:r>
          </w:p>
        </w:tc>
        <w:tc>
          <w:tcPr>
            <w:tcW w:w="2327" w:type="dxa"/>
          </w:tcPr>
          <w:p w14:paraId="5FE84B92" w14:textId="77777777" w:rsidR="005C27DB" w:rsidRDefault="005C27DB" w:rsidP="009150FB">
            <w:r>
              <w:t>Observações</w:t>
            </w:r>
          </w:p>
        </w:tc>
      </w:tr>
      <w:tr w:rsidR="005C27DB" w14:paraId="526EE90F" w14:textId="77777777" w:rsidTr="009150FB">
        <w:tc>
          <w:tcPr>
            <w:tcW w:w="1238" w:type="dxa"/>
          </w:tcPr>
          <w:p w14:paraId="5FAB8419" w14:textId="77777777" w:rsidR="005C27DB" w:rsidRDefault="005C27DB" w:rsidP="009150FB">
            <w:r w:rsidRPr="00852F53">
              <w:t>id_admin</w:t>
            </w:r>
          </w:p>
        </w:tc>
        <w:tc>
          <w:tcPr>
            <w:tcW w:w="1547" w:type="dxa"/>
          </w:tcPr>
          <w:p w14:paraId="51F7A87E" w14:textId="77777777" w:rsidR="005C27DB" w:rsidRDefault="005C27DB" w:rsidP="009150FB">
            <w:r>
              <w:t>Id do admin</w:t>
            </w:r>
          </w:p>
        </w:tc>
        <w:tc>
          <w:tcPr>
            <w:tcW w:w="988" w:type="dxa"/>
          </w:tcPr>
          <w:p w14:paraId="2507DBD1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3988A5EF" w14:textId="77777777" w:rsidR="005C27DB" w:rsidRDefault="005C27DB" w:rsidP="009150FB">
            <w:r>
              <w:t>sim</w:t>
            </w:r>
          </w:p>
        </w:tc>
        <w:tc>
          <w:tcPr>
            <w:tcW w:w="1096" w:type="dxa"/>
          </w:tcPr>
          <w:p w14:paraId="4A52A6D4" w14:textId="77777777" w:rsidR="005C27DB" w:rsidRDefault="005C27DB" w:rsidP="009150FB">
            <w:r>
              <w:t>sim</w:t>
            </w:r>
          </w:p>
        </w:tc>
        <w:tc>
          <w:tcPr>
            <w:tcW w:w="2327" w:type="dxa"/>
          </w:tcPr>
          <w:p w14:paraId="5FD6E729" w14:textId="77777777" w:rsidR="005C27DB" w:rsidRDefault="005C27DB" w:rsidP="009150FB">
            <w:r>
              <w:t>Auto_increment</w:t>
            </w:r>
          </w:p>
        </w:tc>
      </w:tr>
      <w:tr w:rsidR="005C27DB" w14:paraId="0A2A1D4E" w14:textId="77777777" w:rsidTr="009150FB">
        <w:tc>
          <w:tcPr>
            <w:tcW w:w="1238" w:type="dxa"/>
          </w:tcPr>
          <w:p w14:paraId="03EFC423" w14:textId="77777777" w:rsidR="005C27DB" w:rsidRDefault="005C27DB" w:rsidP="009150FB">
            <w:r w:rsidRPr="00852F53">
              <w:t xml:space="preserve">user_id </w:t>
            </w:r>
          </w:p>
        </w:tc>
        <w:tc>
          <w:tcPr>
            <w:tcW w:w="1547" w:type="dxa"/>
          </w:tcPr>
          <w:p w14:paraId="20442478" w14:textId="77777777" w:rsidR="005C27DB" w:rsidRDefault="005C27DB" w:rsidP="009150FB">
            <w:r>
              <w:t>Id do user</w:t>
            </w:r>
          </w:p>
        </w:tc>
        <w:tc>
          <w:tcPr>
            <w:tcW w:w="988" w:type="dxa"/>
          </w:tcPr>
          <w:p w14:paraId="7137DA72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06C432DD" w14:textId="77777777" w:rsidR="005C27DB" w:rsidRDefault="005C27DB" w:rsidP="009150FB">
            <w:r>
              <w:t>sim</w:t>
            </w:r>
          </w:p>
        </w:tc>
        <w:tc>
          <w:tcPr>
            <w:tcW w:w="1096" w:type="dxa"/>
          </w:tcPr>
          <w:p w14:paraId="2FE00E0B" w14:textId="77777777" w:rsidR="005C27DB" w:rsidRDefault="005C27DB" w:rsidP="009150FB">
            <w:r>
              <w:t>nao</w:t>
            </w:r>
          </w:p>
        </w:tc>
        <w:tc>
          <w:tcPr>
            <w:tcW w:w="2327" w:type="dxa"/>
          </w:tcPr>
          <w:p w14:paraId="418799F5" w14:textId="77777777" w:rsidR="005C27DB" w:rsidRDefault="005C27DB" w:rsidP="009150FB">
            <w:r>
              <w:t>Chave estrangeira</w:t>
            </w:r>
          </w:p>
        </w:tc>
      </w:tr>
    </w:tbl>
    <w:p w14:paraId="0CB2EFE3" w14:textId="77777777" w:rsidR="005C27DB" w:rsidRDefault="005C27DB" w:rsidP="005C27DB">
      <w:pPr>
        <w:rPr>
          <w:b/>
          <w:bCs/>
        </w:rPr>
      </w:pPr>
    </w:p>
    <w:p w14:paraId="47A993EF" w14:textId="77777777" w:rsidR="005C27DB" w:rsidRPr="00852F53" w:rsidRDefault="005C27DB" w:rsidP="005C27DB">
      <w:r>
        <w:rPr>
          <w:b/>
          <w:bCs/>
        </w:rPr>
        <w:t>p</w:t>
      </w:r>
      <w:r w:rsidRPr="00852F53">
        <w:rPr>
          <w:b/>
          <w:bCs/>
        </w:rPr>
        <w:t>artners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58"/>
        <w:gridCol w:w="1230"/>
        <w:gridCol w:w="1431"/>
        <w:gridCol w:w="1349"/>
        <w:gridCol w:w="1073"/>
        <w:gridCol w:w="1953"/>
      </w:tblGrid>
      <w:tr w:rsidR="005C27DB" w14:paraId="4D9200F2" w14:textId="77777777" w:rsidTr="009150FB">
        <w:tc>
          <w:tcPr>
            <w:tcW w:w="1458" w:type="dxa"/>
          </w:tcPr>
          <w:p w14:paraId="4F9D01B4" w14:textId="77777777" w:rsidR="005C27DB" w:rsidRDefault="005C27DB" w:rsidP="009150FB">
            <w:r>
              <w:t>Nome dos Campos</w:t>
            </w:r>
          </w:p>
        </w:tc>
        <w:tc>
          <w:tcPr>
            <w:tcW w:w="1329" w:type="dxa"/>
          </w:tcPr>
          <w:p w14:paraId="555733FA" w14:textId="77777777" w:rsidR="005C27DB" w:rsidRDefault="005C27DB" w:rsidP="009150FB">
            <w:r>
              <w:t>Descrição</w:t>
            </w:r>
          </w:p>
        </w:tc>
        <w:tc>
          <w:tcPr>
            <w:tcW w:w="1557" w:type="dxa"/>
          </w:tcPr>
          <w:p w14:paraId="0D71D2A4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62AAA8BB" w14:textId="77777777" w:rsidR="005C27DB" w:rsidRDefault="005C27DB" w:rsidP="009150FB">
            <w:r>
              <w:t>Obrigatório?</w:t>
            </w:r>
          </w:p>
        </w:tc>
        <w:tc>
          <w:tcPr>
            <w:tcW w:w="1073" w:type="dxa"/>
          </w:tcPr>
          <w:p w14:paraId="4817EEE4" w14:textId="77777777" w:rsidR="005C27DB" w:rsidRDefault="005C27DB" w:rsidP="009150FB">
            <w:r>
              <w:t>Chave Primária?</w:t>
            </w:r>
          </w:p>
        </w:tc>
        <w:tc>
          <w:tcPr>
            <w:tcW w:w="1728" w:type="dxa"/>
          </w:tcPr>
          <w:p w14:paraId="59347C50" w14:textId="77777777" w:rsidR="005C27DB" w:rsidRDefault="005C27DB" w:rsidP="009150FB">
            <w:r>
              <w:t>Observações</w:t>
            </w:r>
          </w:p>
        </w:tc>
      </w:tr>
      <w:tr w:rsidR="005C27DB" w14:paraId="5288FC13" w14:textId="77777777" w:rsidTr="009150FB">
        <w:tc>
          <w:tcPr>
            <w:tcW w:w="1458" w:type="dxa"/>
          </w:tcPr>
          <w:p w14:paraId="753B35BA" w14:textId="77777777" w:rsidR="005C27DB" w:rsidRDefault="005C27DB" w:rsidP="009150FB">
            <w:r w:rsidRPr="00852F53">
              <w:t>id_partner</w:t>
            </w:r>
          </w:p>
        </w:tc>
        <w:tc>
          <w:tcPr>
            <w:tcW w:w="1329" w:type="dxa"/>
          </w:tcPr>
          <w:p w14:paraId="7B891D66" w14:textId="77777777" w:rsidR="005C27DB" w:rsidRDefault="005C27DB" w:rsidP="009150FB">
            <w:r>
              <w:t>Id do animal</w:t>
            </w:r>
          </w:p>
        </w:tc>
        <w:tc>
          <w:tcPr>
            <w:tcW w:w="1557" w:type="dxa"/>
          </w:tcPr>
          <w:p w14:paraId="5639C392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01109913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74CD29FE" w14:textId="77777777" w:rsidR="005C27DB" w:rsidRDefault="005C27DB" w:rsidP="009150FB">
            <w:r>
              <w:t>sim</w:t>
            </w:r>
          </w:p>
        </w:tc>
        <w:tc>
          <w:tcPr>
            <w:tcW w:w="1728" w:type="dxa"/>
          </w:tcPr>
          <w:p w14:paraId="7DD0E909" w14:textId="77777777" w:rsidR="005C27DB" w:rsidRDefault="005C27DB" w:rsidP="009150FB">
            <w:r>
              <w:t>Auto_increment</w:t>
            </w:r>
          </w:p>
        </w:tc>
      </w:tr>
      <w:tr w:rsidR="005C27DB" w14:paraId="299535B0" w14:textId="77777777" w:rsidTr="009150FB">
        <w:tc>
          <w:tcPr>
            <w:tcW w:w="1458" w:type="dxa"/>
          </w:tcPr>
          <w:p w14:paraId="6C3B3DD7" w14:textId="77777777" w:rsidR="005C27DB" w:rsidRDefault="005C27DB" w:rsidP="009150FB">
            <w:r w:rsidRPr="00852F53">
              <w:t>user_id</w:t>
            </w:r>
          </w:p>
        </w:tc>
        <w:tc>
          <w:tcPr>
            <w:tcW w:w="1329" w:type="dxa"/>
          </w:tcPr>
          <w:p w14:paraId="37C0523F" w14:textId="77777777" w:rsidR="005C27DB" w:rsidRDefault="005C27DB" w:rsidP="009150FB">
            <w:r>
              <w:t>Id do user</w:t>
            </w:r>
          </w:p>
        </w:tc>
        <w:tc>
          <w:tcPr>
            <w:tcW w:w="1557" w:type="dxa"/>
          </w:tcPr>
          <w:p w14:paraId="68201F83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3365E29F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66B3B52B" w14:textId="77777777" w:rsidR="005C27DB" w:rsidRDefault="005C27DB" w:rsidP="009150FB">
            <w:r>
              <w:t>nao</w:t>
            </w:r>
          </w:p>
        </w:tc>
        <w:tc>
          <w:tcPr>
            <w:tcW w:w="1728" w:type="dxa"/>
          </w:tcPr>
          <w:p w14:paraId="173A106F" w14:textId="77777777" w:rsidR="005C27DB" w:rsidRDefault="005C27DB" w:rsidP="009150FB">
            <w:r>
              <w:t>Chave estrangeira</w:t>
            </w:r>
          </w:p>
        </w:tc>
      </w:tr>
      <w:tr w:rsidR="005C27DB" w14:paraId="2E51BDEC" w14:textId="77777777" w:rsidTr="009150FB">
        <w:tc>
          <w:tcPr>
            <w:tcW w:w="1458" w:type="dxa"/>
          </w:tcPr>
          <w:p w14:paraId="5C395FBA" w14:textId="77777777" w:rsidR="005C27DB" w:rsidRDefault="005C27DB" w:rsidP="009150FB">
            <w:r w:rsidRPr="00852F53">
              <w:t>type_industry</w:t>
            </w:r>
          </w:p>
        </w:tc>
        <w:tc>
          <w:tcPr>
            <w:tcW w:w="1329" w:type="dxa"/>
          </w:tcPr>
          <w:p w14:paraId="201A44A7" w14:textId="77777777" w:rsidR="005C27DB" w:rsidRPr="00852F53" w:rsidRDefault="005C27DB" w:rsidP="009150FB">
            <w:r>
              <w:t>Tipo dos parceiros</w:t>
            </w:r>
          </w:p>
        </w:tc>
        <w:tc>
          <w:tcPr>
            <w:tcW w:w="1557" w:type="dxa"/>
          </w:tcPr>
          <w:p w14:paraId="2AC88B98" w14:textId="77777777" w:rsidR="005C27DB" w:rsidRDefault="005C27DB" w:rsidP="009150FB">
            <w:r w:rsidRPr="00874E67">
              <w:t>varchar(50)</w:t>
            </w:r>
          </w:p>
        </w:tc>
        <w:tc>
          <w:tcPr>
            <w:tcW w:w="1349" w:type="dxa"/>
          </w:tcPr>
          <w:p w14:paraId="6AA00049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1737E7F5" w14:textId="77777777" w:rsidR="005C27DB" w:rsidRDefault="005C27DB" w:rsidP="009150FB">
            <w:r>
              <w:t>nao</w:t>
            </w:r>
          </w:p>
        </w:tc>
        <w:tc>
          <w:tcPr>
            <w:tcW w:w="1728" w:type="dxa"/>
          </w:tcPr>
          <w:p w14:paraId="56CA6A02" w14:textId="77777777" w:rsidR="005C27DB" w:rsidRDefault="005C27DB" w:rsidP="009150FB"/>
        </w:tc>
      </w:tr>
      <w:tr w:rsidR="005C27DB" w14:paraId="6B9B4362" w14:textId="77777777" w:rsidTr="009150FB">
        <w:tc>
          <w:tcPr>
            <w:tcW w:w="1458" w:type="dxa"/>
          </w:tcPr>
          <w:p w14:paraId="10EFCF7E" w14:textId="77777777" w:rsidR="005C27DB" w:rsidRDefault="005C27DB" w:rsidP="009150FB">
            <w:r w:rsidRPr="00852F53">
              <w:t>data_regist</w:t>
            </w:r>
          </w:p>
        </w:tc>
        <w:tc>
          <w:tcPr>
            <w:tcW w:w="1329" w:type="dxa"/>
          </w:tcPr>
          <w:p w14:paraId="5AF7D68F" w14:textId="77777777" w:rsidR="005C27DB" w:rsidRDefault="005C27DB" w:rsidP="009150FB">
            <w:r>
              <w:t>Data de registo dos parceiros</w:t>
            </w:r>
          </w:p>
        </w:tc>
        <w:tc>
          <w:tcPr>
            <w:tcW w:w="1557" w:type="dxa"/>
          </w:tcPr>
          <w:p w14:paraId="70EF1838" w14:textId="77777777" w:rsidR="005C27DB" w:rsidRDefault="005C27DB" w:rsidP="009150FB">
            <w:r w:rsidRPr="00874E67">
              <w:t>datetime</w:t>
            </w:r>
          </w:p>
        </w:tc>
        <w:tc>
          <w:tcPr>
            <w:tcW w:w="1349" w:type="dxa"/>
          </w:tcPr>
          <w:p w14:paraId="1F81083E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3425FB94" w14:textId="77777777" w:rsidR="005C27DB" w:rsidRDefault="005C27DB" w:rsidP="009150FB">
            <w:r>
              <w:t>nao</w:t>
            </w:r>
          </w:p>
        </w:tc>
        <w:tc>
          <w:tcPr>
            <w:tcW w:w="1728" w:type="dxa"/>
          </w:tcPr>
          <w:p w14:paraId="30313A6D" w14:textId="77777777" w:rsidR="005C27DB" w:rsidRDefault="005C27DB" w:rsidP="009150FB">
            <w:r w:rsidRPr="00874E67">
              <w:t>current_timestamp</w:t>
            </w:r>
          </w:p>
        </w:tc>
      </w:tr>
    </w:tbl>
    <w:p w14:paraId="3E74F3FF" w14:textId="77777777" w:rsidR="005C27DB" w:rsidRDefault="005C27DB" w:rsidP="005C27DB">
      <w:pPr>
        <w:rPr>
          <w:b/>
          <w:bCs/>
        </w:rPr>
      </w:pPr>
    </w:p>
    <w:p w14:paraId="27C15EF8" w14:textId="77777777" w:rsidR="005C27DB" w:rsidRDefault="005C27DB" w:rsidP="005C27DB">
      <w:pPr>
        <w:rPr>
          <w:b/>
          <w:bCs/>
        </w:rPr>
      </w:pPr>
    </w:p>
    <w:p w14:paraId="4065280F" w14:textId="77777777" w:rsidR="005C27DB" w:rsidRDefault="005C27DB" w:rsidP="005C27DB">
      <w:pPr>
        <w:rPr>
          <w:b/>
          <w:bCs/>
        </w:rPr>
      </w:pPr>
    </w:p>
    <w:p w14:paraId="03BEAABC" w14:textId="77777777" w:rsidR="005C27DB" w:rsidRDefault="005C27DB" w:rsidP="005C27DB">
      <w:pPr>
        <w:rPr>
          <w:b/>
          <w:bCs/>
        </w:rPr>
      </w:pPr>
    </w:p>
    <w:p w14:paraId="44A89542" w14:textId="77777777" w:rsidR="005C27DB" w:rsidRDefault="005C27DB" w:rsidP="005C27DB">
      <w:pPr>
        <w:rPr>
          <w:b/>
          <w:bCs/>
        </w:rPr>
      </w:pPr>
      <w:r>
        <w:rPr>
          <w:b/>
          <w:bCs/>
        </w:rPr>
        <w:lastRenderedPageBreak/>
        <w:t>d</w:t>
      </w:r>
      <w:r w:rsidRPr="00874E67">
        <w:rPr>
          <w:b/>
          <w:bCs/>
        </w:rPr>
        <w:t>onations_table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35"/>
        <w:gridCol w:w="1113"/>
        <w:gridCol w:w="1460"/>
        <w:gridCol w:w="1349"/>
        <w:gridCol w:w="1084"/>
        <w:gridCol w:w="1953"/>
      </w:tblGrid>
      <w:tr w:rsidR="005C27DB" w14:paraId="2777BE7E" w14:textId="77777777" w:rsidTr="009150FB">
        <w:tc>
          <w:tcPr>
            <w:tcW w:w="1487" w:type="dxa"/>
          </w:tcPr>
          <w:p w14:paraId="1272F034" w14:textId="77777777" w:rsidR="005C27DB" w:rsidRDefault="005C27DB" w:rsidP="009150FB">
            <w:r>
              <w:t>Nome dos Campos</w:t>
            </w:r>
          </w:p>
        </w:tc>
        <w:tc>
          <w:tcPr>
            <w:tcW w:w="1250" w:type="dxa"/>
          </w:tcPr>
          <w:p w14:paraId="5E75AB98" w14:textId="77777777" w:rsidR="005C27DB" w:rsidRDefault="005C27DB" w:rsidP="009150FB">
            <w:r>
              <w:t>Descrição</w:t>
            </w:r>
          </w:p>
        </w:tc>
        <w:tc>
          <w:tcPr>
            <w:tcW w:w="1553" w:type="dxa"/>
          </w:tcPr>
          <w:p w14:paraId="6344C29A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5FEA8CB9" w14:textId="77777777" w:rsidR="005C27DB" w:rsidRDefault="005C27DB" w:rsidP="009150FB">
            <w:r>
              <w:t>Obrigatório?</w:t>
            </w:r>
          </w:p>
        </w:tc>
        <w:tc>
          <w:tcPr>
            <w:tcW w:w="1133" w:type="dxa"/>
          </w:tcPr>
          <w:p w14:paraId="44257BEF" w14:textId="77777777" w:rsidR="005C27DB" w:rsidRDefault="005C27DB" w:rsidP="009150FB">
            <w:r>
              <w:t>Chave Primária?</w:t>
            </w:r>
          </w:p>
        </w:tc>
        <w:tc>
          <w:tcPr>
            <w:tcW w:w="1722" w:type="dxa"/>
          </w:tcPr>
          <w:p w14:paraId="6D105AC9" w14:textId="77777777" w:rsidR="005C27DB" w:rsidRDefault="005C27DB" w:rsidP="009150FB">
            <w:r>
              <w:t>Observações</w:t>
            </w:r>
          </w:p>
        </w:tc>
      </w:tr>
      <w:tr w:rsidR="005C27DB" w14:paraId="7B9ACF75" w14:textId="77777777" w:rsidTr="009150FB">
        <w:tc>
          <w:tcPr>
            <w:tcW w:w="1487" w:type="dxa"/>
          </w:tcPr>
          <w:p w14:paraId="37D3A9C9" w14:textId="77777777" w:rsidR="005C27DB" w:rsidRDefault="005C27DB" w:rsidP="009150FB">
            <w:r w:rsidRPr="00874E67">
              <w:t>id_donation</w:t>
            </w:r>
          </w:p>
        </w:tc>
        <w:tc>
          <w:tcPr>
            <w:tcW w:w="1250" w:type="dxa"/>
          </w:tcPr>
          <w:p w14:paraId="4E255ED5" w14:textId="77777777" w:rsidR="005C27DB" w:rsidRDefault="005C27DB" w:rsidP="009150FB">
            <w:r>
              <w:t>Id da doação</w:t>
            </w:r>
          </w:p>
        </w:tc>
        <w:tc>
          <w:tcPr>
            <w:tcW w:w="1553" w:type="dxa"/>
          </w:tcPr>
          <w:p w14:paraId="0AB3F0EB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342E0B30" w14:textId="77777777" w:rsidR="005C27DB" w:rsidRDefault="005C27DB" w:rsidP="009150FB">
            <w:r>
              <w:t>sim</w:t>
            </w:r>
          </w:p>
        </w:tc>
        <w:tc>
          <w:tcPr>
            <w:tcW w:w="1133" w:type="dxa"/>
          </w:tcPr>
          <w:p w14:paraId="65700388" w14:textId="77777777" w:rsidR="005C27DB" w:rsidRDefault="005C27DB" w:rsidP="009150FB">
            <w:r>
              <w:t>sim</w:t>
            </w:r>
          </w:p>
        </w:tc>
        <w:tc>
          <w:tcPr>
            <w:tcW w:w="1722" w:type="dxa"/>
          </w:tcPr>
          <w:p w14:paraId="1544631B" w14:textId="77777777" w:rsidR="005C27DB" w:rsidRDefault="005C27DB" w:rsidP="009150FB">
            <w:r>
              <w:t>Auto_Increment</w:t>
            </w:r>
          </w:p>
        </w:tc>
      </w:tr>
      <w:tr w:rsidR="005C27DB" w14:paraId="2D61FBBD" w14:textId="77777777" w:rsidTr="009150FB">
        <w:tc>
          <w:tcPr>
            <w:tcW w:w="1487" w:type="dxa"/>
          </w:tcPr>
          <w:p w14:paraId="7D15B4BC" w14:textId="77777777" w:rsidR="005C27DB" w:rsidRPr="00874E67" w:rsidRDefault="005C27DB" w:rsidP="009150FB">
            <w:r w:rsidRPr="00852F53">
              <w:t>user_id</w:t>
            </w:r>
          </w:p>
        </w:tc>
        <w:tc>
          <w:tcPr>
            <w:tcW w:w="1250" w:type="dxa"/>
          </w:tcPr>
          <w:p w14:paraId="44C38C9A" w14:textId="77777777" w:rsidR="005C27DB" w:rsidRDefault="005C27DB" w:rsidP="009150FB">
            <w:r>
              <w:t>Id do user</w:t>
            </w:r>
          </w:p>
        </w:tc>
        <w:tc>
          <w:tcPr>
            <w:tcW w:w="1553" w:type="dxa"/>
          </w:tcPr>
          <w:p w14:paraId="1CF5D6F9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1E44DEEF" w14:textId="77777777" w:rsidR="005C27DB" w:rsidRDefault="005C27DB" w:rsidP="009150FB">
            <w:r>
              <w:t>sim</w:t>
            </w:r>
          </w:p>
        </w:tc>
        <w:tc>
          <w:tcPr>
            <w:tcW w:w="1133" w:type="dxa"/>
          </w:tcPr>
          <w:p w14:paraId="53292D72" w14:textId="77777777" w:rsidR="005C27DB" w:rsidRDefault="005C27DB" w:rsidP="009150FB">
            <w:r>
              <w:t>nao</w:t>
            </w:r>
          </w:p>
        </w:tc>
        <w:tc>
          <w:tcPr>
            <w:tcW w:w="1722" w:type="dxa"/>
          </w:tcPr>
          <w:p w14:paraId="6DC15836" w14:textId="77777777" w:rsidR="005C27DB" w:rsidRDefault="005C27DB" w:rsidP="009150FB">
            <w:r>
              <w:t>Chave estrangeira</w:t>
            </w:r>
          </w:p>
        </w:tc>
      </w:tr>
      <w:tr w:rsidR="005C27DB" w14:paraId="47890065" w14:textId="77777777" w:rsidTr="009150FB">
        <w:tc>
          <w:tcPr>
            <w:tcW w:w="1487" w:type="dxa"/>
          </w:tcPr>
          <w:p w14:paraId="23035FB2" w14:textId="77777777" w:rsidR="005C27DB" w:rsidRDefault="005C27DB" w:rsidP="009150FB">
            <w:r w:rsidRPr="00874E67">
              <w:t>amount</w:t>
            </w:r>
          </w:p>
        </w:tc>
        <w:tc>
          <w:tcPr>
            <w:tcW w:w="1250" w:type="dxa"/>
          </w:tcPr>
          <w:p w14:paraId="537B07EE" w14:textId="77777777" w:rsidR="005C27DB" w:rsidRDefault="005C27DB" w:rsidP="009150FB">
            <w:r>
              <w:t>Tamanho da doação</w:t>
            </w:r>
          </w:p>
        </w:tc>
        <w:tc>
          <w:tcPr>
            <w:tcW w:w="1553" w:type="dxa"/>
          </w:tcPr>
          <w:p w14:paraId="31EC0E41" w14:textId="77777777" w:rsidR="005C27DB" w:rsidRDefault="005C27DB" w:rsidP="009150FB">
            <w:r w:rsidRPr="00874E67">
              <w:t>decimal(10,2)</w:t>
            </w:r>
          </w:p>
        </w:tc>
        <w:tc>
          <w:tcPr>
            <w:tcW w:w="1349" w:type="dxa"/>
          </w:tcPr>
          <w:p w14:paraId="47EB9074" w14:textId="77777777" w:rsidR="005C27DB" w:rsidRDefault="005C27DB" w:rsidP="009150FB">
            <w:r>
              <w:t>sim</w:t>
            </w:r>
          </w:p>
        </w:tc>
        <w:tc>
          <w:tcPr>
            <w:tcW w:w="1133" w:type="dxa"/>
          </w:tcPr>
          <w:p w14:paraId="33119EDD" w14:textId="77777777" w:rsidR="005C27DB" w:rsidRDefault="005C27DB" w:rsidP="009150FB">
            <w:r>
              <w:t>nao</w:t>
            </w:r>
          </w:p>
        </w:tc>
        <w:tc>
          <w:tcPr>
            <w:tcW w:w="1722" w:type="dxa"/>
          </w:tcPr>
          <w:p w14:paraId="46084D44" w14:textId="39B6699E" w:rsidR="005C27DB" w:rsidRDefault="005C27DB" w:rsidP="009150FB"/>
        </w:tc>
      </w:tr>
      <w:tr w:rsidR="005C27DB" w14:paraId="422025AF" w14:textId="77777777" w:rsidTr="009150FB">
        <w:tc>
          <w:tcPr>
            <w:tcW w:w="1487" w:type="dxa"/>
          </w:tcPr>
          <w:p w14:paraId="6DE10299" w14:textId="77777777" w:rsidR="005C27DB" w:rsidRDefault="005C27DB" w:rsidP="009150FB">
            <w:r w:rsidRPr="00874E67">
              <w:t>text_donation</w:t>
            </w:r>
          </w:p>
        </w:tc>
        <w:tc>
          <w:tcPr>
            <w:tcW w:w="1250" w:type="dxa"/>
          </w:tcPr>
          <w:p w14:paraId="6C2D949A" w14:textId="77777777" w:rsidR="005C27DB" w:rsidRDefault="005C27DB" w:rsidP="009150FB">
            <w:r>
              <w:t>Texto da doação</w:t>
            </w:r>
          </w:p>
        </w:tc>
        <w:tc>
          <w:tcPr>
            <w:tcW w:w="1553" w:type="dxa"/>
          </w:tcPr>
          <w:p w14:paraId="2BAABCE0" w14:textId="77777777" w:rsidR="005C27DB" w:rsidRDefault="005C27DB" w:rsidP="009150FB">
            <w:r w:rsidRPr="00874E67">
              <w:t>text</w:t>
            </w:r>
          </w:p>
        </w:tc>
        <w:tc>
          <w:tcPr>
            <w:tcW w:w="1349" w:type="dxa"/>
          </w:tcPr>
          <w:p w14:paraId="501CAAA0" w14:textId="77777777" w:rsidR="005C27DB" w:rsidRDefault="005C27DB" w:rsidP="009150FB">
            <w:r>
              <w:t>nao</w:t>
            </w:r>
          </w:p>
        </w:tc>
        <w:tc>
          <w:tcPr>
            <w:tcW w:w="1133" w:type="dxa"/>
          </w:tcPr>
          <w:p w14:paraId="76CAA060" w14:textId="77777777" w:rsidR="005C27DB" w:rsidRDefault="005C27DB" w:rsidP="009150FB">
            <w:r>
              <w:t>nao</w:t>
            </w:r>
          </w:p>
        </w:tc>
        <w:tc>
          <w:tcPr>
            <w:tcW w:w="1722" w:type="dxa"/>
          </w:tcPr>
          <w:p w14:paraId="5677846D" w14:textId="77777777" w:rsidR="005C27DB" w:rsidRDefault="005C27DB" w:rsidP="009150FB"/>
        </w:tc>
      </w:tr>
      <w:tr w:rsidR="005C27DB" w14:paraId="2558E94A" w14:textId="77777777" w:rsidTr="009150FB">
        <w:tc>
          <w:tcPr>
            <w:tcW w:w="1487" w:type="dxa"/>
          </w:tcPr>
          <w:p w14:paraId="66528D7A" w14:textId="77777777" w:rsidR="005C27DB" w:rsidRPr="00874E67" w:rsidRDefault="005C27DB" w:rsidP="009150FB">
            <w:r w:rsidRPr="00874E67">
              <w:t>data_donation</w:t>
            </w:r>
          </w:p>
        </w:tc>
        <w:tc>
          <w:tcPr>
            <w:tcW w:w="1250" w:type="dxa"/>
          </w:tcPr>
          <w:p w14:paraId="080A7889" w14:textId="77777777" w:rsidR="005C27DB" w:rsidRDefault="005C27DB" w:rsidP="009150FB">
            <w:r>
              <w:t>Data da doação</w:t>
            </w:r>
          </w:p>
        </w:tc>
        <w:tc>
          <w:tcPr>
            <w:tcW w:w="1553" w:type="dxa"/>
          </w:tcPr>
          <w:p w14:paraId="14BED2E0" w14:textId="77777777" w:rsidR="005C27DB" w:rsidRDefault="005C27DB" w:rsidP="009150FB">
            <w:r w:rsidRPr="00874E67">
              <w:t>datetime</w:t>
            </w:r>
          </w:p>
        </w:tc>
        <w:tc>
          <w:tcPr>
            <w:tcW w:w="1349" w:type="dxa"/>
          </w:tcPr>
          <w:p w14:paraId="77AC8A34" w14:textId="77777777" w:rsidR="005C27DB" w:rsidRDefault="005C27DB" w:rsidP="009150FB">
            <w:r>
              <w:t>sim</w:t>
            </w:r>
          </w:p>
        </w:tc>
        <w:tc>
          <w:tcPr>
            <w:tcW w:w="1133" w:type="dxa"/>
          </w:tcPr>
          <w:p w14:paraId="313EDAE3" w14:textId="77777777" w:rsidR="005C27DB" w:rsidRDefault="005C27DB" w:rsidP="009150FB">
            <w:r>
              <w:t>nao</w:t>
            </w:r>
          </w:p>
        </w:tc>
        <w:tc>
          <w:tcPr>
            <w:tcW w:w="1722" w:type="dxa"/>
          </w:tcPr>
          <w:p w14:paraId="536002D1" w14:textId="77777777" w:rsidR="005C27DB" w:rsidRDefault="005C27DB" w:rsidP="009150FB">
            <w:r w:rsidRPr="00874E67">
              <w:t>current_timestamp</w:t>
            </w:r>
          </w:p>
        </w:tc>
      </w:tr>
    </w:tbl>
    <w:p w14:paraId="5EFA7BCC" w14:textId="77777777" w:rsidR="005C27DB" w:rsidRDefault="005C27DB" w:rsidP="005C27DB"/>
    <w:p w14:paraId="4A6C18A0" w14:textId="77777777" w:rsidR="005C27DB" w:rsidRDefault="005C27DB" w:rsidP="005C27DB">
      <w:pPr>
        <w:rPr>
          <w:b/>
          <w:bCs/>
        </w:rPr>
      </w:pPr>
      <w:r>
        <w:rPr>
          <w:b/>
          <w:bCs/>
        </w:rPr>
        <w:t>v</w:t>
      </w:r>
      <w:r w:rsidRPr="00874E67">
        <w:rPr>
          <w:b/>
          <w:bCs/>
        </w:rPr>
        <w:t>olunteers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737"/>
        <w:gridCol w:w="1538"/>
        <w:gridCol w:w="1215"/>
        <w:gridCol w:w="1316"/>
        <w:gridCol w:w="1048"/>
        <w:gridCol w:w="1640"/>
      </w:tblGrid>
      <w:tr w:rsidR="005C27DB" w14:paraId="1EB96FBA" w14:textId="77777777" w:rsidTr="009150FB">
        <w:tc>
          <w:tcPr>
            <w:tcW w:w="1360" w:type="dxa"/>
          </w:tcPr>
          <w:p w14:paraId="2FF991F6" w14:textId="77777777" w:rsidR="005C27DB" w:rsidRDefault="005C27DB" w:rsidP="009150FB">
            <w:r>
              <w:t>Nome dos Campos</w:t>
            </w:r>
          </w:p>
        </w:tc>
        <w:tc>
          <w:tcPr>
            <w:tcW w:w="1310" w:type="dxa"/>
          </w:tcPr>
          <w:p w14:paraId="14614A0F" w14:textId="77777777" w:rsidR="005C27DB" w:rsidRDefault="005C27DB" w:rsidP="009150FB">
            <w:r>
              <w:t>Descrição</w:t>
            </w:r>
          </w:p>
        </w:tc>
        <w:tc>
          <w:tcPr>
            <w:tcW w:w="1589" w:type="dxa"/>
          </w:tcPr>
          <w:p w14:paraId="7362E40F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33D3FFA6" w14:textId="77777777" w:rsidR="005C27DB" w:rsidRDefault="005C27DB" w:rsidP="009150FB">
            <w:r>
              <w:t>Obrigatório?</w:t>
            </w:r>
          </w:p>
        </w:tc>
        <w:tc>
          <w:tcPr>
            <w:tcW w:w="1152" w:type="dxa"/>
          </w:tcPr>
          <w:p w14:paraId="670341DE" w14:textId="77777777" w:rsidR="005C27DB" w:rsidRDefault="005C27DB" w:rsidP="009150FB">
            <w:r>
              <w:t>Chave Primária?</w:t>
            </w:r>
          </w:p>
        </w:tc>
        <w:tc>
          <w:tcPr>
            <w:tcW w:w="1734" w:type="dxa"/>
          </w:tcPr>
          <w:p w14:paraId="0302D531" w14:textId="77777777" w:rsidR="005C27DB" w:rsidRDefault="005C27DB" w:rsidP="009150FB">
            <w:r>
              <w:t>Observações</w:t>
            </w:r>
          </w:p>
        </w:tc>
      </w:tr>
      <w:tr w:rsidR="005C27DB" w14:paraId="698346F8" w14:textId="77777777" w:rsidTr="009150FB">
        <w:tc>
          <w:tcPr>
            <w:tcW w:w="1360" w:type="dxa"/>
          </w:tcPr>
          <w:p w14:paraId="4AFFEB85" w14:textId="77777777" w:rsidR="005C27DB" w:rsidRDefault="005C27DB" w:rsidP="009150FB">
            <w:r w:rsidRPr="00874E67">
              <w:t>id_volunteer</w:t>
            </w:r>
          </w:p>
        </w:tc>
        <w:tc>
          <w:tcPr>
            <w:tcW w:w="1310" w:type="dxa"/>
          </w:tcPr>
          <w:p w14:paraId="56FB1998" w14:textId="77777777" w:rsidR="005C27DB" w:rsidRDefault="005C27DB" w:rsidP="009150FB">
            <w:r>
              <w:t>Id do voluntário</w:t>
            </w:r>
          </w:p>
        </w:tc>
        <w:tc>
          <w:tcPr>
            <w:tcW w:w="1589" w:type="dxa"/>
          </w:tcPr>
          <w:p w14:paraId="7A11B29C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13FDF513" w14:textId="77777777" w:rsidR="005C27DB" w:rsidRDefault="005C27DB" w:rsidP="009150FB">
            <w:r>
              <w:t>sim</w:t>
            </w:r>
          </w:p>
        </w:tc>
        <w:tc>
          <w:tcPr>
            <w:tcW w:w="1152" w:type="dxa"/>
          </w:tcPr>
          <w:p w14:paraId="10AF8AAF" w14:textId="77777777" w:rsidR="005C27DB" w:rsidRDefault="005C27DB" w:rsidP="009150FB">
            <w:r>
              <w:t>sim</w:t>
            </w:r>
          </w:p>
        </w:tc>
        <w:tc>
          <w:tcPr>
            <w:tcW w:w="1734" w:type="dxa"/>
          </w:tcPr>
          <w:p w14:paraId="39681891" w14:textId="77777777" w:rsidR="005C27DB" w:rsidRDefault="005C27DB" w:rsidP="009150FB">
            <w:r>
              <w:t>Auto_Increment</w:t>
            </w:r>
          </w:p>
        </w:tc>
      </w:tr>
      <w:tr w:rsidR="005C27DB" w14:paraId="406B0B4B" w14:textId="77777777" w:rsidTr="009150FB">
        <w:tc>
          <w:tcPr>
            <w:tcW w:w="1360" w:type="dxa"/>
          </w:tcPr>
          <w:p w14:paraId="6C467F31" w14:textId="77777777" w:rsidR="005C27DB" w:rsidRDefault="005C27DB" w:rsidP="009150FB">
            <w:r w:rsidRPr="00852F53">
              <w:t>user_id</w:t>
            </w:r>
          </w:p>
        </w:tc>
        <w:tc>
          <w:tcPr>
            <w:tcW w:w="1310" w:type="dxa"/>
          </w:tcPr>
          <w:p w14:paraId="678A789A" w14:textId="77777777" w:rsidR="005C27DB" w:rsidRDefault="005C27DB" w:rsidP="009150FB">
            <w:r>
              <w:t>Id do user</w:t>
            </w:r>
          </w:p>
        </w:tc>
        <w:tc>
          <w:tcPr>
            <w:tcW w:w="1589" w:type="dxa"/>
          </w:tcPr>
          <w:p w14:paraId="4641AB40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60538107" w14:textId="77777777" w:rsidR="005C27DB" w:rsidRDefault="005C27DB" w:rsidP="009150FB">
            <w:r>
              <w:t>sim</w:t>
            </w:r>
          </w:p>
        </w:tc>
        <w:tc>
          <w:tcPr>
            <w:tcW w:w="1152" w:type="dxa"/>
          </w:tcPr>
          <w:p w14:paraId="7E89CE05" w14:textId="77777777" w:rsidR="005C27DB" w:rsidRDefault="005C27DB" w:rsidP="009150FB">
            <w:r>
              <w:t>nao</w:t>
            </w:r>
          </w:p>
        </w:tc>
        <w:tc>
          <w:tcPr>
            <w:tcW w:w="1734" w:type="dxa"/>
          </w:tcPr>
          <w:p w14:paraId="07B185EA" w14:textId="77777777" w:rsidR="005C27DB" w:rsidRDefault="005C27DB" w:rsidP="009150FB">
            <w:r>
              <w:t>Chave estrangeira</w:t>
            </w:r>
          </w:p>
        </w:tc>
      </w:tr>
      <w:tr w:rsidR="005C27DB" w14:paraId="68065709" w14:textId="77777777" w:rsidTr="009150FB">
        <w:tc>
          <w:tcPr>
            <w:tcW w:w="1360" w:type="dxa"/>
          </w:tcPr>
          <w:p w14:paraId="659D194E" w14:textId="77777777" w:rsidR="005C27DB" w:rsidRPr="00852F53" w:rsidRDefault="005C27DB" w:rsidP="009150FB">
            <w:r w:rsidRPr="00874E67">
              <w:t>city</w:t>
            </w:r>
          </w:p>
        </w:tc>
        <w:tc>
          <w:tcPr>
            <w:tcW w:w="1310" w:type="dxa"/>
          </w:tcPr>
          <w:p w14:paraId="56E0B61A" w14:textId="77777777" w:rsidR="005C27DB" w:rsidRDefault="005C27DB" w:rsidP="009150FB">
            <w:r>
              <w:t>Cidade do voluntário</w:t>
            </w:r>
          </w:p>
        </w:tc>
        <w:tc>
          <w:tcPr>
            <w:tcW w:w="1589" w:type="dxa"/>
          </w:tcPr>
          <w:p w14:paraId="05B6EB73" w14:textId="77777777" w:rsidR="005C27DB" w:rsidRDefault="005C27DB" w:rsidP="009150FB">
            <w:r w:rsidRPr="00113E88">
              <w:t>varchar(50)</w:t>
            </w:r>
          </w:p>
        </w:tc>
        <w:tc>
          <w:tcPr>
            <w:tcW w:w="1349" w:type="dxa"/>
          </w:tcPr>
          <w:p w14:paraId="557352BF" w14:textId="77777777" w:rsidR="005C27DB" w:rsidRDefault="005C27DB" w:rsidP="009150FB">
            <w:r>
              <w:t>nao</w:t>
            </w:r>
          </w:p>
        </w:tc>
        <w:tc>
          <w:tcPr>
            <w:tcW w:w="1152" w:type="dxa"/>
          </w:tcPr>
          <w:p w14:paraId="443A5D87" w14:textId="77777777" w:rsidR="005C27DB" w:rsidRDefault="005C27DB" w:rsidP="009150FB">
            <w:r>
              <w:t>nao</w:t>
            </w:r>
          </w:p>
        </w:tc>
        <w:tc>
          <w:tcPr>
            <w:tcW w:w="1734" w:type="dxa"/>
          </w:tcPr>
          <w:p w14:paraId="0E22CC5A" w14:textId="77777777" w:rsidR="005C27DB" w:rsidRDefault="005C27DB" w:rsidP="009150FB"/>
        </w:tc>
      </w:tr>
      <w:tr w:rsidR="005C27DB" w14:paraId="7BFE2215" w14:textId="77777777" w:rsidTr="009150FB">
        <w:tc>
          <w:tcPr>
            <w:tcW w:w="1360" w:type="dxa"/>
          </w:tcPr>
          <w:p w14:paraId="5645D2E7" w14:textId="77777777" w:rsidR="005C27DB" w:rsidRPr="00874E67" w:rsidRDefault="005C27DB" w:rsidP="009150FB">
            <w:r w:rsidRPr="00874E67">
              <w:t>availability_notes</w:t>
            </w:r>
          </w:p>
        </w:tc>
        <w:tc>
          <w:tcPr>
            <w:tcW w:w="1310" w:type="dxa"/>
          </w:tcPr>
          <w:p w14:paraId="4FB8D191" w14:textId="77777777" w:rsidR="005C27DB" w:rsidRDefault="005C27DB" w:rsidP="009150FB">
            <w:r>
              <w:t>Notas de disponibilidade</w:t>
            </w:r>
          </w:p>
        </w:tc>
        <w:tc>
          <w:tcPr>
            <w:tcW w:w="1589" w:type="dxa"/>
          </w:tcPr>
          <w:p w14:paraId="004C85DD" w14:textId="77777777" w:rsidR="005C27DB" w:rsidRDefault="005C27DB" w:rsidP="009150FB">
            <w:r w:rsidRPr="00113E88">
              <w:t>text</w:t>
            </w:r>
          </w:p>
        </w:tc>
        <w:tc>
          <w:tcPr>
            <w:tcW w:w="1349" w:type="dxa"/>
          </w:tcPr>
          <w:p w14:paraId="12B82F21" w14:textId="77777777" w:rsidR="005C27DB" w:rsidRDefault="005C27DB" w:rsidP="009150FB">
            <w:r>
              <w:t>nao</w:t>
            </w:r>
          </w:p>
        </w:tc>
        <w:tc>
          <w:tcPr>
            <w:tcW w:w="1152" w:type="dxa"/>
          </w:tcPr>
          <w:p w14:paraId="3EF4AF2D" w14:textId="77777777" w:rsidR="005C27DB" w:rsidRDefault="005C27DB" w:rsidP="009150FB">
            <w:r>
              <w:t>nao</w:t>
            </w:r>
          </w:p>
        </w:tc>
        <w:tc>
          <w:tcPr>
            <w:tcW w:w="1734" w:type="dxa"/>
          </w:tcPr>
          <w:p w14:paraId="4BF11D4E" w14:textId="77777777" w:rsidR="005C27DB" w:rsidRDefault="005C27DB" w:rsidP="009150FB"/>
        </w:tc>
      </w:tr>
    </w:tbl>
    <w:p w14:paraId="5F6E7D48" w14:textId="77777777" w:rsidR="005C27DB" w:rsidRDefault="005C27DB" w:rsidP="005C27DB"/>
    <w:p w14:paraId="2CC92486" w14:textId="77777777" w:rsidR="005C27DB" w:rsidRDefault="005C27DB" w:rsidP="005C27DB">
      <w:pPr>
        <w:rPr>
          <w:b/>
          <w:bCs/>
        </w:rPr>
      </w:pPr>
      <w:r>
        <w:rPr>
          <w:b/>
          <w:bCs/>
        </w:rPr>
        <w:t>h</w:t>
      </w:r>
      <w:r w:rsidRPr="00113E88">
        <w:rPr>
          <w:b/>
          <w:bCs/>
        </w:rPr>
        <w:t>orary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60"/>
        <w:gridCol w:w="1579"/>
        <w:gridCol w:w="1394"/>
        <w:gridCol w:w="1349"/>
        <w:gridCol w:w="1107"/>
        <w:gridCol w:w="1705"/>
      </w:tblGrid>
      <w:tr w:rsidR="005C27DB" w14:paraId="67717311" w14:textId="77777777" w:rsidTr="009150FB">
        <w:tc>
          <w:tcPr>
            <w:tcW w:w="1360" w:type="dxa"/>
          </w:tcPr>
          <w:p w14:paraId="3B8AFBB3" w14:textId="77777777" w:rsidR="005C27DB" w:rsidRDefault="005C27DB" w:rsidP="009150FB">
            <w:r>
              <w:t>Nome dos Campos</w:t>
            </w:r>
          </w:p>
        </w:tc>
        <w:tc>
          <w:tcPr>
            <w:tcW w:w="1579" w:type="dxa"/>
          </w:tcPr>
          <w:p w14:paraId="5DE6E5C1" w14:textId="77777777" w:rsidR="005C27DB" w:rsidRDefault="005C27DB" w:rsidP="009150FB">
            <w:r>
              <w:t>Descrição</w:t>
            </w:r>
          </w:p>
        </w:tc>
        <w:tc>
          <w:tcPr>
            <w:tcW w:w="1394" w:type="dxa"/>
          </w:tcPr>
          <w:p w14:paraId="7E09143F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3D5AADBF" w14:textId="77777777" w:rsidR="005C27DB" w:rsidRDefault="005C27DB" w:rsidP="009150FB">
            <w:r>
              <w:t>Obrigatório?</w:t>
            </w:r>
          </w:p>
        </w:tc>
        <w:tc>
          <w:tcPr>
            <w:tcW w:w="1107" w:type="dxa"/>
          </w:tcPr>
          <w:p w14:paraId="5AC851C6" w14:textId="77777777" w:rsidR="005C27DB" w:rsidRDefault="005C27DB" w:rsidP="009150FB">
            <w:r>
              <w:t>Chave Primária?</w:t>
            </w:r>
          </w:p>
        </w:tc>
        <w:tc>
          <w:tcPr>
            <w:tcW w:w="1705" w:type="dxa"/>
          </w:tcPr>
          <w:p w14:paraId="51F60D84" w14:textId="77777777" w:rsidR="005C27DB" w:rsidRDefault="005C27DB" w:rsidP="009150FB">
            <w:r>
              <w:t>Observações</w:t>
            </w:r>
          </w:p>
        </w:tc>
      </w:tr>
      <w:tr w:rsidR="005C27DB" w14:paraId="27DE8A09" w14:textId="77777777" w:rsidTr="009150FB">
        <w:tc>
          <w:tcPr>
            <w:tcW w:w="1360" w:type="dxa"/>
          </w:tcPr>
          <w:p w14:paraId="06584585" w14:textId="77777777" w:rsidR="005C27DB" w:rsidRDefault="005C27DB" w:rsidP="009150FB">
            <w:r w:rsidRPr="00113E88">
              <w:t>id_horary</w:t>
            </w:r>
          </w:p>
        </w:tc>
        <w:tc>
          <w:tcPr>
            <w:tcW w:w="1579" w:type="dxa"/>
          </w:tcPr>
          <w:p w14:paraId="036FB9D7" w14:textId="77777777" w:rsidR="005C27DB" w:rsidRDefault="005C27DB" w:rsidP="009150FB">
            <w:r>
              <w:t>Id do horario</w:t>
            </w:r>
          </w:p>
        </w:tc>
        <w:tc>
          <w:tcPr>
            <w:tcW w:w="1394" w:type="dxa"/>
          </w:tcPr>
          <w:p w14:paraId="70391B42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59D7AEFB" w14:textId="77777777" w:rsidR="005C27DB" w:rsidRDefault="005C27DB" w:rsidP="009150FB">
            <w:r>
              <w:t>sim</w:t>
            </w:r>
          </w:p>
        </w:tc>
        <w:tc>
          <w:tcPr>
            <w:tcW w:w="1107" w:type="dxa"/>
          </w:tcPr>
          <w:p w14:paraId="4260C4B3" w14:textId="77777777" w:rsidR="005C27DB" w:rsidRDefault="005C27DB" w:rsidP="009150FB">
            <w:r>
              <w:t>sim</w:t>
            </w:r>
          </w:p>
        </w:tc>
        <w:tc>
          <w:tcPr>
            <w:tcW w:w="1705" w:type="dxa"/>
          </w:tcPr>
          <w:p w14:paraId="1566E7FD" w14:textId="77777777" w:rsidR="005C27DB" w:rsidRDefault="005C27DB" w:rsidP="009150FB">
            <w:r>
              <w:t>Auto_Increment</w:t>
            </w:r>
          </w:p>
        </w:tc>
      </w:tr>
      <w:tr w:rsidR="005C27DB" w14:paraId="4B20C6D6" w14:textId="77777777" w:rsidTr="009150FB">
        <w:tc>
          <w:tcPr>
            <w:tcW w:w="1360" w:type="dxa"/>
          </w:tcPr>
          <w:p w14:paraId="1F624CCB" w14:textId="77777777" w:rsidR="005C27DB" w:rsidRDefault="005C27DB" w:rsidP="009150FB">
            <w:r w:rsidRPr="00113E88">
              <w:t>id_volunteer</w:t>
            </w:r>
          </w:p>
        </w:tc>
        <w:tc>
          <w:tcPr>
            <w:tcW w:w="1579" w:type="dxa"/>
          </w:tcPr>
          <w:p w14:paraId="1928D334" w14:textId="77777777" w:rsidR="005C27DB" w:rsidRDefault="005C27DB" w:rsidP="009150FB">
            <w:r>
              <w:t>Id do voluntário</w:t>
            </w:r>
          </w:p>
        </w:tc>
        <w:tc>
          <w:tcPr>
            <w:tcW w:w="1394" w:type="dxa"/>
          </w:tcPr>
          <w:p w14:paraId="4E3B21FE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4D93FEA4" w14:textId="77777777" w:rsidR="005C27DB" w:rsidRDefault="005C27DB" w:rsidP="009150FB">
            <w:r>
              <w:t>sim</w:t>
            </w:r>
          </w:p>
        </w:tc>
        <w:tc>
          <w:tcPr>
            <w:tcW w:w="1107" w:type="dxa"/>
          </w:tcPr>
          <w:p w14:paraId="419CAC99" w14:textId="77777777" w:rsidR="005C27DB" w:rsidRDefault="005C27DB" w:rsidP="009150FB">
            <w:r>
              <w:t>nao</w:t>
            </w:r>
          </w:p>
        </w:tc>
        <w:tc>
          <w:tcPr>
            <w:tcW w:w="1705" w:type="dxa"/>
          </w:tcPr>
          <w:p w14:paraId="32964D50" w14:textId="77777777" w:rsidR="005C27DB" w:rsidRDefault="005C27DB" w:rsidP="009150FB">
            <w:r>
              <w:t>Chave estrangeira</w:t>
            </w:r>
          </w:p>
        </w:tc>
      </w:tr>
      <w:tr w:rsidR="005C27DB" w14:paraId="1BE0C8A9" w14:textId="77777777" w:rsidTr="009150FB">
        <w:tc>
          <w:tcPr>
            <w:tcW w:w="1360" w:type="dxa"/>
          </w:tcPr>
          <w:p w14:paraId="4378D23D" w14:textId="77777777" w:rsidR="005C27DB" w:rsidRPr="00852F53" w:rsidRDefault="005C27DB" w:rsidP="009150FB">
            <w:r w:rsidRPr="00113E88">
              <w:t>day_week</w:t>
            </w:r>
          </w:p>
        </w:tc>
        <w:tc>
          <w:tcPr>
            <w:tcW w:w="1579" w:type="dxa"/>
          </w:tcPr>
          <w:p w14:paraId="0D26477A" w14:textId="77777777" w:rsidR="005C27DB" w:rsidRDefault="005C27DB" w:rsidP="009150FB">
            <w:r>
              <w:t>Dia da semana</w:t>
            </w:r>
          </w:p>
        </w:tc>
        <w:tc>
          <w:tcPr>
            <w:tcW w:w="1394" w:type="dxa"/>
          </w:tcPr>
          <w:p w14:paraId="1090DA95" w14:textId="77777777" w:rsidR="005C27DB" w:rsidRDefault="005C27DB" w:rsidP="009150FB">
            <w:r w:rsidRPr="00113E88">
              <w:t>varchar(20)</w:t>
            </w:r>
          </w:p>
        </w:tc>
        <w:tc>
          <w:tcPr>
            <w:tcW w:w="1349" w:type="dxa"/>
          </w:tcPr>
          <w:p w14:paraId="201E2FA4" w14:textId="77777777" w:rsidR="005C27DB" w:rsidRDefault="005C27DB" w:rsidP="009150FB">
            <w:r>
              <w:t>sim</w:t>
            </w:r>
          </w:p>
        </w:tc>
        <w:tc>
          <w:tcPr>
            <w:tcW w:w="1107" w:type="dxa"/>
          </w:tcPr>
          <w:p w14:paraId="4116722E" w14:textId="77777777" w:rsidR="005C27DB" w:rsidRDefault="005C27DB" w:rsidP="009150FB">
            <w:r>
              <w:t>nao</w:t>
            </w:r>
          </w:p>
        </w:tc>
        <w:tc>
          <w:tcPr>
            <w:tcW w:w="1705" w:type="dxa"/>
          </w:tcPr>
          <w:p w14:paraId="1527331E" w14:textId="77777777" w:rsidR="005C27DB" w:rsidRDefault="005C27DB" w:rsidP="009150FB"/>
        </w:tc>
      </w:tr>
      <w:tr w:rsidR="005C27DB" w14:paraId="5D178E55" w14:textId="77777777" w:rsidTr="009150FB">
        <w:tc>
          <w:tcPr>
            <w:tcW w:w="1360" w:type="dxa"/>
          </w:tcPr>
          <w:p w14:paraId="197ECF2B" w14:textId="77777777" w:rsidR="005C27DB" w:rsidRPr="00874E67" w:rsidRDefault="005C27DB" w:rsidP="009150FB">
            <w:r w:rsidRPr="00113E88">
              <w:t>start_time</w:t>
            </w:r>
          </w:p>
        </w:tc>
        <w:tc>
          <w:tcPr>
            <w:tcW w:w="1579" w:type="dxa"/>
          </w:tcPr>
          <w:p w14:paraId="30DE5AF2" w14:textId="77777777" w:rsidR="005C27DB" w:rsidRDefault="005C27DB" w:rsidP="009150FB">
            <w:r>
              <w:t>Quando começa</w:t>
            </w:r>
          </w:p>
        </w:tc>
        <w:tc>
          <w:tcPr>
            <w:tcW w:w="1394" w:type="dxa"/>
          </w:tcPr>
          <w:p w14:paraId="5D53C3D7" w14:textId="77777777" w:rsidR="005C27DB" w:rsidRDefault="005C27DB" w:rsidP="009150FB">
            <w:r w:rsidRPr="00113E88">
              <w:t>time</w:t>
            </w:r>
          </w:p>
        </w:tc>
        <w:tc>
          <w:tcPr>
            <w:tcW w:w="1349" w:type="dxa"/>
          </w:tcPr>
          <w:p w14:paraId="718CE558" w14:textId="77777777" w:rsidR="005C27DB" w:rsidRDefault="005C27DB" w:rsidP="009150FB">
            <w:r>
              <w:t>sim</w:t>
            </w:r>
          </w:p>
        </w:tc>
        <w:tc>
          <w:tcPr>
            <w:tcW w:w="1107" w:type="dxa"/>
          </w:tcPr>
          <w:p w14:paraId="454763CB" w14:textId="77777777" w:rsidR="005C27DB" w:rsidRDefault="005C27DB" w:rsidP="009150FB">
            <w:r>
              <w:t>nao</w:t>
            </w:r>
          </w:p>
        </w:tc>
        <w:tc>
          <w:tcPr>
            <w:tcW w:w="1705" w:type="dxa"/>
          </w:tcPr>
          <w:p w14:paraId="5ECC4247" w14:textId="77777777" w:rsidR="005C27DB" w:rsidRDefault="005C27DB" w:rsidP="009150FB"/>
        </w:tc>
      </w:tr>
      <w:tr w:rsidR="005C27DB" w14:paraId="5555A765" w14:textId="77777777" w:rsidTr="009150FB">
        <w:tc>
          <w:tcPr>
            <w:tcW w:w="1360" w:type="dxa"/>
          </w:tcPr>
          <w:p w14:paraId="6BBC4C56" w14:textId="77777777" w:rsidR="005C27DB" w:rsidRPr="00113E88" w:rsidRDefault="005C27DB" w:rsidP="009150FB">
            <w:r w:rsidRPr="00113E88">
              <w:t>end_time</w:t>
            </w:r>
          </w:p>
        </w:tc>
        <w:tc>
          <w:tcPr>
            <w:tcW w:w="1579" w:type="dxa"/>
          </w:tcPr>
          <w:p w14:paraId="31C969F1" w14:textId="77777777" w:rsidR="005C27DB" w:rsidRDefault="005C27DB" w:rsidP="009150FB">
            <w:r>
              <w:t>Quando acaba</w:t>
            </w:r>
          </w:p>
        </w:tc>
        <w:tc>
          <w:tcPr>
            <w:tcW w:w="1394" w:type="dxa"/>
          </w:tcPr>
          <w:p w14:paraId="16F20F35" w14:textId="77777777" w:rsidR="005C27DB" w:rsidRPr="00113E88" w:rsidRDefault="005C27DB" w:rsidP="009150FB">
            <w:r w:rsidRPr="00113E88">
              <w:t>time</w:t>
            </w:r>
          </w:p>
        </w:tc>
        <w:tc>
          <w:tcPr>
            <w:tcW w:w="1349" w:type="dxa"/>
          </w:tcPr>
          <w:p w14:paraId="5F3E10C2" w14:textId="77777777" w:rsidR="005C27DB" w:rsidRDefault="005C27DB" w:rsidP="009150FB">
            <w:r>
              <w:t>sim</w:t>
            </w:r>
          </w:p>
        </w:tc>
        <w:tc>
          <w:tcPr>
            <w:tcW w:w="1107" w:type="dxa"/>
          </w:tcPr>
          <w:p w14:paraId="6B15DEA1" w14:textId="77777777" w:rsidR="005C27DB" w:rsidRDefault="005C27DB" w:rsidP="009150FB">
            <w:r>
              <w:t>nao</w:t>
            </w:r>
          </w:p>
        </w:tc>
        <w:tc>
          <w:tcPr>
            <w:tcW w:w="1705" w:type="dxa"/>
          </w:tcPr>
          <w:p w14:paraId="410AC5DE" w14:textId="77777777" w:rsidR="005C27DB" w:rsidRDefault="005C27DB" w:rsidP="009150FB"/>
        </w:tc>
      </w:tr>
    </w:tbl>
    <w:p w14:paraId="5203AE0C" w14:textId="77777777" w:rsidR="005C27DB" w:rsidRDefault="005C27DB" w:rsidP="005C27DB"/>
    <w:p w14:paraId="7238F2D3" w14:textId="77777777" w:rsidR="005C27DB" w:rsidRDefault="005C27DB" w:rsidP="005C27DB">
      <w:pPr>
        <w:rPr>
          <w:b/>
          <w:bCs/>
        </w:rPr>
      </w:pPr>
      <w:r>
        <w:rPr>
          <w:b/>
          <w:bCs/>
        </w:rPr>
        <w:t>p</w:t>
      </w:r>
      <w:r w:rsidRPr="00113E88">
        <w:rPr>
          <w:b/>
          <w:bCs/>
        </w:rPr>
        <w:t>articipants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68"/>
        <w:gridCol w:w="1547"/>
        <w:gridCol w:w="1324"/>
        <w:gridCol w:w="1349"/>
        <w:gridCol w:w="1103"/>
        <w:gridCol w:w="1703"/>
      </w:tblGrid>
      <w:tr w:rsidR="005C27DB" w14:paraId="158BF95F" w14:textId="77777777" w:rsidTr="009150FB">
        <w:tc>
          <w:tcPr>
            <w:tcW w:w="1468" w:type="dxa"/>
          </w:tcPr>
          <w:p w14:paraId="0DC87B25" w14:textId="77777777" w:rsidR="005C27DB" w:rsidRDefault="005C27DB" w:rsidP="009150FB">
            <w:r>
              <w:t>Nome dos Campos</w:t>
            </w:r>
          </w:p>
        </w:tc>
        <w:tc>
          <w:tcPr>
            <w:tcW w:w="1547" w:type="dxa"/>
          </w:tcPr>
          <w:p w14:paraId="5F2902E5" w14:textId="77777777" w:rsidR="005C27DB" w:rsidRDefault="005C27DB" w:rsidP="009150FB">
            <w:r>
              <w:t>Descrição</w:t>
            </w:r>
          </w:p>
        </w:tc>
        <w:tc>
          <w:tcPr>
            <w:tcW w:w="1324" w:type="dxa"/>
          </w:tcPr>
          <w:p w14:paraId="4360FDD5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7AF6AAC5" w14:textId="77777777" w:rsidR="005C27DB" w:rsidRDefault="005C27DB" w:rsidP="009150FB">
            <w:r>
              <w:t>Obrigatório?</w:t>
            </w:r>
          </w:p>
        </w:tc>
        <w:tc>
          <w:tcPr>
            <w:tcW w:w="1103" w:type="dxa"/>
          </w:tcPr>
          <w:p w14:paraId="640231F6" w14:textId="77777777" w:rsidR="005C27DB" w:rsidRDefault="005C27DB" w:rsidP="009150FB">
            <w:r>
              <w:t>Chave Primária?</w:t>
            </w:r>
          </w:p>
        </w:tc>
        <w:tc>
          <w:tcPr>
            <w:tcW w:w="1703" w:type="dxa"/>
          </w:tcPr>
          <w:p w14:paraId="4343A7DF" w14:textId="77777777" w:rsidR="005C27DB" w:rsidRDefault="005C27DB" w:rsidP="009150FB">
            <w:r>
              <w:t>Observações</w:t>
            </w:r>
          </w:p>
        </w:tc>
      </w:tr>
      <w:tr w:rsidR="005C27DB" w14:paraId="648239B9" w14:textId="77777777" w:rsidTr="009150FB">
        <w:tc>
          <w:tcPr>
            <w:tcW w:w="1468" w:type="dxa"/>
          </w:tcPr>
          <w:p w14:paraId="35EA5F72" w14:textId="77777777" w:rsidR="005C27DB" w:rsidRDefault="005C27DB" w:rsidP="009150FB">
            <w:r w:rsidRPr="00113E88">
              <w:t>id_participant</w:t>
            </w:r>
          </w:p>
        </w:tc>
        <w:tc>
          <w:tcPr>
            <w:tcW w:w="1547" w:type="dxa"/>
          </w:tcPr>
          <w:p w14:paraId="7B5C5926" w14:textId="77777777" w:rsidR="005C27DB" w:rsidRDefault="005C27DB" w:rsidP="009150FB">
            <w:r>
              <w:t>Id do participante</w:t>
            </w:r>
          </w:p>
        </w:tc>
        <w:tc>
          <w:tcPr>
            <w:tcW w:w="1324" w:type="dxa"/>
          </w:tcPr>
          <w:p w14:paraId="20D5049D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271EAD9D" w14:textId="77777777" w:rsidR="005C27DB" w:rsidRDefault="005C27DB" w:rsidP="009150FB">
            <w:r>
              <w:t>sim</w:t>
            </w:r>
          </w:p>
        </w:tc>
        <w:tc>
          <w:tcPr>
            <w:tcW w:w="1103" w:type="dxa"/>
          </w:tcPr>
          <w:p w14:paraId="5EF72AD0" w14:textId="77777777" w:rsidR="005C27DB" w:rsidRDefault="005C27DB" w:rsidP="009150FB">
            <w:r>
              <w:t>sim</w:t>
            </w:r>
          </w:p>
        </w:tc>
        <w:tc>
          <w:tcPr>
            <w:tcW w:w="1703" w:type="dxa"/>
          </w:tcPr>
          <w:p w14:paraId="4B32520A" w14:textId="77777777" w:rsidR="005C27DB" w:rsidRDefault="005C27DB" w:rsidP="009150FB">
            <w:r>
              <w:t>Auto_Increment</w:t>
            </w:r>
          </w:p>
        </w:tc>
      </w:tr>
      <w:tr w:rsidR="005C27DB" w14:paraId="0180BA3C" w14:textId="77777777" w:rsidTr="009150FB">
        <w:tc>
          <w:tcPr>
            <w:tcW w:w="1468" w:type="dxa"/>
          </w:tcPr>
          <w:p w14:paraId="72ED6437" w14:textId="77777777" w:rsidR="005C27DB" w:rsidRDefault="005C27DB" w:rsidP="009150FB">
            <w:r w:rsidRPr="00852F53">
              <w:t>user_id</w:t>
            </w:r>
          </w:p>
        </w:tc>
        <w:tc>
          <w:tcPr>
            <w:tcW w:w="1547" w:type="dxa"/>
          </w:tcPr>
          <w:p w14:paraId="182A9568" w14:textId="77777777" w:rsidR="005C27DB" w:rsidRDefault="005C27DB" w:rsidP="009150FB">
            <w:r>
              <w:t>Id do user</w:t>
            </w:r>
          </w:p>
        </w:tc>
        <w:tc>
          <w:tcPr>
            <w:tcW w:w="1324" w:type="dxa"/>
          </w:tcPr>
          <w:p w14:paraId="34B28156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3F188FD1" w14:textId="77777777" w:rsidR="005C27DB" w:rsidRDefault="005C27DB" w:rsidP="009150FB">
            <w:r>
              <w:t>sim</w:t>
            </w:r>
          </w:p>
        </w:tc>
        <w:tc>
          <w:tcPr>
            <w:tcW w:w="1103" w:type="dxa"/>
          </w:tcPr>
          <w:p w14:paraId="2C521B05" w14:textId="77777777" w:rsidR="005C27DB" w:rsidRDefault="005C27DB" w:rsidP="009150FB">
            <w:r>
              <w:t>nao</w:t>
            </w:r>
          </w:p>
        </w:tc>
        <w:tc>
          <w:tcPr>
            <w:tcW w:w="1703" w:type="dxa"/>
          </w:tcPr>
          <w:p w14:paraId="64E35D57" w14:textId="77777777" w:rsidR="005C27DB" w:rsidRDefault="005C27DB" w:rsidP="009150FB">
            <w:r>
              <w:t>Chave estrangeira</w:t>
            </w:r>
          </w:p>
        </w:tc>
      </w:tr>
    </w:tbl>
    <w:p w14:paraId="42754B4A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lastRenderedPageBreak/>
        <w:t>events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68"/>
        <w:gridCol w:w="1519"/>
        <w:gridCol w:w="1357"/>
        <w:gridCol w:w="1349"/>
        <w:gridCol w:w="1100"/>
        <w:gridCol w:w="1701"/>
      </w:tblGrid>
      <w:tr w:rsidR="005C27DB" w:rsidRPr="00ED7E46" w14:paraId="7AFC8F9A" w14:textId="77777777" w:rsidTr="009150FB">
        <w:tc>
          <w:tcPr>
            <w:tcW w:w="1468" w:type="dxa"/>
          </w:tcPr>
          <w:p w14:paraId="28D63844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519" w:type="dxa"/>
          </w:tcPr>
          <w:p w14:paraId="3D395A9A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357" w:type="dxa"/>
          </w:tcPr>
          <w:p w14:paraId="5C558DE0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5930B299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100" w:type="dxa"/>
          </w:tcPr>
          <w:p w14:paraId="3C408AD3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701" w:type="dxa"/>
          </w:tcPr>
          <w:p w14:paraId="131A8211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1E07DE7C" w14:textId="77777777" w:rsidTr="009150FB">
        <w:tc>
          <w:tcPr>
            <w:tcW w:w="1468" w:type="dxa"/>
          </w:tcPr>
          <w:p w14:paraId="461E0773" w14:textId="77777777" w:rsidR="005C27DB" w:rsidRPr="00ED7E46" w:rsidRDefault="005C27DB" w:rsidP="009150FB">
            <w:r w:rsidRPr="00ED7E46">
              <w:t>id_event</w:t>
            </w:r>
          </w:p>
        </w:tc>
        <w:tc>
          <w:tcPr>
            <w:tcW w:w="1519" w:type="dxa"/>
          </w:tcPr>
          <w:p w14:paraId="09108E0A" w14:textId="77777777" w:rsidR="005C27DB" w:rsidRPr="00ED7E46" w:rsidRDefault="005C27DB" w:rsidP="009150FB">
            <w:r w:rsidRPr="00ED7E46">
              <w:t>Id do evento</w:t>
            </w:r>
          </w:p>
        </w:tc>
        <w:tc>
          <w:tcPr>
            <w:tcW w:w="1357" w:type="dxa"/>
          </w:tcPr>
          <w:p w14:paraId="5B25BF24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5222BA0B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19481C67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701" w:type="dxa"/>
          </w:tcPr>
          <w:p w14:paraId="7E765E2D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51D13982" w14:textId="77777777" w:rsidTr="009150FB">
        <w:tc>
          <w:tcPr>
            <w:tcW w:w="1468" w:type="dxa"/>
          </w:tcPr>
          <w:p w14:paraId="2EEEF185" w14:textId="77777777" w:rsidR="005C27DB" w:rsidRPr="00ED7E46" w:rsidRDefault="005C27DB" w:rsidP="009150FB">
            <w:r w:rsidRPr="00ED7E46">
              <w:t>id_volunteer</w:t>
            </w:r>
          </w:p>
        </w:tc>
        <w:tc>
          <w:tcPr>
            <w:tcW w:w="1519" w:type="dxa"/>
          </w:tcPr>
          <w:p w14:paraId="1FB4572E" w14:textId="77777777" w:rsidR="005C27DB" w:rsidRPr="00ED7E46" w:rsidRDefault="005C27DB" w:rsidP="009150FB">
            <w:r w:rsidRPr="00ED7E46">
              <w:t>Id do voluntário</w:t>
            </w:r>
          </w:p>
        </w:tc>
        <w:tc>
          <w:tcPr>
            <w:tcW w:w="1357" w:type="dxa"/>
          </w:tcPr>
          <w:p w14:paraId="64814DB6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4F8F1C54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403E9ADB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3CC7A351" w14:textId="77777777" w:rsidR="005C27DB" w:rsidRPr="00ED7E46" w:rsidRDefault="005C27DB" w:rsidP="009150FB">
            <w:r w:rsidRPr="00ED7E46">
              <w:t>Chave estrangeira</w:t>
            </w:r>
          </w:p>
        </w:tc>
      </w:tr>
      <w:tr w:rsidR="005C27DB" w:rsidRPr="00ED7E46" w14:paraId="4ABDA9C1" w14:textId="77777777" w:rsidTr="009150FB">
        <w:tc>
          <w:tcPr>
            <w:tcW w:w="1468" w:type="dxa"/>
          </w:tcPr>
          <w:p w14:paraId="62981D52" w14:textId="77777777" w:rsidR="005C27DB" w:rsidRPr="00ED7E46" w:rsidRDefault="005C27DB" w:rsidP="009150FB">
            <w:r w:rsidRPr="00ED7E46">
              <w:t>id_participant</w:t>
            </w:r>
          </w:p>
        </w:tc>
        <w:tc>
          <w:tcPr>
            <w:tcW w:w="1519" w:type="dxa"/>
          </w:tcPr>
          <w:p w14:paraId="00A9BE9D" w14:textId="77777777" w:rsidR="005C27DB" w:rsidRPr="00ED7E46" w:rsidRDefault="005C27DB" w:rsidP="009150FB">
            <w:r w:rsidRPr="00ED7E46">
              <w:t>Id do participante</w:t>
            </w:r>
          </w:p>
        </w:tc>
        <w:tc>
          <w:tcPr>
            <w:tcW w:w="1357" w:type="dxa"/>
          </w:tcPr>
          <w:p w14:paraId="0B024F20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72A23A0B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54999EE9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247229E3" w14:textId="77777777" w:rsidR="005C27DB" w:rsidRPr="00ED7E46" w:rsidRDefault="005C27DB" w:rsidP="009150FB">
            <w:r w:rsidRPr="00ED7E46">
              <w:t>Chave estrangeira</w:t>
            </w:r>
          </w:p>
        </w:tc>
      </w:tr>
      <w:tr w:rsidR="005C27DB" w:rsidRPr="00ED7E46" w14:paraId="37313E3B" w14:textId="77777777" w:rsidTr="009150FB">
        <w:tc>
          <w:tcPr>
            <w:tcW w:w="1468" w:type="dxa"/>
          </w:tcPr>
          <w:p w14:paraId="6926251B" w14:textId="77777777" w:rsidR="005C27DB" w:rsidRPr="00ED7E46" w:rsidRDefault="005C27DB" w:rsidP="009150FB">
            <w:r w:rsidRPr="00ED7E46">
              <w:t>event_name</w:t>
            </w:r>
          </w:p>
        </w:tc>
        <w:tc>
          <w:tcPr>
            <w:tcW w:w="1519" w:type="dxa"/>
          </w:tcPr>
          <w:p w14:paraId="776A6E66" w14:textId="77777777" w:rsidR="005C27DB" w:rsidRPr="00ED7E46" w:rsidRDefault="005C27DB" w:rsidP="009150FB">
            <w:r w:rsidRPr="00ED7E46">
              <w:t>Nome do evento</w:t>
            </w:r>
          </w:p>
        </w:tc>
        <w:tc>
          <w:tcPr>
            <w:tcW w:w="1357" w:type="dxa"/>
          </w:tcPr>
          <w:p w14:paraId="491A26FB" w14:textId="77777777" w:rsidR="005C27DB" w:rsidRPr="00ED7E46" w:rsidRDefault="005C27DB" w:rsidP="009150FB">
            <w:r w:rsidRPr="00ED7E46">
              <w:t>varchar(100)</w:t>
            </w:r>
          </w:p>
        </w:tc>
        <w:tc>
          <w:tcPr>
            <w:tcW w:w="1349" w:type="dxa"/>
          </w:tcPr>
          <w:p w14:paraId="0B5642A1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0746CCFE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4232F015" w14:textId="77777777" w:rsidR="005C27DB" w:rsidRPr="00ED7E46" w:rsidRDefault="005C27DB" w:rsidP="009150FB"/>
        </w:tc>
      </w:tr>
      <w:tr w:rsidR="005C27DB" w:rsidRPr="00ED7E46" w14:paraId="52F3BAB5" w14:textId="77777777" w:rsidTr="009150FB">
        <w:tc>
          <w:tcPr>
            <w:tcW w:w="1468" w:type="dxa"/>
          </w:tcPr>
          <w:p w14:paraId="772D26C9" w14:textId="77777777" w:rsidR="005C27DB" w:rsidRPr="00ED7E46" w:rsidRDefault="005C27DB" w:rsidP="009150FB">
            <w:r w:rsidRPr="00ED7E46">
              <w:t>event_date</w:t>
            </w:r>
          </w:p>
        </w:tc>
        <w:tc>
          <w:tcPr>
            <w:tcW w:w="1519" w:type="dxa"/>
          </w:tcPr>
          <w:p w14:paraId="1A35E68E" w14:textId="77777777" w:rsidR="005C27DB" w:rsidRPr="00ED7E46" w:rsidRDefault="005C27DB" w:rsidP="009150FB">
            <w:r w:rsidRPr="00ED7E46">
              <w:t>Data do evento</w:t>
            </w:r>
          </w:p>
        </w:tc>
        <w:tc>
          <w:tcPr>
            <w:tcW w:w="1357" w:type="dxa"/>
          </w:tcPr>
          <w:p w14:paraId="20DAA10A" w14:textId="77777777" w:rsidR="005C27DB" w:rsidRPr="00ED7E46" w:rsidRDefault="005C27DB" w:rsidP="009150FB">
            <w:r w:rsidRPr="00ED7E46">
              <w:t>date</w:t>
            </w:r>
          </w:p>
        </w:tc>
        <w:tc>
          <w:tcPr>
            <w:tcW w:w="1349" w:type="dxa"/>
          </w:tcPr>
          <w:p w14:paraId="7E60D319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638F5772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0D1AA9E0" w14:textId="77777777" w:rsidR="005C27DB" w:rsidRPr="00ED7E46" w:rsidRDefault="005C27DB" w:rsidP="009150FB"/>
        </w:tc>
      </w:tr>
      <w:tr w:rsidR="005C27DB" w:rsidRPr="00ED7E46" w14:paraId="12ECE082" w14:textId="77777777" w:rsidTr="009150FB">
        <w:tc>
          <w:tcPr>
            <w:tcW w:w="1468" w:type="dxa"/>
          </w:tcPr>
          <w:p w14:paraId="6B4EA4C4" w14:textId="77777777" w:rsidR="005C27DB" w:rsidRPr="00ED7E46" w:rsidRDefault="005C27DB" w:rsidP="009150FB">
            <w:r w:rsidRPr="00ED7E46">
              <w:t>description</w:t>
            </w:r>
          </w:p>
        </w:tc>
        <w:tc>
          <w:tcPr>
            <w:tcW w:w="1519" w:type="dxa"/>
          </w:tcPr>
          <w:p w14:paraId="4313EC70" w14:textId="77777777" w:rsidR="005C27DB" w:rsidRPr="00ED7E46" w:rsidRDefault="005C27DB" w:rsidP="009150FB">
            <w:r w:rsidRPr="00ED7E46">
              <w:t>Descrição do evento</w:t>
            </w:r>
          </w:p>
        </w:tc>
        <w:tc>
          <w:tcPr>
            <w:tcW w:w="1357" w:type="dxa"/>
          </w:tcPr>
          <w:p w14:paraId="6E625AA1" w14:textId="77777777" w:rsidR="005C27DB" w:rsidRPr="00ED7E46" w:rsidRDefault="005C27DB" w:rsidP="009150FB">
            <w:r w:rsidRPr="00ED7E46">
              <w:t>text</w:t>
            </w:r>
          </w:p>
        </w:tc>
        <w:tc>
          <w:tcPr>
            <w:tcW w:w="1349" w:type="dxa"/>
          </w:tcPr>
          <w:p w14:paraId="4E3BB970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100" w:type="dxa"/>
          </w:tcPr>
          <w:p w14:paraId="6445EDB4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69BD016F" w14:textId="77777777" w:rsidR="005C27DB" w:rsidRPr="00ED7E46" w:rsidRDefault="005C27DB" w:rsidP="009150FB"/>
        </w:tc>
      </w:tr>
    </w:tbl>
    <w:p w14:paraId="246DA542" w14:textId="77777777" w:rsidR="005C27DB" w:rsidRDefault="005C27DB" w:rsidP="005C27DB"/>
    <w:p w14:paraId="1D699A23" w14:textId="77777777" w:rsidR="005C27DB" w:rsidRDefault="005C27DB" w:rsidP="005C27DB">
      <w:pPr>
        <w:rPr>
          <w:b/>
          <w:bCs/>
        </w:rPr>
      </w:pPr>
      <w:r>
        <w:rPr>
          <w:b/>
          <w:bCs/>
        </w:rPr>
        <w:t>v</w:t>
      </w:r>
      <w:r w:rsidRPr="00113E88">
        <w:rPr>
          <w:b/>
          <w:bCs/>
        </w:rPr>
        <w:t>eterinarians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68"/>
        <w:gridCol w:w="1519"/>
        <w:gridCol w:w="1357"/>
        <w:gridCol w:w="1349"/>
        <w:gridCol w:w="1100"/>
        <w:gridCol w:w="1701"/>
      </w:tblGrid>
      <w:tr w:rsidR="005C27DB" w14:paraId="5BC86C4B" w14:textId="77777777" w:rsidTr="009150FB">
        <w:tc>
          <w:tcPr>
            <w:tcW w:w="1468" w:type="dxa"/>
          </w:tcPr>
          <w:p w14:paraId="774AFD4A" w14:textId="77777777" w:rsidR="005C27DB" w:rsidRDefault="005C27DB" w:rsidP="009150FB">
            <w:r>
              <w:t>Nome dos Campos</w:t>
            </w:r>
          </w:p>
        </w:tc>
        <w:tc>
          <w:tcPr>
            <w:tcW w:w="1519" w:type="dxa"/>
          </w:tcPr>
          <w:p w14:paraId="12E3F227" w14:textId="77777777" w:rsidR="005C27DB" w:rsidRDefault="005C27DB" w:rsidP="009150FB">
            <w:r>
              <w:t>Descrição</w:t>
            </w:r>
          </w:p>
        </w:tc>
        <w:tc>
          <w:tcPr>
            <w:tcW w:w="1357" w:type="dxa"/>
          </w:tcPr>
          <w:p w14:paraId="4DCD75CB" w14:textId="77777777" w:rsidR="005C27DB" w:rsidRDefault="005C27DB" w:rsidP="009150FB">
            <w:r>
              <w:t>Tipo de Dados</w:t>
            </w:r>
          </w:p>
        </w:tc>
        <w:tc>
          <w:tcPr>
            <w:tcW w:w="1349" w:type="dxa"/>
          </w:tcPr>
          <w:p w14:paraId="5E2CCC5A" w14:textId="77777777" w:rsidR="005C27DB" w:rsidRDefault="005C27DB" w:rsidP="009150FB">
            <w:r>
              <w:t>Obrigatório?</w:t>
            </w:r>
          </w:p>
        </w:tc>
        <w:tc>
          <w:tcPr>
            <w:tcW w:w="1100" w:type="dxa"/>
          </w:tcPr>
          <w:p w14:paraId="77A89034" w14:textId="77777777" w:rsidR="005C27DB" w:rsidRDefault="005C27DB" w:rsidP="009150FB">
            <w:r>
              <w:t>Chave Primária?</w:t>
            </w:r>
          </w:p>
        </w:tc>
        <w:tc>
          <w:tcPr>
            <w:tcW w:w="1701" w:type="dxa"/>
          </w:tcPr>
          <w:p w14:paraId="18B1103B" w14:textId="77777777" w:rsidR="005C27DB" w:rsidRDefault="005C27DB" w:rsidP="009150FB">
            <w:r>
              <w:t>Observações</w:t>
            </w:r>
          </w:p>
        </w:tc>
      </w:tr>
      <w:tr w:rsidR="005C27DB" w14:paraId="6F68A991" w14:textId="77777777" w:rsidTr="009150FB">
        <w:tc>
          <w:tcPr>
            <w:tcW w:w="1468" w:type="dxa"/>
          </w:tcPr>
          <w:p w14:paraId="32EF5050" w14:textId="77777777" w:rsidR="005C27DB" w:rsidRDefault="005C27DB" w:rsidP="009150FB">
            <w:r w:rsidRPr="00113E88">
              <w:t>id_vet</w:t>
            </w:r>
          </w:p>
        </w:tc>
        <w:tc>
          <w:tcPr>
            <w:tcW w:w="1519" w:type="dxa"/>
          </w:tcPr>
          <w:p w14:paraId="21E8E974" w14:textId="77777777" w:rsidR="005C27DB" w:rsidRDefault="005C27DB" w:rsidP="009150FB">
            <w:r>
              <w:t>Id do veterinário</w:t>
            </w:r>
          </w:p>
        </w:tc>
        <w:tc>
          <w:tcPr>
            <w:tcW w:w="1357" w:type="dxa"/>
          </w:tcPr>
          <w:p w14:paraId="7F50B930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56DD7387" w14:textId="77777777" w:rsidR="005C27DB" w:rsidRDefault="005C27DB" w:rsidP="009150FB">
            <w:r>
              <w:t>sim</w:t>
            </w:r>
          </w:p>
        </w:tc>
        <w:tc>
          <w:tcPr>
            <w:tcW w:w="1100" w:type="dxa"/>
          </w:tcPr>
          <w:p w14:paraId="08A5DD16" w14:textId="77777777" w:rsidR="005C27DB" w:rsidRDefault="005C27DB" w:rsidP="009150FB">
            <w:r>
              <w:t>sim</w:t>
            </w:r>
          </w:p>
        </w:tc>
        <w:tc>
          <w:tcPr>
            <w:tcW w:w="1701" w:type="dxa"/>
          </w:tcPr>
          <w:p w14:paraId="5E1F3CB4" w14:textId="77777777" w:rsidR="005C27DB" w:rsidRDefault="005C27DB" w:rsidP="009150FB">
            <w:r>
              <w:t>Auto_Increment</w:t>
            </w:r>
          </w:p>
        </w:tc>
      </w:tr>
      <w:tr w:rsidR="005C27DB" w14:paraId="54344A0A" w14:textId="77777777" w:rsidTr="009150FB">
        <w:tc>
          <w:tcPr>
            <w:tcW w:w="1468" w:type="dxa"/>
          </w:tcPr>
          <w:p w14:paraId="1D3E1A43" w14:textId="77777777" w:rsidR="005C27DB" w:rsidRDefault="005C27DB" w:rsidP="009150FB">
            <w:r w:rsidRPr="00852F53">
              <w:t>user_id</w:t>
            </w:r>
          </w:p>
        </w:tc>
        <w:tc>
          <w:tcPr>
            <w:tcW w:w="1519" w:type="dxa"/>
          </w:tcPr>
          <w:p w14:paraId="7282361B" w14:textId="77777777" w:rsidR="005C27DB" w:rsidRDefault="005C27DB" w:rsidP="009150FB">
            <w:r>
              <w:t>Id do user</w:t>
            </w:r>
          </w:p>
        </w:tc>
        <w:tc>
          <w:tcPr>
            <w:tcW w:w="1357" w:type="dxa"/>
          </w:tcPr>
          <w:p w14:paraId="0862ABBD" w14:textId="77777777" w:rsidR="005C27DB" w:rsidRDefault="005C27DB" w:rsidP="009150FB">
            <w:r>
              <w:t>INT</w:t>
            </w:r>
          </w:p>
        </w:tc>
        <w:tc>
          <w:tcPr>
            <w:tcW w:w="1349" w:type="dxa"/>
          </w:tcPr>
          <w:p w14:paraId="4C6323F0" w14:textId="77777777" w:rsidR="005C27DB" w:rsidRDefault="005C27DB" w:rsidP="009150FB">
            <w:r>
              <w:t>sim</w:t>
            </w:r>
          </w:p>
        </w:tc>
        <w:tc>
          <w:tcPr>
            <w:tcW w:w="1100" w:type="dxa"/>
          </w:tcPr>
          <w:p w14:paraId="12668376" w14:textId="77777777" w:rsidR="005C27DB" w:rsidRDefault="005C27DB" w:rsidP="009150FB">
            <w:r>
              <w:t>nao</w:t>
            </w:r>
          </w:p>
        </w:tc>
        <w:tc>
          <w:tcPr>
            <w:tcW w:w="1701" w:type="dxa"/>
          </w:tcPr>
          <w:p w14:paraId="01CDEE1C" w14:textId="77777777" w:rsidR="005C27DB" w:rsidRDefault="005C27DB" w:rsidP="009150FB">
            <w:r>
              <w:t>Chave estrangeira</w:t>
            </w:r>
          </w:p>
        </w:tc>
      </w:tr>
    </w:tbl>
    <w:p w14:paraId="75093F5E" w14:textId="77777777" w:rsidR="005C27DB" w:rsidRDefault="005C27DB" w:rsidP="005C27DB"/>
    <w:p w14:paraId="7ED0F2E7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t>appointments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97"/>
        <w:gridCol w:w="1321"/>
        <w:gridCol w:w="1154"/>
        <w:gridCol w:w="1349"/>
        <w:gridCol w:w="1083"/>
        <w:gridCol w:w="1690"/>
      </w:tblGrid>
      <w:tr w:rsidR="005C27DB" w:rsidRPr="00ED7E46" w14:paraId="613E5376" w14:textId="77777777" w:rsidTr="009150FB">
        <w:tc>
          <w:tcPr>
            <w:tcW w:w="1468" w:type="dxa"/>
          </w:tcPr>
          <w:p w14:paraId="31038E91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519" w:type="dxa"/>
          </w:tcPr>
          <w:p w14:paraId="708113E2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357" w:type="dxa"/>
          </w:tcPr>
          <w:p w14:paraId="22E4C2AF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3D0D7789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100" w:type="dxa"/>
          </w:tcPr>
          <w:p w14:paraId="48AF92F1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701" w:type="dxa"/>
          </w:tcPr>
          <w:p w14:paraId="12A50F08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4ACC63AB" w14:textId="77777777" w:rsidTr="009150FB">
        <w:tc>
          <w:tcPr>
            <w:tcW w:w="1468" w:type="dxa"/>
          </w:tcPr>
          <w:p w14:paraId="2F14C07E" w14:textId="77777777" w:rsidR="005C27DB" w:rsidRPr="00ED7E46" w:rsidRDefault="005C27DB" w:rsidP="009150FB">
            <w:r w:rsidRPr="00ED7E46">
              <w:t>id_appointment</w:t>
            </w:r>
          </w:p>
        </w:tc>
        <w:tc>
          <w:tcPr>
            <w:tcW w:w="1519" w:type="dxa"/>
          </w:tcPr>
          <w:p w14:paraId="4A296775" w14:textId="77777777" w:rsidR="005C27DB" w:rsidRPr="00ED7E46" w:rsidRDefault="005C27DB" w:rsidP="009150FB">
            <w:r w:rsidRPr="00ED7E46">
              <w:t xml:space="preserve">Id do </w:t>
            </w:r>
            <w:r>
              <w:t>checkup</w:t>
            </w:r>
          </w:p>
        </w:tc>
        <w:tc>
          <w:tcPr>
            <w:tcW w:w="1357" w:type="dxa"/>
          </w:tcPr>
          <w:p w14:paraId="3172CA7F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1BCF3F8F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78C6071F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701" w:type="dxa"/>
          </w:tcPr>
          <w:p w14:paraId="600C169D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102CBAC1" w14:textId="77777777" w:rsidTr="009150FB">
        <w:tc>
          <w:tcPr>
            <w:tcW w:w="1468" w:type="dxa"/>
          </w:tcPr>
          <w:p w14:paraId="1E1880C6" w14:textId="77777777" w:rsidR="005C27DB" w:rsidRPr="00ED7E46" w:rsidRDefault="005C27DB" w:rsidP="009150FB">
            <w:r w:rsidRPr="00ED7E46">
              <w:t>id_pet</w:t>
            </w:r>
          </w:p>
        </w:tc>
        <w:tc>
          <w:tcPr>
            <w:tcW w:w="1519" w:type="dxa"/>
          </w:tcPr>
          <w:p w14:paraId="2D10E3C1" w14:textId="77777777" w:rsidR="005C27DB" w:rsidRPr="00ED7E46" w:rsidRDefault="005C27DB" w:rsidP="009150FB">
            <w:r w:rsidRPr="00ED7E46">
              <w:t xml:space="preserve">Id do </w:t>
            </w:r>
            <w:r>
              <w:t>pet</w:t>
            </w:r>
          </w:p>
        </w:tc>
        <w:tc>
          <w:tcPr>
            <w:tcW w:w="1357" w:type="dxa"/>
          </w:tcPr>
          <w:p w14:paraId="7BFE22F3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5F8FBB30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280D0478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167135E1" w14:textId="77777777" w:rsidR="005C27DB" w:rsidRPr="00ED7E46" w:rsidRDefault="005C27DB" w:rsidP="009150FB">
            <w:r w:rsidRPr="00ED7E46">
              <w:t>Chave estrangeira</w:t>
            </w:r>
          </w:p>
        </w:tc>
      </w:tr>
      <w:tr w:rsidR="005C27DB" w:rsidRPr="00ED7E46" w14:paraId="43205200" w14:textId="77777777" w:rsidTr="009150FB">
        <w:tc>
          <w:tcPr>
            <w:tcW w:w="1468" w:type="dxa"/>
          </w:tcPr>
          <w:p w14:paraId="1F053291" w14:textId="77777777" w:rsidR="005C27DB" w:rsidRPr="00ED7E46" w:rsidRDefault="005C27DB" w:rsidP="009150FB">
            <w:r w:rsidRPr="00ED7E46">
              <w:t>id_vet</w:t>
            </w:r>
          </w:p>
        </w:tc>
        <w:tc>
          <w:tcPr>
            <w:tcW w:w="1519" w:type="dxa"/>
          </w:tcPr>
          <w:p w14:paraId="25719DD9" w14:textId="77777777" w:rsidR="005C27DB" w:rsidRPr="00ED7E46" w:rsidRDefault="005C27DB" w:rsidP="009150FB">
            <w:r w:rsidRPr="00ED7E46">
              <w:t xml:space="preserve">Id do </w:t>
            </w:r>
            <w:r>
              <w:t>veterinário</w:t>
            </w:r>
          </w:p>
        </w:tc>
        <w:tc>
          <w:tcPr>
            <w:tcW w:w="1357" w:type="dxa"/>
          </w:tcPr>
          <w:p w14:paraId="12C15804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1E5A3E30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07107BC7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1E692795" w14:textId="77777777" w:rsidR="005C27DB" w:rsidRPr="00ED7E46" w:rsidRDefault="005C27DB" w:rsidP="009150FB">
            <w:r w:rsidRPr="00ED7E46">
              <w:t>Chave estrangeira</w:t>
            </w:r>
          </w:p>
        </w:tc>
      </w:tr>
      <w:tr w:rsidR="005C27DB" w:rsidRPr="00ED7E46" w14:paraId="465A2FE7" w14:textId="77777777" w:rsidTr="009150FB">
        <w:tc>
          <w:tcPr>
            <w:tcW w:w="1468" w:type="dxa"/>
          </w:tcPr>
          <w:p w14:paraId="49F69FCB" w14:textId="77777777" w:rsidR="005C27DB" w:rsidRPr="00ED7E46" w:rsidRDefault="005C27DB" w:rsidP="009150FB">
            <w:r w:rsidRPr="00ED7E46">
              <w:t>appointment_date</w:t>
            </w:r>
          </w:p>
        </w:tc>
        <w:tc>
          <w:tcPr>
            <w:tcW w:w="1519" w:type="dxa"/>
          </w:tcPr>
          <w:p w14:paraId="155D07C4" w14:textId="77777777" w:rsidR="005C27DB" w:rsidRPr="00ED7E46" w:rsidRDefault="005C27DB" w:rsidP="009150FB">
            <w:r>
              <w:t>Data do checkup</w:t>
            </w:r>
          </w:p>
        </w:tc>
        <w:tc>
          <w:tcPr>
            <w:tcW w:w="1357" w:type="dxa"/>
          </w:tcPr>
          <w:p w14:paraId="2CFF9597" w14:textId="77777777" w:rsidR="005C27DB" w:rsidRPr="00ED7E46" w:rsidRDefault="005C27DB" w:rsidP="009150FB">
            <w:r w:rsidRPr="00ED7E46">
              <w:t>datetime</w:t>
            </w:r>
          </w:p>
        </w:tc>
        <w:tc>
          <w:tcPr>
            <w:tcW w:w="1349" w:type="dxa"/>
          </w:tcPr>
          <w:p w14:paraId="641A7BD9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670E244C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24936A1A" w14:textId="77777777" w:rsidR="005C27DB" w:rsidRPr="00ED7E46" w:rsidRDefault="005C27DB" w:rsidP="009150FB"/>
        </w:tc>
      </w:tr>
      <w:tr w:rsidR="005C27DB" w:rsidRPr="00ED7E46" w14:paraId="370EC320" w14:textId="77777777" w:rsidTr="009150FB">
        <w:tc>
          <w:tcPr>
            <w:tcW w:w="1468" w:type="dxa"/>
          </w:tcPr>
          <w:p w14:paraId="0CEC7D33" w14:textId="77777777" w:rsidR="005C27DB" w:rsidRPr="00ED7E46" w:rsidRDefault="005C27DB" w:rsidP="009150FB">
            <w:r w:rsidRPr="00ED7E46">
              <w:t>shift</w:t>
            </w:r>
          </w:p>
        </w:tc>
        <w:tc>
          <w:tcPr>
            <w:tcW w:w="1519" w:type="dxa"/>
          </w:tcPr>
          <w:p w14:paraId="678BBD8E" w14:textId="77777777" w:rsidR="005C27DB" w:rsidRPr="00ED7E46" w:rsidRDefault="005C27DB" w:rsidP="009150FB">
            <w:r>
              <w:t>Turno que vai ocorrer</w:t>
            </w:r>
          </w:p>
        </w:tc>
        <w:tc>
          <w:tcPr>
            <w:tcW w:w="1357" w:type="dxa"/>
          </w:tcPr>
          <w:p w14:paraId="76F3DAFB" w14:textId="77777777" w:rsidR="005C27DB" w:rsidRPr="00ED7E46" w:rsidRDefault="005C27DB" w:rsidP="009150FB">
            <w:r w:rsidRPr="00ED7E46">
              <w:t>enum</w:t>
            </w:r>
          </w:p>
        </w:tc>
        <w:tc>
          <w:tcPr>
            <w:tcW w:w="1349" w:type="dxa"/>
          </w:tcPr>
          <w:p w14:paraId="0424CCB1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100" w:type="dxa"/>
          </w:tcPr>
          <w:p w14:paraId="12CD5F5F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6BD07469" w14:textId="77777777" w:rsidR="005C27DB" w:rsidRPr="00ED7E46" w:rsidRDefault="005C27DB" w:rsidP="009150FB"/>
        </w:tc>
      </w:tr>
      <w:tr w:rsidR="005C27DB" w:rsidRPr="00ED7E46" w14:paraId="04175BDB" w14:textId="77777777" w:rsidTr="009150FB">
        <w:tc>
          <w:tcPr>
            <w:tcW w:w="1468" w:type="dxa"/>
          </w:tcPr>
          <w:p w14:paraId="4C607A84" w14:textId="77777777" w:rsidR="005C27DB" w:rsidRPr="00ED7E46" w:rsidRDefault="005C27DB" w:rsidP="009150FB">
            <w:r w:rsidRPr="00ED7E46">
              <w:t>status</w:t>
            </w:r>
          </w:p>
        </w:tc>
        <w:tc>
          <w:tcPr>
            <w:tcW w:w="1519" w:type="dxa"/>
          </w:tcPr>
          <w:p w14:paraId="2C48F644" w14:textId="77777777" w:rsidR="005C27DB" w:rsidRPr="00ED7E46" w:rsidRDefault="005C27DB" w:rsidP="009150FB">
            <w:r>
              <w:t>Status da checkup</w:t>
            </w:r>
          </w:p>
        </w:tc>
        <w:tc>
          <w:tcPr>
            <w:tcW w:w="1357" w:type="dxa"/>
          </w:tcPr>
          <w:p w14:paraId="061C6027" w14:textId="77777777" w:rsidR="005C27DB" w:rsidRPr="00ED7E46" w:rsidRDefault="005C27DB" w:rsidP="009150FB">
            <w:r w:rsidRPr="00ED7E46">
              <w:t>enum</w:t>
            </w:r>
          </w:p>
        </w:tc>
        <w:tc>
          <w:tcPr>
            <w:tcW w:w="1349" w:type="dxa"/>
          </w:tcPr>
          <w:p w14:paraId="09A17CA8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100" w:type="dxa"/>
          </w:tcPr>
          <w:p w14:paraId="1337ED42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701" w:type="dxa"/>
          </w:tcPr>
          <w:p w14:paraId="6395C79A" w14:textId="77777777" w:rsidR="005C27DB" w:rsidRPr="00ED7E46" w:rsidRDefault="005C27DB" w:rsidP="009150FB"/>
        </w:tc>
      </w:tr>
    </w:tbl>
    <w:p w14:paraId="0F2B8C2C" w14:textId="77777777" w:rsidR="005C27DB" w:rsidRDefault="005C27DB" w:rsidP="005C27DB"/>
    <w:p w14:paraId="14AD1C86" w14:textId="77777777" w:rsidR="005C27DB" w:rsidRDefault="005C27DB" w:rsidP="005C27DB"/>
    <w:p w14:paraId="502BFE6C" w14:textId="77777777" w:rsidR="005C27DB" w:rsidRDefault="005C27DB" w:rsidP="005C27DB"/>
    <w:p w14:paraId="42CC427C" w14:textId="77777777" w:rsidR="005C27DB" w:rsidRDefault="005C27DB" w:rsidP="005C27DB"/>
    <w:p w14:paraId="311F734D" w14:textId="77777777" w:rsidR="005C27DB" w:rsidRDefault="005C27DB" w:rsidP="005C27DB"/>
    <w:p w14:paraId="1E972C2A" w14:textId="77777777" w:rsidR="005C27DB" w:rsidRDefault="005C27DB" w:rsidP="005C27DB"/>
    <w:p w14:paraId="2885FCE9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lastRenderedPageBreak/>
        <w:t>results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78"/>
        <w:gridCol w:w="1213"/>
        <w:gridCol w:w="1296"/>
        <w:gridCol w:w="1317"/>
        <w:gridCol w:w="1049"/>
        <w:gridCol w:w="1641"/>
      </w:tblGrid>
      <w:tr w:rsidR="005C27DB" w:rsidRPr="00ED7E46" w14:paraId="0014599A" w14:textId="77777777" w:rsidTr="009150FB">
        <w:tc>
          <w:tcPr>
            <w:tcW w:w="2029" w:type="dxa"/>
          </w:tcPr>
          <w:p w14:paraId="37442C38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260" w:type="dxa"/>
          </w:tcPr>
          <w:p w14:paraId="4D613550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092" w:type="dxa"/>
          </w:tcPr>
          <w:p w14:paraId="25471727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33500BE2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78" w:type="dxa"/>
          </w:tcPr>
          <w:p w14:paraId="20E4B957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86" w:type="dxa"/>
          </w:tcPr>
          <w:p w14:paraId="01A70917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35006506" w14:textId="77777777" w:rsidTr="009150FB">
        <w:tc>
          <w:tcPr>
            <w:tcW w:w="2029" w:type="dxa"/>
          </w:tcPr>
          <w:p w14:paraId="27BE1CCC" w14:textId="77777777" w:rsidR="005C27DB" w:rsidRPr="00ED7E46" w:rsidRDefault="005C27DB" w:rsidP="009150FB">
            <w:r w:rsidRPr="00ED7E46">
              <w:t>id_result</w:t>
            </w:r>
          </w:p>
        </w:tc>
        <w:tc>
          <w:tcPr>
            <w:tcW w:w="1260" w:type="dxa"/>
          </w:tcPr>
          <w:p w14:paraId="436397C2" w14:textId="77777777" w:rsidR="005C27DB" w:rsidRPr="00ED7E46" w:rsidRDefault="005C27DB" w:rsidP="009150FB">
            <w:r w:rsidRPr="00ED7E46">
              <w:t xml:space="preserve">Id do </w:t>
            </w:r>
            <w:r>
              <w:t>resultado</w:t>
            </w:r>
          </w:p>
        </w:tc>
        <w:tc>
          <w:tcPr>
            <w:tcW w:w="1092" w:type="dxa"/>
          </w:tcPr>
          <w:p w14:paraId="5EC1D271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4CB31CDB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8" w:type="dxa"/>
          </w:tcPr>
          <w:p w14:paraId="0E66D54E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86" w:type="dxa"/>
          </w:tcPr>
          <w:p w14:paraId="1A11B95A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64B28B89" w14:textId="77777777" w:rsidTr="009150FB">
        <w:tc>
          <w:tcPr>
            <w:tcW w:w="2029" w:type="dxa"/>
          </w:tcPr>
          <w:p w14:paraId="6B305AEA" w14:textId="77777777" w:rsidR="005C27DB" w:rsidRPr="00ED7E46" w:rsidRDefault="005C27DB" w:rsidP="009150FB">
            <w:r w:rsidRPr="00ED7E46">
              <w:t>id_appointment</w:t>
            </w:r>
          </w:p>
        </w:tc>
        <w:tc>
          <w:tcPr>
            <w:tcW w:w="1260" w:type="dxa"/>
          </w:tcPr>
          <w:p w14:paraId="391CA4A4" w14:textId="77777777" w:rsidR="005C27DB" w:rsidRPr="00ED7E46" w:rsidRDefault="005C27DB" w:rsidP="009150FB">
            <w:r w:rsidRPr="00ED7E46">
              <w:t xml:space="preserve">Id do </w:t>
            </w:r>
            <w:r>
              <w:t>checkup</w:t>
            </w:r>
          </w:p>
        </w:tc>
        <w:tc>
          <w:tcPr>
            <w:tcW w:w="1092" w:type="dxa"/>
          </w:tcPr>
          <w:p w14:paraId="1AE4F522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5C9CCCC0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8" w:type="dxa"/>
          </w:tcPr>
          <w:p w14:paraId="0667D2D2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86" w:type="dxa"/>
          </w:tcPr>
          <w:p w14:paraId="580F796F" w14:textId="77777777" w:rsidR="005C27DB" w:rsidRPr="00ED7E46" w:rsidRDefault="005C27DB" w:rsidP="009150FB">
            <w:r w:rsidRPr="00ED7E46">
              <w:t>Chave estrangeira</w:t>
            </w:r>
          </w:p>
        </w:tc>
      </w:tr>
      <w:tr w:rsidR="005C27DB" w:rsidRPr="00ED7E46" w14:paraId="20539AAD" w14:textId="77777777" w:rsidTr="009150FB">
        <w:tc>
          <w:tcPr>
            <w:tcW w:w="2029" w:type="dxa"/>
          </w:tcPr>
          <w:p w14:paraId="309FFC69" w14:textId="77777777" w:rsidR="005C27DB" w:rsidRPr="00ED7E46" w:rsidRDefault="005C27DB" w:rsidP="009150FB">
            <w:r w:rsidRPr="00ED7E46">
              <w:t>height</w:t>
            </w:r>
          </w:p>
        </w:tc>
        <w:tc>
          <w:tcPr>
            <w:tcW w:w="1260" w:type="dxa"/>
          </w:tcPr>
          <w:p w14:paraId="04A3025E" w14:textId="77777777" w:rsidR="005C27DB" w:rsidRPr="00ED7E46" w:rsidRDefault="005C27DB" w:rsidP="009150FB">
            <w:r>
              <w:t>Altura do pet</w:t>
            </w:r>
          </w:p>
        </w:tc>
        <w:tc>
          <w:tcPr>
            <w:tcW w:w="1092" w:type="dxa"/>
          </w:tcPr>
          <w:p w14:paraId="7C9E88CA" w14:textId="77777777" w:rsidR="005C27DB" w:rsidRPr="00ED7E46" w:rsidRDefault="005C27DB" w:rsidP="009150FB">
            <w:r w:rsidRPr="00ED7E46">
              <w:t>decimal(5,2)</w:t>
            </w:r>
          </w:p>
        </w:tc>
        <w:tc>
          <w:tcPr>
            <w:tcW w:w="1349" w:type="dxa"/>
          </w:tcPr>
          <w:p w14:paraId="68F2B9DF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42D19008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86" w:type="dxa"/>
          </w:tcPr>
          <w:p w14:paraId="7C8F4B95" w14:textId="77777777" w:rsidR="005C27DB" w:rsidRPr="00ED7E46" w:rsidRDefault="005C27DB" w:rsidP="009150FB"/>
        </w:tc>
      </w:tr>
      <w:tr w:rsidR="005C27DB" w:rsidRPr="00ED7E46" w14:paraId="49D770FF" w14:textId="77777777" w:rsidTr="009150FB">
        <w:tc>
          <w:tcPr>
            <w:tcW w:w="2029" w:type="dxa"/>
          </w:tcPr>
          <w:p w14:paraId="4261A8F4" w14:textId="77777777" w:rsidR="005C27DB" w:rsidRPr="00ED7E46" w:rsidRDefault="005C27DB" w:rsidP="009150FB">
            <w:r w:rsidRPr="00ED7E46">
              <w:t>weight</w:t>
            </w:r>
          </w:p>
        </w:tc>
        <w:tc>
          <w:tcPr>
            <w:tcW w:w="1260" w:type="dxa"/>
          </w:tcPr>
          <w:p w14:paraId="379B64C5" w14:textId="77777777" w:rsidR="005C27DB" w:rsidRPr="00ED7E46" w:rsidRDefault="005C27DB" w:rsidP="009150FB">
            <w:r>
              <w:t>Peso do pet</w:t>
            </w:r>
          </w:p>
        </w:tc>
        <w:tc>
          <w:tcPr>
            <w:tcW w:w="1092" w:type="dxa"/>
          </w:tcPr>
          <w:p w14:paraId="5F75A205" w14:textId="77777777" w:rsidR="005C27DB" w:rsidRPr="00ED7E46" w:rsidRDefault="005C27DB" w:rsidP="009150FB">
            <w:r w:rsidRPr="00ED7E46">
              <w:t>decimal(5,2)</w:t>
            </w:r>
          </w:p>
        </w:tc>
        <w:tc>
          <w:tcPr>
            <w:tcW w:w="1349" w:type="dxa"/>
          </w:tcPr>
          <w:p w14:paraId="3ED58C75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217A3AE6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86" w:type="dxa"/>
          </w:tcPr>
          <w:p w14:paraId="69324D96" w14:textId="77777777" w:rsidR="005C27DB" w:rsidRPr="00ED7E46" w:rsidRDefault="005C27DB" w:rsidP="009150FB"/>
        </w:tc>
      </w:tr>
      <w:tr w:rsidR="005C27DB" w:rsidRPr="00ED7E46" w14:paraId="321C47C7" w14:textId="77777777" w:rsidTr="009150FB">
        <w:tc>
          <w:tcPr>
            <w:tcW w:w="2029" w:type="dxa"/>
          </w:tcPr>
          <w:p w14:paraId="6916C9FD" w14:textId="77777777" w:rsidR="005C27DB" w:rsidRPr="00ED7E46" w:rsidRDefault="005C27DB" w:rsidP="009150FB">
            <w:r w:rsidRPr="00ED7E46">
              <w:t>diagnosis</w:t>
            </w:r>
          </w:p>
        </w:tc>
        <w:tc>
          <w:tcPr>
            <w:tcW w:w="1260" w:type="dxa"/>
          </w:tcPr>
          <w:p w14:paraId="2A4FE992" w14:textId="77777777" w:rsidR="005C27DB" w:rsidRPr="00ED7E46" w:rsidRDefault="005C27DB" w:rsidP="009150FB">
            <w:r>
              <w:t>Tipo de diagnostico</w:t>
            </w:r>
          </w:p>
        </w:tc>
        <w:tc>
          <w:tcPr>
            <w:tcW w:w="1092" w:type="dxa"/>
          </w:tcPr>
          <w:p w14:paraId="56C046C7" w14:textId="77777777" w:rsidR="005C27DB" w:rsidRPr="00ED7E46" w:rsidRDefault="005C27DB" w:rsidP="009150FB">
            <w:r w:rsidRPr="00ED7E46">
              <w:t>text</w:t>
            </w:r>
          </w:p>
        </w:tc>
        <w:tc>
          <w:tcPr>
            <w:tcW w:w="1349" w:type="dxa"/>
          </w:tcPr>
          <w:p w14:paraId="296817BC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8" w:type="dxa"/>
          </w:tcPr>
          <w:p w14:paraId="1963602A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86" w:type="dxa"/>
          </w:tcPr>
          <w:p w14:paraId="146CEF12" w14:textId="77777777" w:rsidR="005C27DB" w:rsidRPr="00ED7E46" w:rsidRDefault="005C27DB" w:rsidP="009150FB"/>
        </w:tc>
      </w:tr>
      <w:tr w:rsidR="005C27DB" w:rsidRPr="00ED7E46" w14:paraId="096D6274" w14:textId="77777777" w:rsidTr="009150FB">
        <w:tc>
          <w:tcPr>
            <w:tcW w:w="2029" w:type="dxa"/>
          </w:tcPr>
          <w:p w14:paraId="01FA66A7" w14:textId="77777777" w:rsidR="005C27DB" w:rsidRPr="00ED7E46" w:rsidRDefault="005C27DB" w:rsidP="009150FB">
            <w:r w:rsidRPr="00ED7E46">
              <w:t>consultation_details</w:t>
            </w:r>
          </w:p>
        </w:tc>
        <w:tc>
          <w:tcPr>
            <w:tcW w:w="1260" w:type="dxa"/>
          </w:tcPr>
          <w:p w14:paraId="7E40C179" w14:textId="77777777" w:rsidR="005C27DB" w:rsidRPr="00ED7E46" w:rsidRDefault="005C27DB" w:rsidP="009150FB">
            <w:r>
              <w:t>Detalhes da consulta</w:t>
            </w:r>
          </w:p>
        </w:tc>
        <w:tc>
          <w:tcPr>
            <w:tcW w:w="1092" w:type="dxa"/>
          </w:tcPr>
          <w:p w14:paraId="154B30A1" w14:textId="77777777" w:rsidR="005C27DB" w:rsidRPr="00ED7E46" w:rsidRDefault="005C27DB" w:rsidP="009150FB">
            <w:r w:rsidRPr="00ED7E46">
              <w:t>text</w:t>
            </w:r>
          </w:p>
        </w:tc>
        <w:tc>
          <w:tcPr>
            <w:tcW w:w="1349" w:type="dxa"/>
          </w:tcPr>
          <w:p w14:paraId="009549AA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078" w:type="dxa"/>
          </w:tcPr>
          <w:p w14:paraId="7A37A292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86" w:type="dxa"/>
          </w:tcPr>
          <w:p w14:paraId="4364B480" w14:textId="77777777" w:rsidR="005C27DB" w:rsidRPr="00ED7E46" w:rsidRDefault="005C27DB" w:rsidP="009150FB"/>
        </w:tc>
      </w:tr>
      <w:tr w:rsidR="005C27DB" w:rsidRPr="00ED7E46" w14:paraId="4AC3BFB1" w14:textId="77777777" w:rsidTr="009150FB">
        <w:tc>
          <w:tcPr>
            <w:tcW w:w="2029" w:type="dxa"/>
          </w:tcPr>
          <w:p w14:paraId="4466A859" w14:textId="77777777" w:rsidR="005C27DB" w:rsidRPr="00ED7E46" w:rsidRDefault="005C27DB" w:rsidP="009150FB">
            <w:r w:rsidRPr="00ED7E46">
              <w:t>is_vaccinated</w:t>
            </w:r>
          </w:p>
        </w:tc>
        <w:tc>
          <w:tcPr>
            <w:tcW w:w="1260" w:type="dxa"/>
          </w:tcPr>
          <w:p w14:paraId="31553E9E" w14:textId="77777777" w:rsidR="005C27DB" w:rsidRDefault="005C27DB" w:rsidP="009150FB">
            <w:r>
              <w:t>Se é vacinado</w:t>
            </w:r>
          </w:p>
        </w:tc>
        <w:tc>
          <w:tcPr>
            <w:tcW w:w="1092" w:type="dxa"/>
          </w:tcPr>
          <w:p w14:paraId="2E4FF689" w14:textId="77777777" w:rsidR="005C27DB" w:rsidRPr="00ED7E46" w:rsidRDefault="005C27DB" w:rsidP="009150FB">
            <w:r w:rsidRPr="00ED7E46">
              <w:t>boolean</w:t>
            </w:r>
          </w:p>
        </w:tc>
        <w:tc>
          <w:tcPr>
            <w:tcW w:w="1349" w:type="dxa"/>
          </w:tcPr>
          <w:p w14:paraId="4CB1B604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58A0A5E5" w14:textId="77777777" w:rsidR="005C27DB" w:rsidRPr="00ED7E46" w:rsidRDefault="005C27DB" w:rsidP="009150FB">
            <w:r>
              <w:t>nao</w:t>
            </w:r>
          </w:p>
        </w:tc>
        <w:tc>
          <w:tcPr>
            <w:tcW w:w="1686" w:type="dxa"/>
          </w:tcPr>
          <w:p w14:paraId="2609385B" w14:textId="77777777" w:rsidR="005C27DB" w:rsidRPr="00ED7E46" w:rsidRDefault="005C27DB" w:rsidP="009150FB"/>
        </w:tc>
      </w:tr>
      <w:tr w:rsidR="005C27DB" w:rsidRPr="00ED7E46" w14:paraId="395F752F" w14:textId="77777777" w:rsidTr="009150FB">
        <w:tc>
          <w:tcPr>
            <w:tcW w:w="2029" w:type="dxa"/>
          </w:tcPr>
          <w:p w14:paraId="529DD1D3" w14:textId="77777777" w:rsidR="005C27DB" w:rsidRPr="00ED7E46" w:rsidRDefault="005C27DB" w:rsidP="009150FB">
            <w:r w:rsidRPr="00ED7E46">
              <w:t>is_neutered</w:t>
            </w:r>
          </w:p>
        </w:tc>
        <w:tc>
          <w:tcPr>
            <w:tcW w:w="1260" w:type="dxa"/>
          </w:tcPr>
          <w:p w14:paraId="0B877468" w14:textId="77777777" w:rsidR="005C27DB" w:rsidRDefault="005C27DB" w:rsidP="009150FB">
            <w:r>
              <w:t>Se é castrado</w:t>
            </w:r>
          </w:p>
        </w:tc>
        <w:tc>
          <w:tcPr>
            <w:tcW w:w="1092" w:type="dxa"/>
          </w:tcPr>
          <w:p w14:paraId="66896AB5" w14:textId="77777777" w:rsidR="005C27DB" w:rsidRPr="00ED7E46" w:rsidRDefault="005C27DB" w:rsidP="009150FB">
            <w:r w:rsidRPr="00ED7E46">
              <w:t>boolean</w:t>
            </w:r>
          </w:p>
        </w:tc>
        <w:tc>
          <w:tcPr>
            <w:tcW w:w="1349" w:type="dxa"/>
          </w:tcPr>
          <w:p w14:paraId="40CF930C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7648FF69" w14:textId="77777777" w:rsidR="005C27DB" w:rsidRPr="00ED7E46" w:rsidRDefault="005C27DB" w:rsidP="009150FB">
            <w:r>
              <w:t>nao</w:t>
            </w:r>
          </w:p>
        </w:tc>
        <w:tc>
          <w:tcPr>
            <w:tcW w:w="1686" w:type="dxa"/>
          </w:tcPr>
          <w:p w14:paraId="697B46FE" w14:textId="77777777" w:rsidR="005C27DB" w:rsidRPr="00ED7E46" w:rsidRDefault="005C27DB" w:rsidP="009150FB"/>
        </w:tc>
      </w:tr>
      <w:tr w:rsidR="005C27DB" w:rsidRPr="00ED7E46" w14:paraId="607BDAFD" w14:textId="77777777" w:rsidTr="009150FB">
        <w:tc>
          <w:tcPr>
            <w:tcW w:w="2029" w:type="dxa"/>
          </w:tcPr>
          <w:p w14:paraId="1E1F7008" w14:textId="77777777" w:rsidR="005C27DB" w:rsidRPr="00ED7E46" w:rsidRDefault="005C27DB" w:rsidP="009150FB">
            <w:r w:rsidRPr="00ED7E46">
              <w:t>is_sterilized</w:t>
            </w:r>
          </w:p>
        </w:tc>
        <w:tc>
          <w:tcPr>
            <w:tcW w:w="1260" w:type="dxa"/>
          </w:tcPr>
          <w:p w14:paraId="3719A239" w14:textId="77777777" w:rsidR="005C27DB" w:rsidRDefault="005C27DB" w:rsidP="009150FB">
            <w:r>
              <w:t>Se é estrelizado</w:t>
            </w:r>
          </w:p>
        </w:tc>
        <w:tc>
          <w:tcPr>
            <w:tcW w:w="1092" w:type="dxa"/>
          </w:tcPr>
          <w:p w14:paraId="6D712AD6" w14:textId="77777777" w:rsidR="005C27DB" w:rsidRPr="00ED7E46" w:rsidRDefault="005C27DB" w:rsidP="009150FB">
            <w:r w:rsidRPr="00ED7E46">
              <w:t>boolean</w:t>
            </w:r>
          </w:p>
        </w:tc>
        <w:tc>
          <w:tcPr>
            <w:tcW w:w="1349" w:type="dxa"/>
          </w:tcPr>
          <w:p w14:paraId="2985548C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7B093B9F" w14:textId="77777777" w:rsidR="005C27DB" w:rsidRPr="00ED7E46" w:rsidRDefault="005C27DB" w:rsidP="009150FB">
            <w:r>
              <w:t>nao</w:t>
            </w:r>
          </w:p>
        </w:tc>
        <w:tc>
          <w:tcPr>
            <w:tcW w:w="1686" w:type="dxa"/>
          </w:tcPr>
          <w:p w14:paraId="2C414EE1" w14:textId="77777777" w:rsidR="005C27DB" w:rsidRPr="00ED7E46" w:rsidRDefault="005C27DB" w:rsidP="009150FB"/>
        </w:tc>
      </w:tr>
      <w:tr w:rsidR="005C27DB" w:rsidRPr="00ED7E46" w14:paraId="3C477478" w14:textId="77777777" w:rsidTr="009150FB">
        <w:tc>
          <w:tcPr>
            <w:tcW w:w="2029" w:type="dxa"/>
          </w:tcPr>
          <w:p w14:paraId="0A8D002B" w14:textId="77777777" w:rsidR="005C27DB" w:rsidRPr="00ED7E46" w:rsidRDefault="005C27DB" w:rsidP="009150FB">
            <w:r w:rsidRPr="00ED7E46">
              <w:t>has_diseases</w:t>
            </w:r>
          </w:p>
        </w:tc>
        <w:tc>
          <w:tcPr>
            <w:tcW w:w="1260" w:type="dxa"/>
          </w:tcPr>
          <w:p w14:paraId="5E4C2672" w14:textId="77777777" w:rsidR="005C27DB" w:rsidRDefault="005C27DB" w:rsidP="009150FB">
            <w:r>
              <w:t>Se tem doenças</w:t>
            </w:r>
          </w:p>
        </w:tc>
        <w:tc>
          <w:tcPr>
            <w:tcW w:w="1092" w:type="dxa"/>
          </w:tcPr>
          <w:p w14:paraId="2A6BBF6D" w14:textId="77777777" w:rsidR="005C27DB" w:rsidRPr="00ED7E46" w:rsidRDefault="005C27DB" w:rsidP="009150FB">
            <w:r w:rsidRPr="00ED7E46">
              <w:t>boolean</w:t>
            </w:r>
          </w:p>
        </w:tc>
        <w:tc>
          <w:tcPr>
            <w:tcW w:w="1349" w:type="dxa"/>
          </w:tcPr>
          <w:p w14:paraId="029B948A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259E20BD" w14:textId="77777777" w:rsidR="005C27DB" w:rsidRPr="00ED7E46" w:rsidRDefault="005C27DB" w:rsidP="009150FB">
            <w:r>
              <w:t>nao</w:t>
            </w:r>
          </w:p>
        </w:tc>
        <w:tc>
          <w:tcPr>
            <w:tcW w:w="1686" w:type="dxa"/>
          </w:tcPr>
          <w:p w14:paraId="3E5ACBC1" w14:textId="77777777" w:rsidR="005C27DB" w:rsidRPr="00ED7E46" w:rsidRDefault="005C27DB" w:rsidP="009150FB"/>
        </w:tc>
      </w:tr>
      <w:tr w:rsidR="005C27DB" w:rsidRPr="00ED7E46" w14:paraId="6A5CC656" w14:textId="77777777" w:rsidTr="009150FB">
        <w:tc>
          <w:tcPr>
            <w:tcW w:w="2029" w:type="dxa"/>
          </w:tcPr>
          <w:p w14:paraId="1C4BF2C4" w14:textId="77777777" w:rsidR="005C27DB" w:rsidRPr="00ED7E46" w:rsidRDefault="005C27DB" w:rsidP="009150FB">
            <w:r w:rsidRPr="00ED7E46">
              <w:t>disease_notes</w:t>
            </w:r>
          </w:p>
        </w:tc>
        <w:tc>
          <w:tcPr>
            <w:tcW w:w="1260" w:type="dxa"/>
          </w:tcPr>
          <w:p w14:paraId="28AD1482" w14:textId="77777777" w:rsidR="005C27DB" w:rsidRDefault="005C27DB" w:rsidP="009150FB">
            <w:r>
              <w:t>Notas das doenças</w:t>
            </w:r>
          </w:p>
        </w:tc>
        <w:tc>
          <w:tcPr>
            <w:tcW w:w="1092" w:type="dxa"/>
          </w:tcPr>
          <w:p w14:paraId="12F887C3" w14:textId="77777777" w:rsidR="005C27DB" w:rsidRPr="00ED7E46" w:rsidRDefault="005C27DB" w:rsidP="009150FB">
            <w:r w:rsidRPr="00ED7E46">
              <w:t>text</w:t>
            </w:r>
          </w:p>
        </w:tc>
        <w:tc>
          <w:tcPr>
            <w:tcW w:w="1349" w:type="dxa"/>
          </w:tcPr>
          <w:p w14:paraId="637CF0B8" w14:textId="77777777" w:rsidR="005C27DB" w:rsidRPr="00ED7E46" w:rsidRDefault="005C27DB" w:rsidP="009150FB">
            <w:r>
              <w:t>nao</w:t>
            </w:r>
          </w:p>
        </w:tc>
        <w:tc>
          <w:tcPr>
            <w:tcW w:w="1078" w:type="dxa"/>
          </w:tcPr>
          <w:p w14:paraId="4B2BBB7A" w14:textId="77777777" w:rsidR="005C27DB" w:rsidRPr="00ED7E46" w:rsidRDefault="005C27DB" w:rsidP="009150FB">
            <w:r>
              <w:t>nao</w:t>
            </w:r>
          </w:p>
        </w:tc>
        <w:tc>
          <w:tcPr>
            <w:tcW w:w="1686" w:type="dxa"/>
          </w:tcPr>
          <w:p w14:paraId="67C42217" w14:textId="77777777" w:rsidR="005C27DB" w:rsidRPr="00ED7E46" w:rsidRDefault="005C27DB" w:rsidP="009150FB"/>
        </w:tc>
      </w:tr>
    </w:tbl>
    <w:p w14:paraId="0431C65C" w14:textId="77777777" w:rsidR="005C27DB" w:rsidRDefault="005C27DB" w:rsidP="005C27DB"/>
    <w:p w14:paraId="0493673B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t>species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40"/>
        <w:gridCol w:w="1289"/>
        <w:gridCol w:w="1245"/>
        <w:gridCol w:w="1349"/>
        <w:gridCol w:w="1082"/>
        <w:gridCol w:w="1689"/>
      </w:tblGrid>
      <w:tr w:rsidR="005C27DB" w:rsidRPr="00ED7E46" w14:paraId="2304D30B" w14:textId="77777777" w:rsidTr="009150FB">
        <w:tc>
          <w:tcPr>
            <w:tcW w:w="1897" w:type="dxa"/>
          </w:tcPr>
          <w:p w14:paraId="25EBF191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321" w:type="dxa"/>
          </w:tcPr>
          <w:p w14:paraId="679F04D1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154" w:type="dxa"/>
          </w:tcPr>
          <w:p w14:paraId="5A88A828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47A7E564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83" w:type="dxa"/>
          </w:tcPr>
          <w:p w14:paraId="0F180586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90" w:type="dxa"/>
          </w:tcPr>
          <w:p w14:paraId="27989124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7E50CA36" w14:textId="77777777" w:rsidTr="009150FB">
        <w:tc>
          <w:tcPr>
            <w:tcW w:w="1897" w:type="dxa"/>
          </w:tcPr>
          <w:p w14:paraId="0B2112FC" w14:textId="77777777" w:rsidR="005C27DB" w:rsidRPr="00ED7E46" w:rsidRDefault="005C27DB" w:rsidP="009150FB">
            <w:r w:rsidRPr="00EC5A76">
              <w:t>id_species</w:t>
            </w:r>
          </w:p>
        </w:tc>
        <w:tc>
          <w:tcPr>
            <w:tcW w:w="1321" w:type="dxa"/>
          </w:tcPr>
          <w:p w14:paraId="0EE1F3B0" w14:textId="77777777" w:rsidR="005C27DB" w:rsidRPr="00ED7E46" w:rsidRDefault="005C27DB" w:rsidP="009150FB">
            <w:r w:rsidRPr="00ED7E46">
              <w:t xml:space="preserve">Id do </w:t>
            </w:r>
            <w:r>
              <w:t>especie</w:t>
            </w:r>
          </w:p>
        </w:tc>
        <w:tc>
          <w:tcPr>
            <w:tcW w:w="1154" w:type="dxa"/>
          </w:tcPr>
          <w:p w14:paraId="0D4E6BE0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148D280D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83" w:type="dxa"/>
          </w:tcPr>
          <w:p w14:paraId="06462CA1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90" w:type="dxa"/>
          </w:tcPr>
          <w:p w14:paraId="4D2ACEEA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45417FDF" w14:textId="77777777" w:rsidTr="009150FB">
        <w:tc>
          <w:tcPr>
            <w:tcW w:w="1897" w:type="dxa"/>
          </w:tcPr>
          <w:p w14:paraId="7C6A6656" w14:textId="77777777" w:rsidR="005C27DB" w:rsidRPr="00ED7E46" w:rsidRDefault="005C27DB" w:rsidP="009150FB">
            <w:r w:rsidRPr="00EC5A76">
              <w:t>name_species</w:t>
            </w:r>
          </w:p>
        </w:tc>
        <w:tc>
          <w:tcPr>
            <w:tcW w:w="1321" w:type="dxa"/>
          </w:tcPr>
          <w:p w14:paraId="18E4E0AA" w14:textId="77777777" w:rsidR="005C27DB" w:rsidRPr="00ED7E46" w:rsidRDefault="005C27DB" w:rsidP="009150FB">
            <w:r>
              <w:t>Nome da especie</w:t>
            </w:r>
          </w:p>
        </w:tc>
        <w:tc>
          <w:tcPr>
            <w:tcW w:w="1154" w:type="dxa"/>
          </w:tcPr>
          <w:p w14:paraId="1F8B9122" w14:textId="77777777" w:rsidR="005C27DB" w:rsidRPr="00ED7E46" w:rsidRDefault="005C27DB" w:rsidP="009150FB">
            <w:r w:rsidRPr="00EC5A76">
              <w:t>varchar(30)</w:t>
            </w:r>
          </w:p>
        </w:tc>
        <w:tc>
          <w:tcPr>
            <w:tcW w:w="1349" w:type="dxa"/>
          </w:tcPr>
          <w:p w14:paraId="484B81BE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83" w:type="dxa"/>
          </w:tcPr>
          <w:p w14:paraId="13BD3F4D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90" w:type="dxa"/>
          </w:tcPr>
          <w:p w14:paraId="5E322850" w14:textId="77777777" w:rsidR="005C27DB" w:rsidRPr="00ED7E46" w:rsidRDefault="005C27DB" w:rsidP="009150FB">
            <w:r>
              <w:t>unique</w:t>
            </w:r>
          </w:p>
        </w:tc>
      </w:tr>
    </w:tbl>
    <w:p w14:paraId="7CD35CAF" w14:textId="77777777" w:rsidR="005C27DB" w:rsidRDefault="005C27DB" w:rsidP="005C27DB"/>
    <w:p w14:paraId="53979B23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t>breeds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02"/>
        <w:gridCol w:w="1197"/>
        <w:gridCol w:w="1290"/>
        <w:gridCol w:w="1349"/>
        <w:gridCol w:w="1073"/>
        <w:gridCol w:w="1683"/>
      </w:tblGrid>
      <w:tr w:rsidR="005C27DB" w:rsidRPr="00ED7E46" w14:paraId="1FDE7D1A" w14:textId="77777777" w:rsidTr="009150FB">
        <w:tc>
          <w:tcPr>
            <w:tcW w:w="1978" w:type="dxa"/>
          </w:tcPr>
          <w:p w14:paraId="7A276767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213" w:type="dxa"/>
          </w:tcPr>
          <w:p w14:paraId="54B6C484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296" w:type="dxa"/>
          </w:tcPr>
          <w:p w14:paraId="029DDD97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17" w:type="dxa"/>
          </w:tcPr>
          <w:p w14:paraId="7D4A90F7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49" w:type="dxa"/>
          </w:tcPr>
          <w:p w14:paraId="30A84CE5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41" w:type="dxa"/>
          </w:tcPr>
          <w:p w14:paraId="439AACA8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37A907D3" w14:textId="77777777" w:rsidTr="009150FB">
        <w:tc>
          <w:tcPr>
            <w:tcW w:w="1978" w:type="dxa"/>
          </w:tcPr>
          <w:p w14:paraId="357220A5" w14:textId="77777777" w:rsidR="005C27DB" w:rsidRPr="00ED7E46" w:rsidRDefault="005C27DB" w:rsidP="009150FB">
            <w:r w:rsidRPr="00EC5A76">
              <w:t>id_breed</w:t>
            </w:r>
          </w:p>
        </w:tc>
        <w:tc>
          <w:tcPr>
            <w:tcW w:w="1213" w:type="dxa"/>
          </w:tcPr>
          <w:p w14:paraId="765B1761" w14:textId="77777777" w:rsidR="005C27DB" w:rsidRPr="00ED7E46" w:rsidRDefault="005C27DB" w:rsidP="009150FB">
            <w:r w:rsidRPr="00ED7E46">
              <w:t xml:space="preserve">Id do </w:t>
            </w:r>
            <w:r>
              <w:t>raça</w:t>
            </w:r>
          </w:p>
        </w:tc>
        <w:tc>
          <w:tcPr>
            <w:tcW w:w="1296" w:type="dxa"/>
          </w:tcPr>
          <w:p w14:paraId="1F9CE258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17" w:type="dxa"/>
          </w:tcPr>
          <w:p w14:paraId="60A4186B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49" w:type="dxa"/>
          </w:tcPr>
          <w:p w14:paraId="1249A188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41" w:type="dxa"/>
          </w:tcPr>
          <w:p w14:paraId="2DC69E06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43617EAD" w14:textId="77777777" w:rsidTr="009150FB">
        <w:tc>
          <w:tcPr>
            <w:tcW w:w="1978" w:type="dxa"/>
          </w:tcPr>
          <w:p w14:paraId="6A9DF39B" w14:textId="77777777" w:rsidR="005C27DB" w:rsidRPr="00ED7E46" w:rsidRDefault="005C27DB" w:rsidP="009150FB">
            <w:r w:rsidRPr="00EC5A76">
              <w:t>id_species</w:t>
            </w:r>
          </w:p>
        </w:tc>
        <w:tc>
          <w:tcPr>
            <w:tcW w:w="1213" w:type="dxa"/>
          </w:tcPr>
          <w:p w14:paraId="489765DD" w14:textId="77777777" w:rsidR="005C27DB" w:rsidRPr="00ED7E46" w:rsidRDefault="005C27DB" w:rsidP="009150FB">
            <w:r w:rsidRPr="00ED7E46">
              <w:t xml:space="preserve">Id do </w:t>
            </w:r>
            <w:r>
              <w:t>especie</w:t>
            </w:r>
          </w:p>
        </w:tc>
        <w:tc>
          <w:tcPr>
            <w:tcW w:w="1296" w:type="dxa"/>
          </w:tcPr>
          <w:p w14:paraId="732B9FFB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17" w:type="dxa"/>
          </w:tcPr>
          <w:p w14:paraId="6BA55212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49" w:type="dxa"/>
          </w:tcPr>
          <w:p w14:paraId="404A8057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41" w:type="dxa"/>
          </w:tcPr>
          <w:p w14:paraId="052A5091" w14:textId="77777777" w:rsidR="005C27DB" w:rsidRPr="00ED7E46" w:rsidRDefault="005C27DB" w:rsidP="009150FB">
            <w:r w:rsidRPr="00ED7E46">
              <w:t>Chave estrangeira</w:t>
            </w:r>
          </w:p>
        </w:tc>
      </w:tr>
      <w:tr w:rsidR="005C27DB" w:rsidRPr="00ED7E46" w14:paraId="56CB4A11" w14:textId="77777777" w:rsidTr="009150FB">
        <w:tc>
          <w:tcPr>
            <w:tcW w:w="1978" w:type="dxa"/>
          </w:tcPr>
          <w:p w14:paraId="0E458EF0" w14:textId="77777777" w:rsidR="005C27DB" w:rsidRPr="00ED7E46" w:rsidRDefault="005C27DB" w:rsidP="009150FB">
            <w:r w:rsidRPr="00EC5A76">
              <w:t>name_breed</w:t>
            </w:r>
          </w:p>
        </w:tc>
        <w:tc>
          <w:tcPr>
            <w:tcW w:w="1213" w:type="dxa"/>
          </w:tcPr>
          <w:p w14:paraId="1D8949BB" w14:textId="77777777" w:rsidR="005C27DB" w:rsidRPr="00ED7E46" w:rsidRDefault="005C27DB" w:rsidP="009150FB">
            <w:r>
              <w:t>Nome da raça</w:t>
            </w:r>
          </w:p>
        </w:tc>
        <w:tc>
          <w:tcPr>
            <w:tcW w:w="1296" w:type="dxa"/>
          </w:tcPr>
          <w:p w14:paraId="36DE5BC8" w14:textId="77777777" w:rsidR="005C27DB" w:rsidRPr="00ED7E46" w:rsidRDefault="005C27DB" w:rsidP="009150FB">
            <w:r w:rsidRPr="00EC5A76">
              <w:t>varchar(40)</w:t>
            </w:r>
          </w:p>
        </w:tc>
        <w:tc>
          <w:tcPr>
            <w:tcW w:w="1317" w:type="dxa"/>
          </w:tcPr>
          <w:p w14:paraId="0B73E120" w14:textId="77777777" w:rsidR="005C27DB" w:rsidRPr="00ED7E46" w:rsidRDefault="005C27DB" w:rsidP="009150FB">
            <w:r>
              <w:t>sim</w:t>
            </w:r>
          </w:p>
        </w:tc>
        <w:tc>
          <w:tcPr>
            <w:tcW w:w="1049" w:type="dxa"/>
          </w:tcPr>
          <w:p w14:paraId="77903774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41" w:type="dxa"/>
          </w:tcPr>
          <w:p w14:paraId="72AC4B22" w14:textId="77777777" w:rsidR="005C27DB" w:rsidRPr="00ED7E46" w:rsidRDefault="005C27DB" w:rsidP="009150FB"/>
        </w:tc>
      </w:tr>
    </w:tbl>
    <w:p w14:paraId="4FE54B9C" w14:textId="77777777" w:rsidR="005C27DB" w:rsidRDefault="005C27DB" w:rsidP="005C27DB"/>
    <w:p w14:paraId="2A928CEB" w14:textId="77777777" w:rsidR="005C27DB" w:rsidRDefault="005C27DB" w:rsidP="005C27DB"/>
    <w:p w14:paraId="5334E6C4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lastRenderedPageBreak/>
        <w:t>customers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02"/>
        <w:gridCol w:w="1197"/>
        <w:gridCol w:w="1290"/>
        <w:gridCol w:w="1349"/>
        <w:gridCol w:w="1073"/>
        <w:gridCol w:w="1683"/>
      </w:tblGrid>
      <w:tr w:rsidR="005C27DB" w:rsidRPr="00ED7E46" w14:paraId="0C373574" w14:textId="77777777" w:rsidTr="009150FB">
        <w:tc>
          <w:tcPr>
            <w:tcW w:w="1902" w:type="dxa"/>
          </w:tcPr>
          <w:p w14:paraId="2F85CD6A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197" w:type="dxa"/>
          </w:tcPr>
          <w:p w14:paraId="3B2617AD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290" w:type="dxa"/>
          </w:tcPr>
          <w:p w14:paraId="3F671C38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71B2580C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73" w:type="dxa"/>
          </w:tcPr>
          <w:p w14:paraId="61E8BE0B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83" w:type="dxa"/>
          </w:tcPr>
          <w:p w14:paraId="38CF853D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71B11DD7" w14:textId="77777777" w:rsidTr="009150FB">
        <w:tc>
          <w:tcPr>
            <w:tcW w:w="1902" w:type="dxa"/>
          </w:tcPr>
          <w:p w14:paraId="3D0A50C6" w14:textId="77777777" w:rsidR="005C27DB" w:rsidRPr="00ED7E46" w:rsidRDefault="005C27DB" w:rsidP="009150FB">
            <w:r w:rsidRPr="00EC5A76">
              <w:t>id_customer</w:t>
            </w:r>
          </w:p>
        </w:tc>
        <w:tc>
          <w:tcPr>
            <w:tcW w:w="1197" w:type="dxa"/>
          </w:tcPr>
          <w:p w14:paraId="4FC98728" w14:textId="77777777" w:rsidR="005C27DB" w:rsidRPr="00ED7E46" w:rsidRDefault="005C27DB" w:rsidP="009150FB">
            <w:r w:rsidRPr="00ED7E46">
              <w:t xml:space="preserve">Id do </w:t>
            </w:r>
            <w:r>
              <w:t>cliente</w:t>
            </w:r>
          </w:p>
        </w:tc>
        <w:tc>
          <w:tcPr>
            <w:tcW w:w="1290" w:type="dxa"/>
          </w:tcPr>
          <w:p w14:paraId="0152F176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6605ECDE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3" w:type="dxa"/>
          </w:tcPr>
          <w:p w14:paraId="0C5CF8EA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83" w:type="dxa"/>
          </w:tcPr>
          <w:p w14:paraId="65C5D60A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25D01EB4" w14:textId="77777777" w:rsidTr="009150FB">
        <w:tc>
          <w:tcPr>
            <w:tcW w:w="1902" w:type="dxa"/>
          </w:tcPr>
          <w:p w14:paraId="32D2A3A3" w14:textId="77777777" w:rsidR="005C27DB" w:rsidRPr="00ED7E46" w:rsidRDefault="005C27DB" w:rsidP="009150FB">
            <w:r w:rsidRPr="00852F53">
              <w:t>user_id</w:t>
            </w:r>
          </w:p>
        </w:tc>
        <w:tc>
          <w:tcPr>
            <w:tcW w:w="1197" w:type="dxa"/>
          </w:tcPr>
          <w:p w14:paraId="55DC78A8" w14:textId="77777777" w:rsidR="005C27DB" w:rsidRPr="00ED7E46" w:rsidRDefault="005C27DB" w:rsidP="009150FB">
            <w:r>
              <w:t>Id do user</w:t>
            </w:r>
          </w:p>
        </w:tc>
        <w:tc>
          <w:tcPr>
            <w:tcW w:w="1290" w:type="dxa"/>
          </w:tcPr>
          <w:p w14:paraId="060DBA13" w14:textId="77777777" w:rsidR="005C27DB" w:rsidRPr="00ED7E46" w:rsidRDefault="005C27DB" w:rsidP="009150FB">
            <w:r>
              <w:t>INT</w:t>
            </w:r>
          </w:p>
        </w:tc>
        <w:tc>
          <w:tcPr>
            <w:tcW w:w="1349" w:type="dxa"/>
          </w:tcPr>
          <w:p w14:paraId="57A813BD" w14:textId="77777777" w:rsidR="005C27DB" w:rsidRPr="00ED7E46" w:rsidRDefault="005C27DB" w:rsidP="009150FB">
            <w:r>
              <w:t>sim</w:t>
            </w:r>
          </w:p>
        </w:tc>
        <w:tc>
          <w:tcPr>
            <w:tcW w:w="1073" w:type="dxa"/>
          </w:tcPr>
          <w:p w14:paraId="660A1346" w14:textId="77777777" w:rsidR="005C27DB" w:rsidRPr="00ED7E46" w:rsidRDefault="005C27DB" w:rsidP="009150FB">
            <w:r>
              <w:t>nao</w:t>
            </w:r>
          </w:p>
        </w:tc>
        <w:tc>
          <w:tcPr>
            <w:tcW w:w="1683" w:type="dxa"/>
          </w:tcPr>
          <w:p w14:paraId="2B924790" w14:textId="77777777" w:rsidR="005C27DB" w:rsidRPr="00ED7E46" w:rsidRDefault="005C27DB" w:rsidP="009150FB">
            <w:r>
              <w:t>Chave estrangeira</w:t>
            </w:r>
          </w:p>
        </w:tc>
      </w:tr>
      <w:tr w:rsidR="005C27DB" w:rsidRPr="00ED7E46" w14:paraId="078A8BC2" w14:textId="77777777" w:rsidTr="009150FB">
        <w:tc>
          <w:tcPr>
            <w:tcW w:w="1902" w:type="dxa"/>
          </w:tcPr>
          <w:p w14:paraId="3C36AC7E" w14:textId="77777777" w:rsidR="005C27DB" w:rsidRPr="00ED7E46" w:rsidRDefault="005C27DB" w:rsidP="009150FB">
            <w:r w:rsidRPr="00EC5A76">
              <w:t>city</w:t>
            </w:r>
          </w:p>
        </w:tc>
        <w:tc>
          <w:tcPr>
            <w:tcW w:w="1197" w:type="dxa"/>
          </w:tcPr>
          <w:p w14:paraId="18843418" w14:textId="77777777" w:rsidR="005C27DB" w:rsidRPr="00ED7E46" w:rsidRDefault="005C27DB" w:rsidP="009150FB">
            <w:r>
              <w:t>Cidade dos clientes</w:t>
            </w:r>
          </w:p>
        </w:tc>
        <w:tc>
          <w:tcPr>
            <w:tcW w:w="1290" w:type="dxa"/>
          </w:tcPr>
          <w:p w14:paraId="22CF39CA" w14:textId="77777777" w:rsidR="005C27DB" w:rsidRPr="00ED7E46" w:rsidRDefault="005C27DB" w:rsidP="009150FB">
            <w:r w:rsidRPr="00EC5A76">
              <w:t>varchar(50)</w:t>
            </w:r>
          </w:p>
        </w:tc>
        <w:tc>
          <w:tcPr>
            <w:tcW w:w="1349" w:type="dxa"/>
          </w:tcPr>
          <w:p w14:paraId="02E8AF49" w14:textId="77777777" w:rsidR="005C27DB" w:rsidRPr="00ED7E46" w:rsidRDefault="005C27DB" w:rsidP="009150FB">
            <w:r>
              <w:t>nao</w:t>
            </w:r>
          </w:p>
        </w:tc>
        <w:tc>
          <w:tcPr>
            <w:tcW w:w="1073" w:type="dxa"/>
          </w:tcPr>
          <w:p w14:paraId="33994023" w14:textId="77777777" w:rsidR="005C27DB" w:rsidRPr="00ED7E46" w:rsidRDefault="005C27DB" w:rsidP="009150FB">
            <w:r w:rsidRPr="00ED7E46">
              <w:t>nao</w:t>
            </w:r>
          </w:p>
        </w:tc>
        <w:tc>
          <w:tcPr>
            <w:tcW w:w="1683" w:type="dxa"/>
          </w:tcPr>
          <w:p w14:paraId="193E5689" w14:textId="77777777" w:rsidR="005C27DB" w:rsidRPr="00ED7E46" w:rsidRDefault="005C27DB" w:rsidP="009150FB"/>
        </w:tc>
      </w:tr>
    </w:tbl>
    <w:p w14:paraId="6920379D" w14:textId="77777777" w:rsidR="005C27DB" w:rsidRDefault="005C27DB" w:rsidP="005C27DB"/>
    <w:p w14:paraId="14026D56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t>pets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20"/>
        <w:gridCol w:w="1284"/>
        <w:gridCol w:w="1285"/>
        <w:gridCol w:w="1349"/>
        <w:gridCol w:w="1073"/>
        <w:gridCol w:w="1683"/>
      </w:tblGrid>
      <w:tr w:rsidR="005C27DB" w:rsidRPr="00ED7E46" w14:paraId="59C039DD" w14:textId="77777777" w:rsidTr="009150FB">
        <w:tc>
          <w:tcPr>
            <w:tcW w:w="1902" w:type="dxa"/>
          </w:tcPr>
          <w:p w14:paraId="3C2933EA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197" w:type="dxa"/>
          </w:tcPr>
          <w:p w14:paraId="13B97047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290" w:type="dxa"/>
          </w:tcPr>
          <w:p w14:paraId="4C150638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5D9C758C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73" w:type="dxa"/>
          </w:tcPr>
          <w:p w14:paraId="56566894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83" w:type="dxa"/>
          </w:tcPr>
          <w:p w14:paraId="4BF6E51C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3576BCF5" w14:textId="77777777" w:rsidTr="009150FB">
        <w:tc>
          <w:tcPr>
            <w:tcW w:w="1902" w:type="dxa"/>
          </w:tcPr>
          <w:p w14:paraId="3E78B332" w14:textId="77777777" w:rsidR="005C27DB" w:rsidRPr="00ED7E46" w:rsidRDefault="005C27DB" w:rsidP="009150FB">
            <w:r w:rsidRPr="00EC5A76">
              <w:t>id_pet</w:t>
            </w:r>
          </w:p>
        </w:tc>
        <w:tc>
          <w:tcPr>
            <w:tcW w:w="1197" w:type="dxa"/>
          </w:tcPr>
          <w:p w14:paraId="377F4BD3" w14:textId="77777777" w:rsidR="005C27DB" w:rsidRPr="00ED7E46" w:rsidRDefault="005C27DB" w:rsidP="009150FB">
            <w:r w:rsidRPr="00ED7E46">
              <w:t xml:space="preserve">Id do </w:t>
            </w:r>
            <w:r>
              <w:t>cliente</w:t>
            </w:r>
          </w:p>
        </w:tc>
        <w:tc>
          <w:tcPr>
            <w:tcW w:w="1290" w:type="dxa"/>
          </w:tcPr>
          <w:p w14:paraId="298C9C25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124EFDA7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3" w:type="dxa"/>
          </w:tcPr>
          <w:p w14:paraId="7B65AAB5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83" w:type="dxa"/>
          </w:tcPr>
          <w:p w14:paraId="0652E70E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53BB4EAE" w14:textId="77777777" w:rsidTr="009150FB">
        <w:tc>
          <w:tcPr>
            <w:tcW w:w="1902" w:type="dxa"/>
          </w:tcPr>
          <w:p w14:paraId="273BD7AD" w14:textId="77777777" w:rsidR="005C27DB" w:rsidRPr="00ED7E46" w:rsidRDefault="005C27DB" w:rsidP="009150FB">
            <w:r w:rsidRPr="00EC5A76">
              <w:t>id_breed</w:t>
            </w:r>
          </w:p>
        </w:tc>
        <w:tc>
          <w:tcPr>
            <w:tcW w:w="1197" w:type="dxa"/>
          </w:tcPr>
          <w:p w14:paraId="3DCDC511" w14:textId="77777777" w:rsidR="005C27DB" w:rsidRPr="00ED7E46" w:rsidRDefault="005C27DB" w:rsidP="009150FB">
            <w:r>
              <w:t>Id do raça</w:t>
            </w:r>
          </w:p>
        </w:tc>
        <w:tc>
          <w:tcPr>
            <w:tcW w:w="1290" w:type="dxa"/>
          </w:tcPr>
          <w:p w14:paraId="1A0DE004" w14:textId="77777777" w:rsidR="005C27DB" w:rsidRPr="00ED7E46" w:rsidRDefault="005C27DB" w:rsidP="009150FB">
            <w:r>
              <w:t>INT</w:t>
            </w:r>
          </w:p>
        </w:tc>
        <w:tc>
          <w:tcPr>
            <w:tcW w:w="1349" w:type="dxa"/>
          </w:tcPr>
          <w:p w14:paraId="2157ADD5" w14:textId="77777777" w:rsidR="005C27DB" w:rsidRPr="00ED7E46" w:rsidRDefault="005C27DB" w:rsidP="009150FB">
            <w:r>
              <w:t>sim</w:t>
            </w:r>
          </w:p>
        </w:tc>
        <w:tc>
          <w:tcPr>
            <w:tcW w:w="1073" w:type="dxa"/>
          </w:tcPr>
          <w:p w14:paraId="3BB47695" w14:textId="77777777" w:rsidR="005C27DB" w:rsidRPr="00ED7E46" w:rsidRDefault="005C27DB" w:rsidP="009150FB">
            <w:r>
              <w:t>nao</w:t>
            </w:r>
          </w:p>
        </w:tc>
        <w:tc>
          <w:tcPr>
            <w:tcW w:w="1683" w:type="dxa"/>
          </w:tcPr>
          <w:p w14:paraId="1536006F" w14:textId="77777777" w:rsidR="005C27DB" w:rsidRPr="00ED7E46" w:rsidRDefault="005C27DB" w:rsidP="009150FB">
            <w:r>
              <w:t>Chave estrangeira</w:t>
            </w:r>
          </w:p>
        </w:tc>
      </w:tr>
      <w:tr w:rsidR="005C27DB" w:rsidRPr="00ED7E46" w14:paraId="5A0A089F" w14:textId="77777777" w:rsidTr="009150FB">
        <w:tc>
          <w:tcPr>
            <w:tcW w:w="1902" w:type="dxa"/>
          </w:tcPr>
          <w:p w14:paraId="53C6576E" w14:textId="77777777" w:rsidR="005C27DB" w:rsidRPr="00ED7E46" w:rsidRDefault="005C27DB" w:rsidP="009150FB">
            <w:r w:rsidRPr="00EC5A76">
              <w:t>id_owner</w:t>
            </w:r>
          </w:p>
        </w:tc>
        <w:tc>
          <w:tcPr>
            <w:tcW w:w="1197" w:type="dxa"/>
          </w:tcPr>
          <w:p w14:paraId="7B14F837" w14:textId="77777777" w:rsidR="005C27DB" w:rsidRPr="00ED7E46" w:rsidRDefault="005C27DB" w:rsidP="009150FB">
            <w:r>
              <w:t>Id do cliente</w:t>
            </w:r>
          </w:p>
        </w:tc>
        <w:tc>
          <w:tcPr>
            <w:tcW w:w="1290" w:type="dxa"/>
          </w:tcPr>
          <w:p w14:paraId="6E834D57" w14:textId="77777777" w:rsidR="005C27DB" w:rsidRPr="00ED7E46" w:rsidRDefault="005C27DB" w:rsidP="009150FB">
            <w:r>
              <w:t>INT</w:t>
            </w:r>
          </w:p>
        </w:tc>
        <w:tc>
          <w:tcPr>
            <w:tcW w:w="1349" w:type="dxa"/>
          </w:tcPr>
          <w:p w14:paraId="3E3AEA15" w14:textId="77777777" w:rsidR="005C27DB" w:rsidRPr="00ED7E46" w:rsidRDefault="005C27DB" w:rsidP="009150FB">
            <w:r>
              <w:t>sim</w:t>
            </w:r>
          </w:p>
        </w:tc>
        <w:tc>
          <w:tcPr>
            <w:tcW w:w="1073" w:type="dxa"/>
          </w:tcPr>
          <w:p w14:paraId="7532FB9F" w14:textId="77777777" w:rsidR="005C27DB" w:rsidRPr="00ED7E46" w:rsidRDefault="005C27DB" w:rsidP="009150FB">
            <w:r>
              <w:t>nao</w:t>
            </w:r>
          </w:p>
        </w:tc>
        <w:tc>
          <w:tcPr>
            <w:tcW w:w="1683" w:type="dxa"/>
          </w:tcPr>
          <w:p w14:paraId="3FEBF45A" w14:textId="77777777" w:rsidR="005C27DB" w:rsidRPr="00ED7E46" w:rsidRDefault="005C27DB" w:rsidP="009150FB">
            <w:r>
              <w:t>Chave estrangeira</w:t>
            </w:r>
          </w:p>
        </w:tc>
      </w:tr>
      <w:tr w:rsidR="005C27DB" w:rsidRPr="00ED7E46" w14:paraId="261ABEEE" w14:textId="77777777" w:rsidTr="009150FB">
        <w:tc>
          <w:tcPr>
            <w:tcW w:w="1902" w:type="dxa"/>
          </w:tcPr>
          <w:p w14:paraId="4DF99321" w14:textId="77777777" w:rsidR="005C27DB" w:rsidRPr="00EC5A76" w:rsidRDefault="005C27DB" w:rsidP="009150FB">
            <w:r w:rsidRPr="00E84859">
              <w:t>name</w:t>
            </w:r>
          </w:p>
        </w:tc>
        <w:tc>
          <w:tcPr>
            <w:tcW w:w="1197" w:type="dxa"/>
          </w:tcPr>
          <w:p w14:paraId="7A8E2AE2" w14:textId="77777777" w:rsidR="005C27DB" w:rsidRDefault="005C27DB" w:rsidP="009150FB">
            <w:r>
              <w:t>Nome do pet</w:t>
            </w:r>
          </w:p>
        </w:tc>
        <w:tc>
          <w:tcPr>
            <w:tcW w:w="1290" w:type="dxa"/>
          </w:tcPr>
          <w:p w14:paraId="3B100E66" w14:textId="77777777" w:rsidR="005C27DB" w:rsidRDefault="005C27DB" w:rsidP="009150FB">
            <w:r w:rsidRPr="00E84859">
              <w:t>varchar(30)</w:t>
            </w:r>
          </w:p>
        </w:tc>
        <w:tc>
          <w:tcPr>
            <w:tcW w:w="1349" w:type="dxa"/>
          </w:tcPr>
          <w:p w14:paraId="720520EA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49CCA43F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4AC5ECD0" w14:textId="77777777" w:rsidR="005C27DB" w:rsidRDefault="005C27DB" w:rsidP="009150FB"/>
        </w:tc>
      </w:tr>
      <w:tr w:rsidR="005C27DB" w:rsidRPr="00ED7E46" w14:paraId="414B8965" w14:textId="77777777" w:rsidTr="009150FB">
        <w:tc>
          <w:tcPr>
            <w:tcW w:w="1902" w:type="dxa"/>
          </w:tcPr>
          <w:p w14:paraId="6B1B825B" w14:textId="77777777" w:rsidR="005C27DB" w:rsidRPr="00E84859" w:rsidRDefault="005C27DB" w:rsidP="009150FB">
            <w:r w:rsidRPr="00E84859">
              <w:t>gender</w:t>
            </w:r>
          </w:p>
        </w:tc>
        <w:tc>
          <w:tcPr>
            <w:tcW w:w="1197" w:type="dxa"/>
          </w:tcPr>
          <w:p w14:paraId="1964CB5B" w14:textId="77777777" w:rsidR="005C27DB" w:rsidRDefault="005C27DB" w:rsidP="009150FB">
            <w:r>
              <w:t>Genero do pet</w:t>
            </w:r>
          </w:p>
        </w:tc>
        <w:tc>
          <w:tcPr>
            <w:tcW w:w="1290" w:type="dxa"/>
          </w:tcPr>
          <w:p w14:paraId="4ADA23EC" w14:textId="77777777" w:rsidR="005C27DB" w:rsidRPr="00E84859" w:rsidRDefault="005C27DB" w:rsidP="009150FB">
            <w:r w:rsidRPr="00E84859">
              <w:t>enum</w:t>
            </w:r>
          </w:p>
        </w:tc>
        <w:tc>
          <w:tcPr>
            <w:tcW w:w="1349" w:type="dxa"/>
          </w:tcPr>
          <w:p w14:paraId="2DA0E19D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0FFC0573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5269D635" w14:textId="77777777" w:rsidR="005C27DB" w:rsidRDefault="005C27DB" w:rsidP="009150FB"/>
        </w:tc>
      </w:tr>
      <w:tr w:rsidR="005C27DB" w:rsidRPr="00ED7E46" w14:paraId="14AF8812" w14:textId="77777777" w:rsidTr="009150FB">
        <w:tc>
          <w:tcPr>
            <w:tcW w:w="1902" w:type="dxa"/>
          </w:tcPr>
          <w:p w14:paraId="09E2AEE0" w14:textId="77777777" w:rsidR="005C27DB" w:rsidRPr="00E84859" w:rsidRDefault="005C27DB" w:rsidP="009150FB">
            <w:r w:rsidRPr="00E84859">
              <w:t>size</w:t>
            </w:r>
          </w:p>
        </w:tc>
        <w:tc>
          <w:tcPr>
            <w:tcW w:w="1197" w:type="dxa"/>
          </w:tcPr>
          <w:p w14:paraId="585B9047" w14:textId="77777777" w:rsidR="005C27DB" w:rsidRDefault="005C27DB" w:rsidP="009150FB">
            <w:r>
              <w:t>Tamanho do pet</w:t>
            </w:r>
          </w:p>
        </w:tc>
        <w:tc>
          <w:tcPr>
            <w:tcW w:w="1290" w:type="dxa"/>
          </w:tcPr>
          <w:p w14:paraId="4BBAE9E1" w14:textId="77777777" w:rsidR="005C27DB" w:rsidRPr="00E84859" w:rsidRDefault="005C27DB" w:rsidP="009150FB">
            <w:r w:rsidRPr="00E84859">
              <w:t>enum</w:t>
            </w:r>
          </w:p>
        </w:tc>
        <w:tc>
          <w:tcPr>
            <w:tcW w:w="1349" w:type="dxa"/>
          </w:tcPr>
          <w:p w14:paraId="5CAB40C4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30E08BDA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3161EC35" w14:textId="77777777" w:rsidR="005C27DB" w:rsidRDefault="005C27DB" w:rsidP="009150FB"/>
        </w:tc>
      </w:tr>
      <w:tr w:rsidR="005C27DB" w:rsidRPr="00ED7E46" w14:paraId="6E44EAAC" w14:textId="77777777" w:rsidTr="009150FB">
        <w:tc>
          <w:tcPr>
            <w:tcW w:w="1902" w:type="dxa"/>
          </w:tcPr>
          <w:p w14:paraId="2D03D3B6" w14:textId="77777777" w:rsidR="005C27DB" w:rsidRPr="00E84859" w:rsidRDefault="005C27DB" w:rsidP="009150FB">
            <w:r w:rsidRPr="00E84859">
              <w:t>description</w:t>
            </w:r>
          </w:p>
        </w:tc>
        <w:tc>
          <w:tcPr>
            <w:tcW w:w="1197" w:type="dxa"/>
          </w:tcPr>
          <w:p w14:paraId="06DDB74D" w14:textId="77777777" w:rsidR="005C27DB" w:rsidRDefault="005C27DB" w:rsidP="009150FB">
            <w:r>
              <w:t>Descrição do pet</w:t>
            </w:r>
          </w:p>
        </w:tc>
        <w:tc>
          <w:tcPr>
            <w:tcW w:w="1290" w:type="dxa"/>
          </w:tcPr>
          <w:p w14:paraId="02CDB1B5" w14:textId="77777777" w:rsidR="005C27DB" w:rsidRPr="00E84859" w:rsidRDefault="005C27DB" w:rsidP="009150FB">
            <w:r w:rsidRPr="00E84859">
              <w:t>text</w:t>
            </w:r>
          </w:p>
        </w:tc>
        <w:tc>
          <w:tcPr>
            <w:tcW w:w="1349" w:type="dxa"/>
          </w:tcPr>
          <w:p w14:paraId="28273117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02930C03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5E409299" w14:textId="77777777" w:rsidR="005C27DB" w:rsidRDefault="005C27DB" w:rsidP="009150FB"/>
        </w:tc>
      </w:tr>
      <w:tr w:rsidR="005C27DB" w:rsidRPr="00ED7E46" w14:paraId="21F9BFE2" w14:textId="77777777" w:rsidTr="009150FB">
        <w:tc>
          <w:tcPr>
            <w:tcW w:w="1902" w:type="dxa"/>
          </w:tcPr>
          <w:p w14:paraId="64EBB953" w14:textId="77777777" w:rsidR="005C27DB" w:rsidRPr="00E84859" w:rsidRDefault="005C27DB" w:rsidP="009150FB">
            <w:r w:rsidRPr="00E84859">
              <w:t>status</w:t>
            </w:r>
          </w:p>
        </w:tc>
        <w:tc>
          <w:tcPr>
            <w:tcW w:w="1197" w:type="dxa"/>
          </w:tcPr>
          <w:p w14:paraId="42319445" w14:textId="77777777" w:rsidR="005C27DB" w:rsidRDefault="005C27DB" w:rsidP="009150FB">
            <w:r>
              <w:t>Status do pet</w:t>
            </w:r>
          </w:p>
        </w:tc>
        <w:tc>
          <w:tcPr>
            <w:tcW w:w="1290" w:type="dxa"/>
          </w:tcPr>
          <w:p w14:paraId="03120339" w14:textId="77777777" w:rsidR="005C27DB" w:rsidRPr="00E84859" w:rsidRDefault="005C27DB" w:rsidP="009150FB">
            <w:r w:rsidRPr="00E84859">
              <w:t>enum</w:t>
            </w:r>
          </w:p>
        </w:tc>
        <w:tc>
          <w:tcPr>
            <w:tcW w:w="1349" w:type="dxa"/>
          </w:tcPr>
          <w:p w14:paraId="65124140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085E2027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1E0431DD" w14:textId="77777777" w:rsidR="005C27DB" w:rsidRDefault="005C27DB" w:rsidP="009150FB"/>
        </w:tc>
      </w:tr>
      <w:tr w:rsidR="005C27DB" w:rsidRPr="00ED7E46" w14:paraId="679190D1" w14:textId="77777777" w:rsidTr="009150FB">
        <w:tc>
          <w:tcPr>
            <w:tcW w:w="1902" w:type="dxa"/>
          </w:tcPr>
          <w:p w14:paraId="0542F75B" w14:textId="77777777" w:rsidR="005C27DB" w:rsidRPr="00E84859" w:rsidRDefault="005C27DB" w:rsidP="009150FB">
            <w:r w:rsidRPr="00E84859">
              <w:t>birth_date</w:t>
            </w:r>
          </w:p>
        </w:tc>
        <w:tc>
          <w:tcPr>
            <w:tcW w:w="1197" w:type="dxa"/>
          </w:tcPr>
          <w:p w14:paraId="7517FEA6" w14:textId="77777777" w:rsidR="005C27DB" w:rsidRDefault="005C27DB" w:rsidP="009150FB">
            <w:r>
              <w:t>Nascimento do pet</w:t>
            </w:r>
          </w:p>
        </w:tc>
        <w:tc>
          <w:tcPr>
            <w:tcW w:w="1290" w:type="dxa"/>
          </w:tcPr>
          <w:p w14:paraId="34912708" w14:textId="77777777" w:rsidR="005C27DB" w:rsidRPr="00E84859" w:rsidRDefault="005C27DB" w:rsidP="009150FB">
            <w:r w:rsidRPr="00E84859">
              <w:t>DATE</w:t>
            </w:r>
          </w:p>
        </w:tc>
        <w:tc>
          <w:tcPr>
            <w:tcW w:w="1349" w:type="dxa"/>
          </w:tcPr>
          <w:p w14:paraId="3F933A25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0E2A67EC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0BE19158" w14:textId="77777777" w:rsidR="005C27DB" w:rsidRDefault="005C27DB" w:rsidP="009150FB"/>
        </w:tc>
      </w:tr>
    </w:tbl>
    <w:p w14:paraId="566D9670" w14:textId="77777777" w:rsidR="005C27DB" w:rsidRDefault="005C27DB" w:rsidP="005C27DB"/>
    <w:p w14:paraId="453131D6" w14:textId="77777777" w:rsidR="005C27DB" w:rsidRDefault="005C27DB" w:rsidP="005C27DB"/>
    <w:p w14:paraId="0B51AED8" w14:textId="77777777" w:rsidR="005C27DB" w:rsidRDefault="005C27DB" w:rsidP="005C27DB"/>
    <w:p w14:paraId="57AD4E9D" w14:textId="77777777" w:rsidR="005C27DB" w:rsidRDefault="005C27DB" w:rsidP="005C27DB"/>
    <w:p w14:paraId="2EADB514" w14:textId="77777777" w:rsidR="005C27DB" w:rsidRDefault="005C27DB" w:rsidP="005C27DB"/>
    <w:p w14:paraId="59088426" w14:textId="77777777" w:rsidR="005C27DB" w:rsidRDefault="005C27DB" w:rsidP="005C27DB"/>
    <w:p w14:paraId="36C29560" w14:textId="77777777" w:rsidR="005C27DB" w:rsidRDefault="005C27DB" w:rsidP="005C27DB"/>
    <w:p w14:paraId="61E9491B" w14:textId="77777777" w:rsidR="005C27DB" w:rsidRDefault="005C27DB" w:rsidP="005C27DB"/>
    <w:p w14:paraId="4DA68AB7" w14:textId="77777777" w:rsidR="005C27DB" w:rsidRDefault="005C27DB" w:rsidP="005C27DB"/>
    <w:p w14:paraId="09247CA1" w14:textId="77777777" w:rsidR="005C27DB" w:rsidRDefault="005C27DB" w:rsidP="005C27DB"/>
    <w:p w14:paraId="57CDE06A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lastRenderedPageBreak/>
        <w:t>adoption_processes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21"/>
        <w:gridCol w:w="1284"/>
        <w:gridCol w:w="1284"/>
        <w:gridCol w:w="1349"/>
        <w:gridCol w:w="1073"/>
        <w:gridCol w:w="1683"/>
      </w:tblGrid>
      <w:tr w:rsidR="005C27DB" w:rsidRPr="00ED7E46" w14:paraId="62CED348" w14:textId="77777777" w:rsidTr="009150FB">
        <w:tc>
          <w:tcPr>
            <w:tcW w:w="1821" w:type="dxa"/>
          </w:tcPr>
          <w:p w14:paraId="102717A1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284" w:type="dxa"/>
          </w:tcPr>
          <w:p w14:paraId="46C23C27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284" w:type="dxa"/>
          </w:tcPr>
          <w:p w14:paraId="248A74A5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6EA99490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73" w:type="dxa"/>
          </w:tcPr>
          <w:p w14:paraId="7AB5421C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83" w:type="dxa"/>
          </w:tcPr>
          <w:p w14:paraId="16B6184C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434287A5" w14:textId="77777777" w:rsidTr="009150FB">
        <w:tc>
          <w:tcPr>
            <w:tcW w:w="1821" w:type="dxa"/>
          </w:tcPr>
          <w:p w14:paraId="338C496C" w14:textId="77777777" w:rsidR="005C27DB" w:rsidRPr="00ED7E46" w:rsidRDefault="005C27DB" w:rsidP="009150FB">
            <w:r w:rsidRPr="00E84859">
              <w:t>id_adoption</w:t>
            </w:r>
          </w:p>
        </w:tc>
        <w:tc>
          <w:tcPr>
            <w:tcW w:w="1284" w:type="dxa"/>
          </w:tcPr>
          <w:p w14:paraId="27E98D07" w14:textId="77777777" w:rsidR="005C27DB" w:rsidRPr="00ED7E46" w:rsidRDefault="005C27DB" w:rsidP="009150FB">
            <w:r w:rsidRPr="00ED7E46">
              <w:t xml:space="preserve">Id do </w:t>
            </w:r>
            <w:r>
              <w:t>cliente</w:t>
            </w:r>
          </w:p>
        </w:tc>
        <w:tc>
          <w:tcPr>
            <w:tcW w:w="1284" w:type="dxa"/>
          </w:tcPr>
          <w:p w14:paraId="45D40262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716C5652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3" w:type="dxa"/>
          </w:tcPr>
          <w:p w14:paraId="64387721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83" w:type="dxa"/>
          </w:tcPr>
          <w:p w14:paraId="653F2A31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41246C8A" w14:textId="77777777" w:rsidTr="009150FB">
        <w:tc>
          <w:tcPr>
            <w:tcW w:w="1821" w:type="dxa"/>
          </w:tcPr>
          <w:p w14:paraId="6A5AA9B8" w14:textId="77777777" w:rsidR="005C27DB" w:rsidRPr="00ED7E46" w:rsidRDefault="005C27DB" w:rsidP="009150FB">
            <w:r w:rsidRPr="00E84859">
              <w:t>adopter_id</w:t>
            </w:r>
          </w:p>
        </w:tc>
        <w:tc>
          <w:tcPr>
            <w:tcW w:w="1284" w:type="dxa"/>
          </w:tcPr>
          <w:p w14:paraId="332DDD73" w14:textId="77777777" w:rsidR="005C27DB" w:rsidRPr="00ED7E46" w:rsidRDefault="005C27DB" w:rsidP="009150FB">
            <w:r>
              <w:t>Id do cliente</w:t>
            </w:r>
          </w:p>
        </w:tc>
        <w:tc>
          <w:tcPr>
            <w:tcW w:w="1284" w:type="dxa"/>
          </w:tcPr>
          <w:p w14:paraId="019543F2" w14:textId="77777777" w:rsidR="005C27DB" w:rsidRPr="00ED7E46" w:rsidRDefault="005C27DB" w:rsidP="009150FB">
            <w:r>
              <w:t>INT</w:t>
            </w:r>
          </w:p>
        </w:tc>
        <w:tc>
          <w:tcPr>
            <w:tcW w:w="1349" w:type="dxa"/>
          </w:tcPr>
          <w:p w14:paraId="565C531C" w14:textId="77777777" w:rsidR="005C27DB" w:rsidRPr="00ED7E46" w:rsidRDefault="005C27DB" w:rsidP="009150FB">
            <w:r>
              <w:t>sim</w:t>
            </w:r>
          </w:p>
        </w:tc>
        <w:tc>
          <w:tcPr>
            <w:tcW w:w="1073" w:type="dxa"/>
          </w:tcPr>
          <w:p w14:paraId="2EED3BDB" w14:textId="77777777" w:rsidR="005C27DB" w:rsidRPr="00ED7E46" w:rsidRDefault="005C27DB" w:rsidP="009150FB">
            <w:r>
              <w:t>nao</w:t>
            </w:r>
          </w:p>
        </w:tc>
        <w:tc>
          <w:tcPr>
            <w:tcW w:w="1683" w:type="dxa"/>
          </w:tcPr>
          <w:p w14:paraId="5E1E07F7" w14:textId="77777777" w:rsidR="005C27DB" w:rsidRPr="00ED7E46" w:rsidRDefault="005C27DB" w:rsidP="009150FB">
            <w:r>
              <w:t>Chave estrangeira</w:t>
            </w:r>
          </w:p>
        </w:tc>
      </w:tr>
      <w:tr w:rsidR="005C27DB" w:rsidRPr="00ED7E46" w14:paraId="23709C4F" w14:textId="77777777" w:rsidTr="009150FB">
        <w:tc>
          <w:tcPr>
            <w:tcW w:w="1821" w:type="dxa"/>
          </w:tcPr>
          <w:p w14:paraId="2D64D3DC" w14:textId="77777777" w:rsidR="005C27DB" w:rsidRPr="00ED7E46" w:rsidRDefault="005C27DB" w:rsidP="009150FB">
            <w:r w:rsidRPr="00E84859">
              <w:t>animal_id</w:t>
            </w:r>
          </w:p>
        </w:tc>
        <w:tc>
          <w:tcPr>
            <w:tcW w:w="1284" w:type="dxa"/>
          </w:tcPr>
          <w:p w14:paraId="10205DB7" w14:textId="77777777" w:rsidR="005C27DB" w:rsidRPr="00ED7E46" w:rsidRDefault="005C27DB" w:rsidP="009150FB">
            <w:r>
              <w:t>Id do pet</w:t>
            </w:r>
          </w:p>
        </w:tc>
        <w:tc>
          <w:tcPr>
            <w:tcW w:w="1284" w:type="dxa"/>
          </w:tcPr>
          <w:p w14:paraId="44B7F133" w14:textId="77777777" w:rsidR="005C27DB" w:rsidRPr="00ED7E46" w:rsidRDefault="005C27DB" w:rsidP="009150FB">
            <w:r>
              <w:t>INT</w:t>
            </w:r>
          </w:p>
        </w:tc>
        <w:tc>
          <w:tcPr>
            <w:tcW w:w="1349" w:type="dxa"/>
          </w:tcPr>
          <w:p w14:paraId="5FAD0273" w14:textId="77777777" w:rsidR="005C27DB" w:rsidRPr="00ED7E46" w:rsidRDefault="005C27DB" w:rsidP="009150FB">
            <w:r>
              <w:t>sim</w:t>
            </w:r>
          </w:p>
        </w:tc>
        <w:tc>
          <w:tcPr>
            <w:tcW w:w="1073" w:type="dxa"/>
          </w:tcPr>
          <w:p w14:paraId="0B43D637" w14:textId="77777777" w:rsidR="005C27DB" w:rsidRPr="00ED7E46" w:rsidRDefault="005C27DB" w:rsidP="009150FB">
            <w:r>
              <w:t>nao</w:t>
            </w:r>
          </w:p>
        </w:tc>
        <w:tc>
          <w:tcPr>
            <w:tcW w:w="1683" w:type="dxa"/>
          </w:tcPr>
          <w:p w14:paraId="447DA6B1" w14:textId="77777777" w:rsidR="005C27DB" w:rsidRPr="00ED7E46" w:rsidRDefault="005C27DB" w:rsidP="009150FB">
            <w:r>
              <w:t>Chave estrangeira</w:t>
            </w:r>
          </w:p>
        </w:tc>
      </w:tr>
      <w:tr w:rsidR="005C27DB" w:rsidRPr="00ED7E46" w14:paraId="1BF72ECF" w14:textId="77777777" w:rsidTr="009150FB">
        <w:tc>
          <w:tcPr>
            <w:tcW w:w="1821" w:type="dxa"/>
          </w:tcPr>
          <w:p w14:paraId="32294B88" w14:textId="77777777" w:rsidR="005C27DB" w:rsidRPr="00EC5A76" w:rsidRDefault="005C27DB" w:rsidP="009150FB">
            <w:r w:rsidRPr="00E84859">
              <w:t>status</w:t>
            </w:r>
          </w:p>
        </w:tc>
        <w:tc>
          <w:tcPr>
            <w:tcW w:w="1284" w:type="dxa"/>
          </w:tcPr>
          <w:p w14:paraId="75436929" w14:textId="77777777" w:rsidR="005C27DB" w:rsidRDefault="005C27DB" w:rsidP="009150FB">
            <w:r>
              <w:t>Status do processo</w:t>
            </w:r>
          </w:p>
        </w:tc>
        <w:tc>
          <w:tcPr>
            <w:tcW w:w="1284" w:type="dxa"/>
          </w:tcPr>
          <w:p w14:paraId="3626320C" w14:textId="77777777" w:rsidR="005C27DB" w:rsidRDefault="005C27DB" w:rsidP="009150FB">
            <w:r w:rsidRPr="00E84859">
              <w:t>varchar(30)</w:t>
            </w:r>
          </w:p>
        </w:tc>
        <w:tc>
          <w:tcPr>
            <w:tcW w:w="1349" w:type="dxa"/>
          </w:tcPr>
          <w:p w14:paraId="725ABC6A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1DFB2858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474778EE" w14:textId="77777777" w:rsidR="005C27DB" w:rsidRDefault="005C27DB" w:rsidP="009150FB"/>
        </w:tc>
      </w:tr>
      <w:tr w:rsidR="005C27DB" w:rsidRPr="00ED7E46" w14:paraId="4E911ABA" w14:textId="77777777" w:rsidTr="009150FB">
        <w:tc>
          <w:tcPr>
            <w:tcW w:w="1821" w:type="dxa"/>
          </w:tcPr>
          <w:p w14:paraId="74CB87B3" w14:textId="77777777" w:rsidR="005C27DB" w:rsidRPr="00E84859" w:rsidRDefault="005C27DB" w:rsidP="009150FB">
            <w:r w:rsidRPr="00E84859">
              <w:t>start_date</w:t>
            </w:r>
          </w:p>
        </w:tc>
        <w:tc>
          <w:tcPr>
            <w:tcW w:w="1284" w:type="dxa"/>
          </w:tcPr>
          <w:p w14:paraId="3F21C953" w14:textId="77777777" w:rsidR="005C27DB" w:rsidRDefault="005C27DB" w:rsidP="009150FB">
            <w:r>
              <w:t>Começou adoção</w:t>
            </w:r>
          </w:p>
        </w:tc>
        <w:tc>
          <w:tcPr>
            <w:tcW w:w="1284" w:type="dxa"/>
          </w:tcPr>
          <w:p w14:paraId="0E355331" w14:textId="77777777" w:rsidR="005C27DB" w:rsidRPr="00E84859" w:rsidRDefault="005C27DB" w:rsidP="009150FB">
            <w:r w:rsidRPr="00E84859">
              <w:t>date</w:t>
            </w:r>
          </w:p>
        </w:tc>
        <w:tc>
          <w:tcPr>
            <w:tcW w:w="1349" w:type="dxa"/>
          </w:tcPr>
          <w:p w14:paraId="2EC530B4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5DEA422E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7EF9C1EA" w14:textId="77777777" w:rsidR="005C27DB" w:rsidRDefault="005C27DB" w:rsidP="009150FB"/>
        </w:tc>
      </w:tr>
      <w:tr w:rsidR="005C27DB" w:rsidRPr="00ED7E46" w14:paraId="1944C1FC" w14:textId="77777777" w:rsidTr="009150FB">
        <w:tc>
          <w:tcPr>
            <w:tcW w:w="1821" w:type="dxa"/>
          </w:tcPr>
          <w:p w14:paraId="2FBB40FD" w14:textId="77777777" w:rsidR="005C27DB" w:rsidRPr="00E84859" w:rsidRDefault="005C27DB" w:rsidP="009150FB">
            <w:r w:rsidRPr="00E84859">
              <w:t>end_date</w:t>
            </w:r>
          </w:p>
        </w:tc>
        <w:tc>
          <w:tcPr>
            <w:tcW w:w="1284" w:type="dxa"/>
          </w:tcPr>
          <w:p w14:paraId="3DB90792" w14:textId="77777777" w:rsidR="005C27DB" w:rsidRDefault="005C27DB" w:rsidP="009150FB">
            <w:r>
              <w:t>Acabou a adoção</w:t>
            </w:r>
          </w:p>
        </w:tc>
        <w:tc>
          <w:tcPr>
            <w:tcW w:w="1284" w:type="dxa"/>
          </w:tcPr>
          <w:p w14:paraId="7E6447D3" w14:textId="77777777" w:rsidR="005C27DB" w:rsidRPr="00E84859" w:rsidRDefault="005C27DB" w:rsidP="009150FB">
            <w:r w:rsidRPr="00E84859">
              <w:t>date</w:t>
            </w:r>
          </w:p>
        </w:tc>
        <w:tc>
          <w:tcPr>
            <w:tcW w:w="1349" w:type="dxa"/>
          </w:tcPr>
          <w:p w14:paraId="6824570C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552C48B1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1EED8645" w14:textId="77777777" w:rsidR="005C27DB" w:rsidRDefault="005C27DB" w:rsidP="009150FB"/>
        </w:tc>
      </w:tr>
      <w:tr w:rsidR="005C27DB" w:rsidRPr="00ED7E46" w14:paraId="225E297E" w14:textId="77777777" w:rsidTr="009150FB">
        <w:tc>
          <w:tcPr>
            <w:tcW w:w="1821" w:type="dxa"/>
          </w:tcPr>
          <w:p w14:paraId="7DD2ADDF" w14:textId="77777777" w:rsidR="005C27DB" w:rsidRPr="00E84859" w:rsidRDefault="005C27DB" w:rsidP="009150FB">
            <w:r w:rsidRPr="00E84859">
              <w:t>notes</w:t>
            </w:r>
          </w:p>
        </w:tc>
        <w:tc>
          <w:tcPr>
            <w:tcW w:w="1284" w:type="dxa"/>
          </w:tcPr>
          <w:p w14:paraId="16652F3D" w14:textId="77777777" w:rsidR="005C27DB" w:rsidRDefault="005C27DB" w:rsidP="009150FB">
            <w:r>
              <w:t>notas</w:t>
            </w:r>
          </w:p>
        </w:tc>
        <w:tc>
          <w:tcPr>
            <w:tcW w:w="1284" w:type="dxa"/>
          </w:tcPr>
          <w:p w14:paraId="42D1E7F0" w14:textId="77777777" w:rsidR="005C27DB" w:rsidRPr="00E84859" w:rsidRDefault="005C27DB" w:rsidP="009150FB">
            <w:r w:rsidRPr="00E84859">
              <w:t>text</w:t>
            </w:r>
          </w:p>
        </w:tc>
        <w:tc>
          <w:tcPr>
            <w:tcW w:w="1349" w:type="dxa"/>
          </w:tcPr>
          <w:p w14:paraId="09BBC58C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039639CB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3533E17C" w14:textId="77777777" w:rsidR="005C27DB" w:rsidRDefault="005C27DB" w:rsidP="009150FB"/>
        </w:tc>
      </w:tr>
    </w:tbl>
    <w:p w14:paraId="116A7947" w14:textId="77777777" w:rsidR="005C27DB" w:rsidRDefault="005C27DB" w:rsidP="005C27DB"/>
    <w:p w14:paraId="3CBB5C9B" w14:textId="77777777" w:rsidR="005C27DB" w:rsidRPr="0075788A" w:rsidRDefault="005C27DB" w:rsidP="005C27DB">
      <w:pPr>
        <w:rPr>
          <w:b/>
          <w:bCs/>
        </w:rPr>
      </w:pPr>
      <w:r w:rsidRPr="0075788A">
        <w:rPr>
          <w:b/>
          <w:bCs/>
        </w:rPr>
        <w:t>lost_animals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21"/>
        <w:gridCol w:w="1284"/>
        <w:gridCol w:w="1284"/>
        <w:gridCol w:w="1349"/>
        <w:gridCol w:w="1073"/>
        <w:gridCol w:w="1683"/>
      </w:tblGrid>
      <w:tr w:rsidR="005C27DB" w:rsidRPr="00ED7E46" w14:paraId="469D22E0" w14:textId="77777777" w:rsidTr="009150FB">
        <w:tc>
          <w:tcPr>
            <w:tcW w:w="1821" w:type="dxa"/>
          </w:tcPr>
          <w:p w14:paraId="7ADC688B" w14:textId="77777777" w:rsidR="005C27DB" w:rsidRPr="00ED7E46" w:rsidRDefault="005C27DB" w:rsidP="009150FB">
            <w:r w:rsidRPr="00ED7E46">
              <w:t>Nome dos Campos</w:t>
            </w:r>
          </w:p>
        </w:tc>
        <w:tc>
          <w:tcPr>
            <w:tcW w:w="1284" w:type="dxa"/>
          </w:tcPr>
          <w:p w14:paraId="74A38C36" w14:textId="77777777" w:rsidR="005C27DB" w:rsidRPr="00ED7E46" w:rsidRDefault="005C27DB" w:rsidP="009150FB">
            <w:r w:rsidRPr="00ED7E46">
              <w:t>Descrição</w:t>
            </w:r>
          </w:p>
        </w:tc>
        <w:tc>
          <w:tcPr>
            <w:tcW w:w="1284" w:type="dxa"/>
          </w:tcPr>
          <w:p w14:paraId="4146ED3A" w14:textId="77777777" w:rsidR="005C27DB" w:rsidRPr="00ED7E46" w:rsidRDefault="005C27DB" w:rsidP="009150FB">
            <w:r w:rsidRPr="00ED7E46">
              <w:t>Tipo de Dados</w:t>
            </w:r>
          </w:p>
        </w:tc>
        <w:tc>
          <w:tcPr>
            <w:tcW w:w="1349" w:type="dxa"/>
          </w:tcPr>
          <w:p w14:paraId="59079C6A" w14:textId="77777777" w:rsidR="005C27DB" w:rsidRPr="00ED7E46" w:rsidRDefault="005C27DB" w:rsidP="009150FB">
            <w:r w:rsidRPr="00ED7E46">
              <w:t>Obrigatório?</w:t>
            </w:r>
          </w:p>
        </w:tc>
        <w:tc>
          <w:tcPr>
            <w:tcW w:w="1073" w:type="dxa"/>
          </w:tcPr>
          <w:p w14:paraId="14088041" w14:textId="77777777" w:rsidR="005C27DB" w:rsidRPr="00ED7E46" w:rsidRDefault="005C27DB" w:rsidP="009150FB">
            <w:r w:rsidRPr="00ED7E46">
              <w:t>Chave Primária?</w:t>
            </w:r>
          </w:p>
        </w:tc>
        <w:tc>
          <w:tcPr>
            <w:tcW w:w="1683" w:type="dxa"/>
          </w:tcPr>
          <w:p w14:paraId="252CE6C0" w14:textId="77777777" w:rsidR="005C27DB" w:rsidRPr="00ED7E46" w:rsidRDefault="005C27DB" w:rsidP="009150FB">
            <w:r w:rsidRPr="00ED7E46">
              <w:t>Observações</w:t>
            </w:r>
          </w:p>
        </w:tc>
      </w:tr>
      <w:tr w:rsidR="005C27DB" w:rsidRPr="00ED7E46" w14:paraId="32A7CBA9" w14:textId="77777777" w:rsidTr="009150FB">
        <w:tc>
          <w:tcPr>
            <w:tcW w:w="1821" w:type="dxa"/>
          </w:tcPr>
          <w:p w14:paraId="154FBE06" w14:textId="77777777" w:rsidR="005C27DB" w:rsidRPr="00ED7E46" w:rsidRDefault="005C27DB" w:rsidP="009150FB">
            <w:r w:rsidRPr="00E84859">
              <w:t>id_lost</w:t>
            </w:r>
          </w:p>
        </w:tc>
        <w:tc>
          <w:tcPr>
            <w:tcW w:w="1284" w:type="dxa"/>
          </w:tcPr>
          <w:p w14:paraId="2F39AD12" w14:textId="77777777" w:rsidR="005C27DB" w:rsidRPr="00ED7E46" w:rsidRDefault="005C27DB" w:rsidP="009150FB">
            <w:r w:rsidRPr="00ED7E46">
              <w:t xml:space="preserve">Id do </w:t>
            </w:r>
            <w:r>
              <w:t>cliente</w:t>
            </w:r>
          </w:p>
        </w:tc>
        <w:tc>
          <w:tcPr>
            <w:tcW w:w="1284" w:type="dxa"/>
          </w:tcPr>
          <w:p w14:paraId="52B14A8E" w14:textId="77777777" w:rsidR="005C27DB" w:rsidRPr="00ED7E46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7685FA35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073" w:type="dxa"/>
          </w:tcPr>
          <w:p w14:paraId="0CDCAE2E" w14:textId="77777777" w:rsidR="005C27DB" w:rsidRPr="00ED7E46" w:rsidRDefault="005C27DB" w:rsidP="009150FB">
            <w:r w:rsidRPr="00ED7E46">
              <w:t>sim</w:t>
            </w:r>
          </w:p>
        </w:tc>
        <w:tc>
          <w:tcPr>
            <w:tcW w:w="1683" w:type="dxa"/>
          </w:tcPr>
          <w:p w14:paraId="0912D5FC" w14:textId="77777777" w:rsidR="005C27DB" w:rsidRPr="00ED7E46" w:rsidRDefault="005C27DB" w:rsidP="009150FB">
            <w:r w:rsidRPr="00ED7E46">
              <w:t>Auto_Increment</w:t>
            </w:r>
          </w:p>
        </w:tc>
      </w:tr>
      <w:tr w:rsidR="005C27DB" w:rsidRPr="00ED7E46" w14:paraId="65444B96" w14:textId="77777777" w:rsidTr="009150FB">
        <w:tc>
          <w:tcPr>
            <w:tcW w:w="1821" w:type="dxa"/>
          </w:tcPr>
          <w:p w14:paraId="6A3CE530" w14:textId="77777777" w:rsidR="005C27DB" w:rsidRPr="00ED7E46" w:rsidRDefault="005C27DB" w:rsidP="009150FB">
            <w:r w:rsidRPr="00E84859">
              <w:t>id_pet</w:t>
            </w:r>
          </w:p>
        </w:tc>
        <w:tc>
          <w:tcPr>
            <w:tcW w:w="1284" w:type="dxa"/>
          </w:tcPr>
          <w:p w14:paraId="3D3157A0" w14:textId="77777777" w:rsidR="005C27DB" w:rsidRPr="00ED7E46" w:rsidRDefault="005C27DB" w:rsidP="009150FB">
            <w:r>
              <w:t>Id do pet</w:t>
            </w:r>
          </w:p>
        </w:tc>
        <w:tc>
          <w:tcPr>
            <w:tcW w:w="1284" w:type="dxa"/>
          </w:tcPr>
          <w:p w14:paraId="28FB7243" w14:textId="77777777" w:rsidR="005C27DB" w:rsidRPr="00ED7E46" w:rsidRDefault="005C27DB" w:rsidP="009150FB">
            <w:r>
              <w:t>INT</w:t>
            </w:r>
          </w:p>
        </w:tc>
        <w:tc>
          <w:tcPr>
            <w:tcW w:w="1349" w:type="dxa"/>
          </w:tcPr>
          <w:p w14:paraId="515B45B6" w14:textId="77777777" w:rsidR="005C27DB" w:rsidRPr="00ED7E46" w:rsidRDefault="005C27DB" w:rsidP="009150FB">
            <w:r>
              <w:t>sim</w:t>
            </w:r>
          </w:p>
        </w:tc>
        <w:tc>
          <w:tcPr>
            <w:tcW w:w="1073" w:type="dxa"/>
          </w:tcPr>
          <w:p w14:paraId="358E3AFF" w14:textId="77777777" w:rsidR="005C27DB" w:rsidRPr="00ED7E46" w:rsidRDefault="005C27DB" w:rsidP="009150FB">
            <w:r>
              <w:t>nao</w:t>
            </w:r>
          </w:p>
        </w:tc>
        <w:tc>
          <w:tcPr>
            <w:tcW w:w="1683" w:type="dxa"/>
          </w:tcPr>
          <w:p w14:paraId="2C7A2759" w14:textId="77777777" w:rsidR="005C27DB" w:rsidRPr="00ED7E46" w:rsidRDefault="005C27DB" w:rsidP="009150FB">
            <w:r>
              <w:t>Chave estrangeira</w:t>
            </w:r>
          </w:p>
        </w:tc>
      </w:tr>
      <w:tr w:rsidR="005C27DB" w:rsidRPr="00ED7E46" w14:paraId="65F1BC02" w14:textId="77777777" w:rsidTr="009150FB">
        <w:tc>
          <w:tcPr>
            <w:tcW w:w="1821" w:type="dxa"/>
          </w:tcPr>
          <w:p w14:paraId="0814938F" w14:textId="77777777" w:rsidR="005C27DB" w:rsidRPr="00E84859" w:rsidRDefault="005C27DB" w:rsidP="009150FB">
            <w:r w:rsidRPr="00E84859">
              <w:t>id_owner</w:t>
            </w:r>
          </w:p>
        </w:tc>
        <w:tc>
          <w:tcPr>
            <w:tcW w:w="1284" w:type="dxa"/>
          </w:tcPr>
          <w:p w14:paraId="186D952A" w14:textId="77777777" w:rsidR="005C27DB" w:rsidRDefault="005C27DB" w:rsidP="009150FB">
            <w:r w:rsidRPr="00ED7E46">
              <w:t xml:space="preserve">Id do </w:t>
            </w:r>
            <w:r>
              <w:t>cliente</w:t>
            </w:r>
          </w:p>
        </w:tc>
        <w:tc>
          <w:tcPr>
            <w:tcW w:w="1284" w:type="dxa"/>
          </w:tcPr>
          <w:p w14:paraId="3F003949" w14:textId="77777777" w:rsidR="005C27DB" w:rsidRDefault="005C27DB" w:rsidP="009150FB">
            <w:r w:rsidRPr="00ED7E46">
              <w:t>INT</w:t>
            </w:r>
          </w:p>
        </w:tc>
        <w:tc>
          <w:tcPr>
            <w:tcW w:w="1349" w:type="dxa"/>
          </w:tcPr>
          <w:p w14:paraId="06A274DF" w14:textId="77777777" w:rsidR="005C27DB" w:rsidRDefault="005C27DB" w:rsidP="009150FB">
            <w:r w:rsidRPr="00ED7E46">
              <w:t>sim</w:t>
            </w:r>
          </w:p>
        </w:tc>
        <w:tc>
          <w:tcPr>
            <w:tcW w:w="1073" w:type="dxa"/>
          </w:tcPr>
          <w:p w14:paraId="216A5034" w14:textId="77777777" w:rsidR="005C27DB" w:rsidRDefault="005C27DB" w:rsidP="009150FB">
            <w:r w:rsidRPr="00ED7E46">
              <w:t>sim</w:t>
            </w:r>
          </w:p>
        </w:tc>
        <w:tc>
          <w:tcPr>
            <w:tcW w:w="1683" w:type="dxa"/>
          </w:tcPr>
          <w:p w14:paraId="06938F6B" w14:textId="77777777" w:rsidR="005C27DB" w:rsidRDefault="005C27DB" w:rsidP="009150FB">
            <w:r>
              <w:t>Chave estrangeira</w:t>
            </w:r>
          </w:p>
        </w:tc>
      </w:tr>
      <w:tr w:rsidR="005C27DB" w:rsidRPr="00ED7E46" w14:paraId="46B92EB6" w14:textId="77777777" w:rsidTr="009150FB">
        <w:tc>
          <w:tcPr>
            <w:tcW w:w="1821" w:type="dxa"/>
          </w:tcPr>
          <w:p w14:paraId="05C68527" w14:textId="77777777" w:rsidR="005C27DB" w:rsidRPr="00EC5A76" w:rsidRDefault="005C27DB" w:rsidP="009150FB">
            <w:r w:rsidRPr="00E84859">
              <w:t>city</w:t>
            </w:r>
          </w:p>
        </w:tc>
        <w:tc>
          <w:tcPr>
            <w:tcW w:w="1284" w:type="dxa"/>
          </w:tcPr>
          <w:p w14:paraId="2BEED647" w14:textId="77777777" w:rsidR="005C27DB" w:rsidRDefault="005C27DB" w:rsidP="009150FB">
            <w:r>
              <w:t>Status do processo</w:t>
            </w:r>
          </w:p>
        </w:tc>
        <w:tc>
          <w:tcPr>
            <w:tcW w:w="1284" w:type="dxa"/>
          </w:tcPr>
          <w:p w14:paraId="049F229C" w14:textId="77777777" w:rsidR="005C27DB" w:rsidRDefault="005C27DB" w:rsidP="009150FB">
            <w:r w:rsidRPr="00E84859">
              <w:t>varchar(50)</w:t>
            </w:r>
          </w:p>
        </w:tc>
        <w:tc>
          <w:tcPr>
            <w:tcW w:w="1349" w:type="dxa"/>
          </w:tcPr>
          <w:p w14:paraId="67FF72B7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4DE0D196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44D5520A" w14:textId="77777777" w:rsidR="005C27DB" w:rsidRDefault="005C27DB" w:rsidP="009150FB"/>
        </w:tc>
      </w:tr>
      <w:tr w:rsidR="005C27DB" w:rsidRPr="00ED7E46" w14:paraId="685A6033" w14:textId="77777777" w:rsidTr="009150FB">
        <w:tc>
          <w:tcPr>
            <w:tcW w:w="1821" w:type="dxa"/>
          </w:tcPr>
          <w:p w14:paraId="4941D73B" w14:textId="77777777" w:rsidR="005C27DB" w:rsidRPr="00E84859" w:rsidRDefault="005C27DB" w:rsidP="009150FB">
            <w:r w:rsidRPr="00E84859">
              <w:t>date_lost</w:t>
            </w:r>
          </w:p>
        </w:tc>
        <w:tc>
          <w:tcPr>
            <w:tcW w:w="1284" w:type="dxa"/>
          </w:tcPr>
          <w:p w14:paraId="7DEAC779" w14:textId="0009FBB5" w:rsidR="005C27DB" w:rsidRDefault="001C5667" w:rsidP="009150FB">
            <w:r>
              <w:t>Data de perdido</w:t>
            </w:r>
          </w:p>
        </w:tc>
        <w:tc>
          <w:tcPr>
            <w:tcW w:w="1284" w:type="dxa"/>
          </w:tcPr>
          <w:p w14:paraId="32F37361" w14:textId="77777777" w:rsidR="005C27DB" w:rsidRPr="00E84859" w:rsidRDefault="005C27DB" w:rsidP="009150FB">
            <w:r w:rsidRPr="00E84859">
              <w:t>date</w:t>
            </w:r>
          </w:p>
        </w:tc>
        <w:tc>
          <w:tcPr>
            <w:tcW w:w="1349" w:type="dxa"/>
          </w:tcPr>
          <w:p w14:paraId="409E24FC" w14:textId="77777777" w:rsidR="005C27DB" w:rsidRDefault="005C27DB" w:rsidP="009150FB">
            <w:r>
              <w:t>sim</w:t>
            </w:r>
          </w:p>
        </w:tc>
        <w:tc>
          <w:tcPr>
            <w:tcW w:w="1073" w:type="dxa"/>
          </w:tcPr>
          <w:p w14:paraId="0DFD9BBC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554C3A03" w14:textId="77777777" w:rsidR="005C27DB" w:rsidRDefault="005C27DB" w:rsidP="009150FB"/>
        </w:tc>
      </w:tr>
      <w:tr w:rsidR="005C27DB" w:rsidRPr="00ED7E46" w14:paraId="6AF1935C" w14:textId="77777777" w:rsidTr="009150FB">
        <w:tc>
          <w:tcPr>
            <w:tcW w:w="1821" w:type="dxa"/>
          </w:tcPr>
          <w:p w14:paraId="6E297FEF" w14:textId="77777777" w:rsidR="005C27DB" w:rsidRPr="00E84859" w:rsidRDefault="005C27DB" w:rsidP="009150FB">
            <w:r w:rsidRPr="00E84859">
              <w:t>details</w:t>
            </w:r>
          </w:p>
        </w:tc>
        <w:tc>
          <w:tcPr>
            <w:tcW w:w="1284" w:type="dxa"/>
          </w:tcPr>
          <w:p w14:paraId="491DD3E2" w14:textId="39963EFA" w:rsidR="005C27DB" w:rsidRDefault="001C5667" w:rsidP="009150FB">
            <w:r>
              <w:t>Detalhes da perda</w:t>
            </w:r>
          </w:p>
        </w:tc>
        <w:tc>
          <w:tcPr>
            <w:tcW w:w="1284" w:type="dxa"/>
          </w:tcPr>
          <w:p w14:paraId="185659D9" w14:textId="77777777" w:rsidR="005C27DB" w:rsidRPr="00E84859" w:rsidRDefault="005C27DB" w:rsidP="009150FB">
            <w:r w:rsidRPr="00E84859">
              <w:t>text</w:t>
            </w:r>
          </w:p>
        </w:tc>
        <w:tc>
          <w:tcPr>
            <w:tcW w:w="1349" w:type="dxa"/>
          </w:tcPr>
          <w:p w14:paraId="43C19E04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75D7E487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76671084" w14:textId="77777777" w:rsidR="005C27DB" w:rsidRDefault="005C27DB" w:rsidP="009150FB"/>
        </w:tc>
      </w:tr>
      <w:tr w:rsidR="005C27DB" w:rsidRPr="00ED7E46" w14:paraId="2945C8AC" w14:textId="77777777" w:rsidTr="009150FB">
        <w:tc>
          <w:tcPr>
            <w:tcW w:w="1821" w:type="dxa"/>
          </w:tcPr>
          <w:p w14:paraId="50AF108E" w14:textId="77777777" w:rsidR="005C27DB" w:rsidRPr="00E84859" w:rsidRDefault="005C27DB" w:rsidP="009150FB">
            <w:r w:rsidRPr="00E84859">
              <w:t>is_rescued</w:t>
            </w:r>
          </w:p>
        </w:tc>
        <w:tc>
          <w:tcPr>
            <w:tcW w:w="1284" w:type="dxa"/>
          </w:tcPr>
          <w:p w14:paraId="671AF339" w14:textId="08818DB3" w:rsidR="005C27DB" w:rsidRDefault="001C5667" w:rsidP="009150FB">
            <w:r>
              <w:t>Se está resgatado</w:t>
            </w:r>
          </w:p>
        </w:tc>
        <w:tc>
          <w:tcPr>
            <w:tcW w:w="1284" w:type="dxa"/>
          </w:tcPr>
          <w:p w14:paraId="0FF1B12B" w14:textId="77777777" w:rsidR="005C27DB" w:rsidRPr="00E84859" w:rsidRDefault="005C27DB" w:rsidP="009150FB">
            <w:r w:rsidRPr="00E84859">
              <w:t>boolean</w:t>
            </w:r>
          </w:p>
        </w:tc>
        <w:tc>
          <w:tcPr>
            <w:tcW w:w="1349" w:type="dxa"/>
          </w:tcPr>
          <w:p w14:paraId="462681D5" w14:textId="77777777" w:rsidR="005C27DB" w:rsidRDefault="005C27DB" w:rsidP="009150FB">
            <w:r>
              <w:t>nao</w:t>
            </w:r>
          </w:p>
        </w:tc>
        <w:tc>
          <w:tcPr>
            <w:tcW w:w="1073" w:type="dxa"/>
          </w:tcPr>
          <w:p w14:paraId="4E4F9F98" w14:textId="77777777" w:rsidR="005C27DB" w:rsidRDefault="005C27DB" w:rsidP="009150FB">
            <w:r>
              <w:t>nao</w:t>
            </w:r>
          </w:p>
        </w:tc>
        <w:tc>
          <w:tcPr>
            <w:tcW w:w="1683" w:type="dxa"/>
          </w:tcPr>
          <w:p w14:paraId="5FAA748A" w14:textId="77777777" w:rsidR="005C27DB" w:rsidRDefault="005C27DB" w:rsidP="009150FB"/>
        </w:tc>
      </w:tr>
    </w:tbl>
    <w:p w14:paraId="75302F98" w14:textId="77777777" w:rsidR="005C27DB" w:rsidRDefault="005C27DB" w:rsidP="005C27DB"/>
    <w:p w14:paraId="1152B005" w14:textId="549ED480" w:rsidR="00D7767B" w:rsidRDefault="007F34ED" w:rsidP="005C27DB">
      <w:r>
        <w:br w:type="page"/>
      </w:r>
    </w:p>
    <w:p w14:paraId="2C375AFA" w14:textId="4BEA630D" w:rsidR="007A03FB" w:rsidRDefault="007A03FB" w:rsidP="007D55EA">
      <w:pPr>
        <w:pStyle w:val="titulo"/>
      </w:pPr>
      <w:bookmarkStart w:id="4" w:name="_Toc228909256"/>
      <w:r w:rsidRPr="007A03FB">
        <w:lastRenderedPageBreak/>
        <w:t>Modelo F</w:t>
      </w:r>
      <w:r w:rsidR="00902224">
        <w:t>í</w:t>
      </w:r>
      <w:r w:rsidRPr="007A03FB">
        <w:t>sico</w:t>
      </w:r>
      <w:bookmarkEnd w:id="4"/>
    </w:p>
    <w:p w14:paraId="62A9F445" w14:textId="2C986116" w:rsidR="00260C41" w:rsidRPr="00F200F6" w:rsidRDefault="00260C41" w:rsidP="00F200F6">
      <w:pPr>
        <w:rPr>
          <w:b/>
          <w:bCs/>
          <w:sz w:val="32"/>
          <w:szCs w:val="32"/>
        </w:rPr>
      </w:pPr>
    </w:p>
    <w:p w14:paraId="2D0CF7E6" w14:textId="320BA800" w:rsidR="00260C41" w:rsidRPr="00100DFB" w:rsidRDefault="005C27DB" w:rsidP="00100DFB">
      <w:pPr>
        <w:rPr>
          <w:b/>
          <w:bCs/>
          <w:sz w:val="32"/>
          <w:szCs w:val="32"/>
        </w:rPr>
      </w:pPr>
      <w:r>
        <w:drawing>
          <wp:inline distT="0" distB="0" distL="0" distR="0" wp14:anchorId="32778836" wp14:editId="39017F9A">
            <wp:extent cx="5400040" cy="3569970"/>
            <wp:effectExtent l="0" t="0" r="0" b="0"/>
            <wp:docPr id="87576004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0C41" w:rsidRPr="00100DFB" w:rsidSect="00100DF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55B9" w14:textId="77777777" w:rsidR="00D91069" w:rsidRDefault="00D91069" w:rsidP="00B061A7">
      <w:pPr>
        <w:spacing w:after="0" w:line="240" w:lineRule="auto"/>
      </w:pPr>
      <w:r>
        <w:separator/>
      </w:r>
    </w:p>
  </w:endnote>
  <w:endnote w:type="continuationSeparator" w:id="0">
    <w:p w14:paraId="5E73204B" w14:textId="77777777" w:rsidR="00D91069" w:rsidRDefault="00D91069" w:rsidP="00B0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6939739"/>
      <w:docPartObj>
        <w:docPartGallery w:val="Page Numbers (Bottom of Page)"/>
        <w:docPartUnique/>
      </w:docPartObj>
    </w:sdtPr>
    <w:sdtContent>
      <w:p w14:paraId="48577876" w14:textId="77777777" w:rsidR="00D61E90" w:rsidRDefault="00D61E9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0116">
          <w:t>7</w:t>
        </w:r>
        <w:r>
          <w:fldChar w:fldCharType="end"/>
        </w:r>
      </w:p>
    </w:sdtContent>
  </w:sdt>
  <w:p w14:paraId="5EB51E4F" w14:textId="77777777" w:rsidR="00D61E90" w:rsidRDefault="00D61E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51F4" w14:textId="77777777" w:rsidR="00D91069" w:rsidRDefault="00D91069" w:rsidP="00B061A7">
      <w:pPr>
        <w:spacing w:after="0" w:line="240" w:lineRule="auto"/>
      </w:pPr>
      <w:r>
        <w:separator/>
      </w:r>
    </w:p>
  </w:footnote>
  <w:footnote w:type="continuationSeparator" w:id="0">
    <w:p w14:paraId="39FD5314" w14:textId="77777777" w:rsidR="00D91069" w:rsidRDefault="00D91069" w:rsidP="00B0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99B6" w14:textId="77777777" w:rsidR="00D61E90" w:rsidRPr="00B061A7" w:rsidRDefault="00D61E90" w:rsidP="00B061A7">
    <w:pPr>
      <w:pStyle w:val="Cabealho"/>
      <w:jc w:val="right"/>
      <w:rPr>
        <w:b/>
        <w:bCs/>
      </w:rPr>
    </w:pPr>
    <w:r>
      <w:rPr>
        <w:b/>
        <w:bCs/>
      </w:rPr>
      <w:t>Base Dados PAM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F7B"/>
    <w:multiLevelType w:val="hybridMultilevel"/>
    <w:tmpl w:val="FD32FD4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0280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9467D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34AFF"/>
    <w:multiLevelType w:val="hybridMultilevel"/>
    <w:tmpl w:val="D4EAC9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00829"/>
    <w:multiLevelType w:val="hybridMultilevel"/>
    <w:tmpl w:val="5038DDD6"/>
    <w:lvl w:ilvl="0" w:tplc="D688B168">
      <w:start w:val="1"/>
      <w:numFmt w:val="decimal"/>
      <w:pStyle w:val="titulo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82817">
    <w:abstractNumId w:val="3"/>
  </w:num>
  <w:num w:numId="2" w16cid:durableId="1869755268">
    <w:abstractNumId w:val="0"/>
  </w:num>
  <w:num w:numId="3" w16cid:durableId="1614098240">
    <w:abstractNumId w:val="4"/>
  </w:num>
  <w:num w:numId="4" w16cid:durableId="1110515560">
    <w:abstractNumId w:val="2"/>
  </w:num>
  <w:num w:numId="5" w16cid:durableId="1245531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8E2"/>
    <w:rsid w:val="000000AC"/>
    <w:rsid w:val="00015EF0"/>
    <w:rsid w:val="000E28E2"/>
    <w:rsid w:val="00100DFB"/>
    <w:rsid w:val="00104110"/>
    <w:rsid w:val="00107C42"/>
    <w:rsid w:val="001A2E60"/>
    <w:rsid w:val="001A33E3"/>
    <w:rsid w:val="001C0116"/>
    <w:rsid w:val="001C5667"/>
    <w:rsid w:val="001F4D9E"/>
    <w:rsid w:val="00260C41"/>
    <w:rsid w:val="00296C3F"/>
    <w:rsid w:val="00301872"/>
    <w:rsid w:val="00363EF3"/>
    <w:rsid w:val="00375248"/>
    <w:rsid w:val="003B6966"/>
    <w:rsid w:val="003E2ED2"/>
    <w:rsid w:val="00443C48"/>
    <w:rsid w:val="00460CE0"/>
    <w:rsid w:val="004F6594"/>
    <w:rsid w:val="005254A3"/>
    <w:rsid w:val="0056687D"/>
    <w:rsid w:val="0058087E"/>
    <w:rsid w:val="005C27DB"/>
    <w:rsid w:val="005D584B"/>
    <w:rsid w:val="00624AAD"/>
    <w:rsid w:val="0066039D"/>
    <w:rsid w:val="006C26BD"/>
    <w:rsid w:val="006D2FD9"/>
    <w:rsid w:val="006F1026"/>
    <w:rsid w:val="0075788A"/>
    <w:rsid w:val="007644EF"/>
    <w:rsid w:val="007A03FB"/>
    <w:rsid w:val="007A3042"/>
    <w:rsid w:val="007D55EA"/>
    <w:rsid w:val="007E3A99"/>
    <w:rsid w:val="007F34ED"/>
    <w:rsid w:val="00817EF8"/>
    <w:rsid w:val="00864FFC"/>
    <w:rsid w:val="008705C7"/>
    <w:rsid w:val="0087448D"/>
    <w:rsid w:val="00882B2C"/>
    <w:rsid w:val="008C01CC"/>
    <w:rsid w:val="008D0ACF"/>
    <w:rsid w:val="00902224"/>
    <w:rsid w:val="00966812"/>
    <w:rsid w:val="00AD4781"/>
    <w:rsid w:val="00AF1A72"/>
    <w:rsid w:val="00B061A7"/>
    <w:rsid w:val="00C201DC"/>
    <w:rsid w:val="00CA07E3"/>
    <w:rsid w:val="00D1323C"/>
    <w:rsid w:val="00D536F4"/>
    <w:rsid w:val="00D61E90"/>
    <w:rsid w:val="00D7767B"/>
    <w:rsid w:val="00D91069"/>
    <w:rsid w:val="00DC15BB"/>
    <w:rsid w:val="00DD4F61"/>
    <w:rsid w:val="00E5349C"/>
    <w:rsid w:val="00EF4F4D"/>
    <w:rsid w:val="00F200F6"/>
    <w:rsid w:val="00FA2FA9"/>
    <w:rsid w:val="00FA69AC"/>
    <w:rsid w:val="00FB22B7"/>
    <w:rsid w:val="00FC6FF2"/>
    <w:rsid w:val="00FE4EAB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35EB"/>
  <w15:chartTrackingRefBased/>
  <w15:docId w15:val="{5F0DFF86-F788-4BCD-8ABD-0B0446D9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67B"/>
    <w:rPr>
      <w:noProof/>
    </w:rPr>
  </w:style>
  <w:style w:type="paragraph" w:styleId="Ttulo1">
    <w:name w:val="heading 1"/>
    <w:basedOn w:val="Normal"/>
    <w:next w:val="Normal"/>
    <w:link w:val="Ttulo1Carter"/>
    <w:uiPriority w:val="9"/>
    <w:qFormat/>
    <w:rsid w:val="00902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A3042"/>
    <w:pPr>
      <w:ind w:left="720"/>
      <w:contextualSpacing/>
    </w:pPr>
  </w:style>
  <w:style w:type="table" w:styleId="TabelacomGrelha">
    <w:name w:val="Table Grid"/>
    <w:basedOn w:val="Tabelanormal"/>
    <w:uiPriority w:val="39"/>
    <w:rsid w:val="00874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061A7"/>
  </w:style>
  <w:style w:type="paragraph" w:styleId="Rodap">
    <w:name w:val="footer"/>
    <w:basedOn w:val="Normal"/>
    <w:link w:val="RodapCarte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061A7"/>
  </w:style>
  <w:style w:type="paragraph" w:styleId="SemEspaamento">
    <w:name w:val="No Spacing"/>
    <w:link w:val="SemEspaamentoCarter"/>
    <w:uiPriority w:val="1"/>
    <w:qFormat/>
    <w:rsid w:val="00100DFB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00DFB"/>
    <w:rPr>
      <w:rFonts w:eastAsiaTheme="minorEastAsia"/>
      <w:lang w:val="en-US"/>
    </w:rPr>
  </w:style>
  <w:style w:type="paragraph" w:customStyle="1" w:styleId="titulo">
    <w:name w:val="titulo"/>
    <w:basedOn w:val="PargrafodaLista"/>
    <w:link w:val="tituloChar"/>
    <w:qFormat/>
    <w:rsid w:val="007D55EA"/>
    <w:pPr>
      <w:numPr>
        <w:numId w:val="3"/>
      </w:numPr>
    </w:pPr>
    <w:rPr>
      <w:b/>
      <w:bCs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0222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7D55EA"/>
    <w:rPr>
      <w:noProof/>
    </w:rPr>
  </w:style>
  <w:style w:type="character" w:customStyle="1" w:styleId="tituloChar">
    <w:name w:val="titulo Char"/>
    <w:basedOn w:val="PargrafodaListaCarter"/>
    <w:link w:val="titulo"/>
    <w:rsid w:val="007D55EA"/>
    <w:rPr>
      <w:b/>
      <w:bCs/>
      <w:noProof/>
      <w:sz w:val="28"/>
      <w:szCs w:val="28"/>
    </w:rPr>
  </w:style>
  <w:style w:type="paragraph" w:styleId="Cabealhodondice">
    <w:name w:val="TOC Heading"/>
    <w:basedOn w:val="Ttulo1"/>
    <w:next w:val="Normal"/>
    <w:uiPriority w:val="39"/>
    <w:unhideWhenUsed/>
    <w:qFormat/>
    <w:rsid w:val="00902224"/>
    <w:pPr>
      <w:outlineLvl w:val="9"/>
    </w:pPr>
    <w:rPr>
      <w:noProof w:val="0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222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0222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koa\Downloads\modelo_BD_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0BB95FE120478492A65150468E0D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6B27FA-8FC8-45A9-9BCE-2ADAC96325CF}"/>
      </w:docPartPr>
      <w:docPartBody>
        <w:p w:rsidR="00F61BF9" w:rsidRDefault="001C1F42">
          <w:pPr>
            <w:pStyle w:val="E50BB95FE120478492A65150468E0DC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A15541ABE794F1FB22A17FF3E3096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1DCC2B-BC4B-4978-9627-6AC28CF0DAC9}"/>
      </w:docPartPr>
      <w:docPartBody>
        <w:p w:rsidR="00F61BF9" w:rsidRDefault="001C1F42">
          <w:pPr>
            <w:pStyle w:val="CA15541ABE794F1FB22A17FF3E3096F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F42"/>
    <w:rsid w:val="00015EF0"/>
    <w:rsid w:val="000D5BDE"/>
    <w:rsid w:val="00145073"/>
    <w:rsid w:val="001C1F42"/>
    <w:rsid w:val="005C505F"/>
    <w:rsid w:val="006139D7"/>
    <w:rsid w:val="008705C7"/>
    <w:rsid w:val="008C01CC"/>
    <w:rsid w:val="00C525D1"/>
    <w:rsid w:val="00CB3A63"/>
    <w:rsid w:val="00D77EC1"/>
    <w:rsid w:val="00DD7E0F"/>
    <w:rsid w:val="00F61BF9"/>
    <w:rsid w:val="00F9114A"/>
    <w:rsid w:val="00FB22B7"/>
    <w:rsid w:val="00FC6FF2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50BB95FE120478492A65150468E0DCA">
    <w:name w:val="E50BB95FE120478492A65150468E0DCA"/>
  </w:style>
  <w:style w:type="paragraph" w:customStyle="1" w:styleId="CA15541ABE794F1FB22A17FF3E3096F7">
    <w:name w:val="CA15541ABE794F1FB22A17FF3E309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2026-04-28T00:00:00</PublishDate>
  <Abstract/>
  <CompanyAddress>Francisco Ascenso Martins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061A13-3D34-4D90-90A0-53B49831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modelo_BD_projeto.dotx</Template>
  <TotalTime>2</TotalTime>
  <Pages>13</Pages>
  <Words>1466</Words>
  <Characters>7919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Base de dados</vt:lpstr>
      <vt:lpstr/>
    </vt:vector>
  </TitlesOfParts>
  <Company>Poppy and max</Company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dados</dc:title>
  <dc:subject>Francisco Martins</dc:subject>
  <dc:creator>Utilizador</dc:creator>
  <cp:keywords/>
  <dc:description/>
  <cp:lastModifiedBy>kiko 5050</cp:lastModifiedBy>
  <cp:revision>5</cp:revision>
  <dcterms:created xsi:type="dcterms:W3CDTF">2026-04-29T20:21:00Z</dcterms:created>
  <dcterms:modified xsi:type="dcterms:W3CDTF">2026-05-05T20:33:00Z</dcterms:modified>
</cp:coreProperties>
</file>
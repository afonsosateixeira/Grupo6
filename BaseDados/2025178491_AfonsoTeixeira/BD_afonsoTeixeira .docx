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noProof/>
          <w:color w:val="4472C4" w:themeColor="accent1"/>
          <w:lang w:val="pt-PT"/>
        </w:rPr>
        <w:id w:val="-61028643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100DFB" w:rsidRDefault="00100DFB">
          <w:pPr>
            <w:pStyle w:val="SemEspaament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pt-PT"/>
            </w:rPr>
            <w:alias w:val="Title"/>
            <w:tag w:val=""/>
            <w:id w:val="1735040861"/>
            <w:placeholder>
              <w:docPart w:val="E50BB95FE120478492A65150468E0DC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100DFB" w:rsidRPr="00DD4F61" w:rsidRDefault="00F46A8F">
              <w:pPr>
                <w:pStyle w:val="SemEspaament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pt-PT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pt-PT"/>
                </w:rPr>
                <w:t>Sistema de base de dados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:lang w:val="pt-PT"/>
            </w:rPr>
            <w:alias w:val="Subtitle"/>
            <w:tag w:val=""/>
            <w:id w:val="328029620"/>
            <w:placeholder>
              <w:docPart w:val="CA15541ABE794F1FB22A17FF3E3096F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100DFB" w:rsidRPr="00DD4F61" w:rsidRDefault="00F46A8F">
              <w:pPr>
                <w:pStyle w:val="SemEspaamento"/>
                <w:jc w:val="center"/>
                <w:rPr>
                  <w:color w:val="4472C4" w:themeColor="accent1"/>
                  <w:sz w:val="28"/>
                  <w:szCs w:val="28"/>
                  <w:lang w:val="pt-PT"/>
                </w:rPr>
              </w:pPr>
              <w:r>
                <w:rPr>
                  <w:color w:val="4472C4" w:themeColor="accent1"/>
                  <w:sz w:val="28"/>
                  <w:szCs w:val="28"/>
                  <w:lang w:val="pt-PT"/>
                </w:rPr>
                <w:t>Poppy and Max</w:t>
              </w:r>
            </w:p>
          </w:sdtContent>
        </w:sdt>
        <w:p w:rsidR="00100DFB" w:rsidRPr="00DD4F61" w:rsidRDefault="00100DFB">
          <w:pPr>
            <w:pStyle w:val="SemEspaamento"/>
            <w:spacing w:before="480"/>
            <w:jc w:val="center"/>
            <w:rPr>
              <w:color w:val="4472C4" w:themeColor="accent1"/>
              <w:lang w:val="pt-PT"/>
            </w:rPr>
          </w:pPr>
          <w:r>
            <w:rPr>
              <w:noProof/>
              <w:color w:val="4472C4" w:themeColor="accent1"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3D564D" wp14:editId="6824AF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15A7A" w:rsidRPr="00DD4F61" w:rsidRDefault="00FD2ED5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1, 2026</w:t>
                                    </w:r>
                                  </w:p>
                                </w:sdtContent>
                              </w:sdt>
                              <w:p w:rsidR="00F15A7A" w:rsidRPr="00DD4F61" w:rsidRDefault="00F15A7A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2025178491</w:t>
                                    </w:r>
                                  </w:sdtContent>
                                </w:sdt>
                              </w:p>
                              <w:p w:rsidR="00F15A7A" w:rsidRPr="00DD4F61" w:rsidRDefault="00F15A7A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DD4F61">
                                      <w:rPr>
                                        <w:color w:val="4472C4" w:themeColor="accent1"/>
                                      </w:rPr>
                                      <w:t>Afonso S</w:t>
                                    </w:r>
                                    <w:r>
                                      <w:rPr>
                                        <w:color w:val="4472C4" w:themeColor="accent1"/>
                                      </w:rPr>
                                      <w:t>á Teixeira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3D5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15A7A" w:rsidRPr="00DD4F61" w:rsidRDefault="00FD2ED5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1, 2026</w:t>
                              </w:r>
                            </w:p>
                          </w:sdtContent>
                        </w:sdt>
                        <w:p w:rsidR="00F15A7A" w:rsidRPr="00DD4F61" w:rsidRDefault="00F15A7A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2025178491</w:t>
                              </w:r>
                            </w:sdtContent>
                          </w:sdt>
                        </w:p>
                        <w:p w:rsidR="00F15A7A" w:rsidRPr="00DD4F61" w:rsidRDefault="00F15A7A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DD4F61">
                                <w:rPr>
                                  <w:color w:val="4472C4" w:themeColor="accent1"/>
                                </w:rPr>
                                <w:t>Afonso S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á Teixeira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:rsidR="00100DFB" w:rsidRDefault="00100DFB" w:rsidP="00DD4F61">
          <w:pPr>
            <w:ind w:firstLine="708"/>
          </w:pPr>
          <w:r>
            <w:br w:type="page"/>
          </w:r>
        </w:p>
      </w:sdtContent>
    </w:sdt>
    <w:p w:rsidR="00902224" w:rsidRPr="00902224" w:rsidRDefault="00902224">
      <w:pPr>
        <w:rPr>
          <w:b/>
          <w:bCs/>
          <w:sz w:val="28"/>
          <w:szCs w:val="28"/>
        </w:rPr>
      </w:pPr>
      <w:r w:rsidRPr="00902224">
        <w:rPr>
          <w:b/>
          <w:bCs/>
          <w:noProof w:val="0"/>
          <w:sz w:val="28"/>
          <w:szCs w:val="28"/>
        </w:rPr>
        <w:lastRenderedPageBreak/>
        <w:t>Índice</w:t>
      </w:r>
    </w:p>
    <w:p w:rsidR="00F15A7A" w:rsidRDefault="00F15A7A">
      <w:pPr>
        <w:pStyle w:val="ndice1"/>
        <w:tabs>
          <w:tab w:val="left" w:pos="88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TOC \o "1-3" \h \z \t "titulo,1" </w:instrText>
      </w:r>
      <w:r>
        <w:fldChar w:fldCharType="separate"/>
      </w:r>
      <w:hyperlink w:anchor="_Toc228436041" w:history="1">
        <w:r w:rsidRPr="002368E4">
          <w:rPr>
            <w:rStyle w:val="Hiperligao"/>
          </w:rPr>
          <w:t>1)</w:t>
        </w:r>
        <w:r>
          <w:rPr>
            <w:rFonts w:eastAsiaTheme="minorEastAsia"/>
            <w:lang w:eastAsia="pt-PT"/>
          </w:rPr>
          <w:tab/>
        </w:r>
        <w:r w:rsidRPr="002368E4">
          <w:rPr>
            <w:rStyle w:val="Hiperligao"/>
          </w:rPr>
          <w:t>Descrição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_Toc228436041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15A7A" w:rsidRDefault="00F15A7A">
      <w:pPr>
        <w:pStyle w:val="ndice1"/>
        <w:tabs>
          <w:tab w:val="left" w:pos="880"/>
          <w:tab w:val="right" w:leader="dot" w:pos="8494"/>
        </w:tabs>
        <w:rPr>
          <w:rFonts w:eastAsiaTheme="minorEastAsia"/>
          <w:lang w:eastAsia="pt-PT"/>
        </w:rPr>
      </w:pPr>
      <w:hyperlink w:anchor="_Toc228436042" w:history="1">
        <w:r w:rsidRPr="002368E4">
          <w:rPr>
            <w:rStyle w:val="Hiperligao"/>
          </w:rPr>
          <w:t>2)</w:t>
        </w:r>
        <w:r>
          <w:rPr>
            <w:rFonts w:eastAsiaTheme="minorEastAsia"/>
            <w:lang w:eastAsia="pt-PT"/>
          </w:rPr>
          <w:tab/>
        </w:r>
        <w:r w:rsidRPr="002368E4">
          <w:rPr>
            <w:rStyle w:val="Hiperligao"/>
          </w:rPr>
          <w:t>Modelo Conceptual (Diagrama de Entidade Relacionamento-DER)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_Toc228436042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:rsidR="00F15A7A" w:rsidRDefault="00F15A7A">
      <w:pPr>
        <w:pStyle w:val="ndice1"/>
        <w:tabs>
          <w:tab w:val="left" w:pos="880"/>
          <w:tab w:val="right" w:leader="dot" w:pos="8494"/>
        </w:tabs>
        <w:rPr>
          <w:rFonts w:eastAsiaTheme="minorEastAsia"/>
          <w:lang w:eastAsia="pt-PT"/>
        </w:rPr>
      </w:pPr>
      <w:hyperlink w:anchor="_Toc228436043" w:history="1">
        <w:r w:rsidRPr="002368E4">
          <w:rPr>
            <w:rStyle w:val="Hiperligao"/>
          </w:rPr>
          <w:t>3)</w:t>
        </w:r>
        <w:r>
          <w:rPr>
            <w:rFonts w:eastAsiaTheme="minorEastAsia"/>
            <w:lang w:eastAsia="pt-PT"/>
          </w:rPr>
          <w:tab/>
        </w:r>
        <w:r w:rsidRPr="002368E4">
          <w:rPr>
            <w:rStyle w:val="Hiperligao"/>
          </w:rPr>
          <w:t>Modelo Lógico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_Toc228436043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:rsidR="00F15A7A" w:rsidRDefault="00F15A7A">
      <w:pPr>
        <w:pStyle w:val="ndice1"/>
        <w:tabs>
          <w:tab w:val="left" w:pos="880"/>
          <w:tab w:val="right" w:leader="dot" w:pos="8494"/>
        </w:tabs>
        <w:rPr>
          <w:rFonts w:eastAsiaTheme="minorEastAsia"/>
          <w:lang w:eastAsia="pt-PT"/>
        </w:rPr>
      </w:pPr>
      <w:hyperlink w:anchor="_Toc228436044" w:history="1">
        <w:r w:rsidRPr="002368E4">
          <w:rPr>
            <w:rStyle w:val="Hiperligao"/>
          </w:rPr>
          <w:t>4)</w:t>
        </w:r>
        <w:r>
          <w:rPr>
            <w:rFonts w:eastAsiaTheme="minorEastAsia"/>
            <w:lang w:eastAsia="pt-PT"/>
          </w:rPr>
          <w:tab/>
        </w:r>
        <w:r w:rsidRPr="002368E4">
          <w:rPr>
            <w:rStyle w:val="Hiperligao"/>
          </w:rPr>
          <w:t>Dicionário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_Toc228436044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F15A7A" w:rsidRDefault="00F15A7A">
      <w:pPr>
        <w:pStyle w:val="ndice1"/>
        <w:tabs>
          <w:tab w:val="left" w:pos="880"/>
          <w:tab w:val="right" w:leader="dot" w:pos="8494"/>
        </w:tabs>
        <w:rPr>
          <w:rFonts w:eastAsiaTheme="minorEastAsia"/>
          <w:lang w:eastAsia="pt-PT"/>
        </w:rPr>
      </w:pPr>
      <w:hyperlink w:anchor="_Toc228436045" w:history="1">
        <w:r w:rsidRPr="002368E4">
          <w:rPr>
            <w:rStyle w:val="Hiperligao"/>
          </w:rPr>
          <w:t>5)</w:t>
        </w:r>
        <w:r>
          <w:rPr>
            <w:rFonts w:eastAsiaTheme="minorEastAsia"/>
            <w:lang w:eastAsia="pt-PT"/>
          </w:rPr>
          <w:tab/>
        </w:r>
        <w:r w:rsidRPr="002368E4">
          <w:rPr>
            <w:rStyle w:val="Hiperligao"/>
          </w:rPr>
          <w:t>Modelo Físico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_Toc228436045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:rsidR="00902224" w:rsidRDefault="00F15A7A">
      <w:r>
        <w:fldChar w:fldCharType="end"/>
      </w:r>
    </w:p>
    <w:p w:rsidR="00CA07E3" w:rsidRDefault="007D55EA" w:rsidP="00875752">
      <w:r>
        <w:br w:type="page"/>
      </w:r>
    </w:p>
    <w:p w:rsidR="00CA07E3" w:rsidRPr="00DD4F61" w:rsidRDefault="00CA07E3" w:rsidP="00DD4F61">
      <w:pPr>
        <w:pStyle w:val="titulo"/>
      </w:pPr>
      <w:bookmarkStart w:id="0" w:name="_Toc228436041"/>
      <w:r w:rsidRPr="00CA07E3">
        <w:lastRenderedPageBreak/>
        <w:t>Descrição do Sistema</w:t>
      </w:r>
      <w:bookmarkEnd w:id="0"/>
    </w:p>
    <w:p w:rsidR="00507CD3" w:rsidRDefault="00507CD3" w:rsidP="00507CD3">
      <w:pPr>
        <w:rPr>
          <w:lang w:eastAsia="pt-PT"/>
        </w:rPr>
      </w:pPr>
      <w:r w:rsidRPr="00507CD3">
        <w:rPr>
          <w:lang w:eastAsia="pt-PT"/>
        </w:rPr>
        <w:t>O nosso projeto consiste no desenvolvimento de uma base de dados integrada para a gestão da associação d</w:t>
      </w:r>
      <w:r w:rsidR="00F335EC">
        <w:rPr>
          <w:lang w:eastAsia="pt-PT"/>
        </w:rPr>
        <w:t>e adoção animal "Poppy and Max"</w:t>
      </w:r>
      <w:r w:rsidRPr="00507CD3">
        <w:rPr>
          <w:lang w:eastAsia="pt-PT"/>
        </w:rPr>
        <w:t>. Esta base de dados foi desenhada para guardar informações detalhadas sobre os animais, pessoas e eventos, garantindo que todas as áreas de voluntariado, saúde, eventos e gestão financeira funcionem de forma interligada. Através desta estrutura, torna-se poss</w:t>
      </w:r>
      <w:r w:rsidR="00F335EC">
        <w:rPr>
          <w:lang w:eastAsia="pt-PT"/>
        </w:rPr>
        <w:t>ível o registo</w:t>
      </w:r>
      <w:r w:rsidRPr="00507CD3">
        <w:rPr>
          <w:lang w:eastAsia="pt-PT"/>
        </w:rPr>
        <w:t xml:space="preserve"> de cada animal, organizando-os por espécies e raças para facilitar a sua catalogação e pesquisa. Além da vertente de adoção, a base de dados gere a escala de voluntários, as marcações de consultas veterinárias, o histórico clínico, a organização de eventos comunitários e o registo de doações, parcerias e animais desaparecidos.</w:t>
      </w:r>
    </w:p>
    <w:p w:rsidR="00F335EC" w:rsidRPr="00507CD3" w:rsidRDefault="00F335EC" w:rsidP="00507CD3">
      <w:pPr>
        <w:rPr>
          <w:lang w:eastAsia="pt-PT"/>
        </w:rPr>
      </w:pPr>
    </w:p>
    <w:p w:rsidR="00507CD3" w:rsidRDefault="00507CD3" w:rsidP="00507CD3">
      <w:pPr>
        <w:rPr>
          <w:lang w:eastAsia="pt-PT"/>
        </w:rPr>
      </w:pPr>
      <w:r w:rsidRPr="00507CD3">
        <w:rPr>
          <w:lang w:eastAsia="pt-PT"/>
        </w:rPr>
        <w:t>No que diz respeito à organização da informação, a base de dados armazena os dados de todos os utilizadores, incluindo administradores, adotantes e voluntários, servindo este registo de base para quase todas as outras interações. No núcleo dedicado aos animais, a base de dados guarda informações como o nome, género, tamanho e data de nascimento, assegurando que cada animal esteja obrigatoriamente ligado a uma raça que, por sua vez, pertence a uma espécie específica. Quando um utilizador demonstra interesse num animal, a base de dados cria um processo de adoção que funciona como uma ponte entre o interessado e o animal, permitindo acompanhar o estado da decisão através de diferentes estados.</w:t>
      </w:r>
    </w:p>
    <w:p w:rsidR="00F335EC" w:rsidRPr="00507CD3" w:rsidRDefault="00F335EC" w:rsidP="00507CD3">
      <w:pPr>
        <w:rPr>
          <w:lang w:eastAsia="pt-PT"/>
        </w:rPr>
      </w:pPr>
    </w:p>
    <w:p w:rsidR="00507CD3" w:rsidRDefault="00507CD3" w:rsidP="00507CD3">
      <w:pPr>
        <w:rPr>
          <w:lang w:eastAsia="pt-PT"/>
        </w:rPr>
      </w:pPr>
      <w:r w:rsidRPr="00507CD3">
        <w:rPr>
          <w:lang w:eastAsia="pt-PT"/>
        </w:rPr>
        <w:t>Para a gestão operacional, a base de dados mantém perfis de voluntários com dados específicos de quem presta serviço, ligando-os individualmente aos seus turnos e horários de trabalho. A componente de saúde é igualmente assegurada pelo registo de médicos veterinários e pela gestão de uma agenda clínica que cruza os dados dos animais com os profissionais responsáveis pelas consultas. O histórico de saúde, que inclui vacinas e tratamentos, é mantido de forma a estar sempre vinculado ao animal correspondente. Adicionalmente, a base de dados gere a participação do público em eventos através do registo de inscrições, monitoriza as doações feitas e armazena informações sobre empresas parceiras e animais perdidos na comunidade.</w:t>
      </w:r>
    </w:p>
    <w:p w:rsidR="00F335EC" w:rsidRPr="00507CD3" w:rsidRDefault="00F335EC" w:rsidP="00507CD3">
      <w:pPr>
        <w:rPr>
          <w:lang w:eastAsia="pt-PT"/>
        </w:rPr>
      </w:pPr>
    </w:p>
    <w:p w:rsidR="00507CD3" w:rsidRPr="00507CD3" w:rsidRDefault="00507CD3" w:rsidP="00507CD3">
      <w:pPr>
        <w:rPr>
          <w:lang w:eastAsia="pt-PT"/>
        </w:rPr>
      </w:pPr>
      <w:r w:rsidRPr="00507CD3">
        <w:rPr>
          <w:lang w:eastAsia="pt-PT"/>
        </w:rPr>
        <w:t>O funcionamento desta base de dados assenta em relações lógicas que garantem a consistência de toda a informação guardada. Existe uma relação de identidade onde um animal não existe isoladamente, estando sempre dependente da sua classificação biológica. A relação de adoção estabelece o vínculo entre o adotante e o animal no momento em que se inicia o processo, enquanto a relação clínica vincula cada intervenção médica tanto ao veterinário como ao animal assistido. Por fim, as doações e as participações em eventos são relacionadas com o perfil do utilizador, permitindo à associação ter uma visão clara de todos os seus apoiantes e colaboradores.</w:t>
      </w:r>
    </w:p>
    <w:p w:rsidR="00E652C9" w:rsidRPr="00E652C9" w:rsidRDefault="00E652C9" w:rsidP="000F496E">
      <w:pPr>
        <w:rPr>
          <w:sz w:val="20"/>
          <w:szCs w:val="20"/>
        </w:rPr>
      </w:pPr>
    </w:p>
    <w:p w:rsidR="00CA07E3" w:rsidRPr="00CA07E3" w:rsidRDefault="00CA07E3" w:rsidP="00CA07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E23FDA" w:rsidRDefault="00E23FDA" w:rsidP="007D55EA">
      <w:pPr>
        <w:pStyle w:val="titulo"/>
        <w:sectPr w:rsidR="00E23FDA" w:rsidSect="00100DF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301872" w:rsidRPr="00CA07E3" w:rsidRDefault="00CA07E3" w:rsidP="007D55EA">
      <w:pPr>
        <w:pStyle w:val="titulo"/>
      </w:pPr>
      <w:bookmarkStart w:id="1" w:name="_Toc228436042"/>
      <w:r w:rsidRPr="00CA07E3">
        <w:lastRenderedPageBreak/>
        <w:t>Modelo Conceptual (Diagrama de Entidade Relacionamento</w:t>
      </w:r>
      <w:r>
        <w:t>-DER</w:t>
      </w:r>
      <w:r w:rsidRPr="00CA07E3">
        <w:t>)</w:t>
      </w:r>
      <w:bookmarkEnd w:id="1"/>
    </w:p>
    <w:p w:rsidR="00FD2ED5" w:rsidRPr="00FD2ED5" w:rsidRDefault="00FD2ED5" w:rsidP="00FD2ED5">
      <w:pPr>
        <w:rPr>
          <w:noProof w:val="0"/>
          <w:lang w:eastAsia="pt-PT"/>
        </w:rPr>
      </w:pPr>
      <w:r w:rsidRPr="00FD2ED5">
        <w:rPr>
          <w:lang w:eastAsia="pt-PT"/>
        </w:rPr>
        <w:drawing>
          <wp:inline distT="0" distB="0" distL="0" distR="0">
            <wp:extent cx="8848796" cy="3707027"/>
            <wp:effectExtent l="0" t="0" r="0" b="8255"/>
            <wp:docPr id="12" name="Imagem 12" descr="C:\Users\Utilizador\AppData\Local\Microsoft\Windows\INetCache\Content.MSO\F783F3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tilizador\AppData\Local\Microsoft\Windows\INetCache\Content.MSO\F783F39D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255" cy="371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40" w:rsidRPr="00A04740" w:rsidRDefault="00A04740" w:rsidP="00A04740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</w:p>
    <w:p w:rsidR="00E23FDA" w:rsidRPr="00E23FDA" w:rsidRDefault="00E23FDA" w:rsidP="00A04740">
      <w:pPr>
        <w:rPr>
          <w:noProof w:val="0"/>
          <w:lang w:eastAsia="pt-PT"/>
        </w:rPr>
      </w:pPr>
    </w:p>
    <w:p w:rsidR="00E5349C" w:rsidRPr="007F34ED" w:rsidRDefault="00E5349C" w:rsidP="00EB79C9">
      <w:pPr>
        <w:ind w:firstLine="0"/>
        <w:rPr>
          <w:rFonts w:ascii="Times New Roman" w:eastAsia="Times New Roman" w:hAnsi="Times New Roman" w:cs="Times New Roman"/>
          <w:noProof w:val="0"/>
          <w:sz w:val="24"/>
          <w:szCs w:val="24"/>
          <w:lang w:eastAsia="pt-PT"/>
        </w:rPr>
      </w:pPr>
    </w:p>
    <w:p w:rsidR="00E23FDA" w:rsidRDefault="00E23FDA" w:rsidP="001552C5">
      <w:pPr>
        <w:pStyle w:val="titulo"/>
        <w:sectPr w:rsidR="00E23FDA" w:rsidSect="00F15A7A">
          <w:pgSz w:w="16838" w:h="11906" w:orient="landscape"/>
          <w:pgMar w:top="1699" w:right="1411" w:bottom="1699" w:left="1411" w:header="706" w:footer="706" w:gutter="0"/>
          <w:cols w:space="708"/>
          <w:titlePg/>
          <w:docGrid w:linePitch="360"/>
        </w:sectPr>
      </w:pPr>
      <w:bookmarkStart w:id="2" w:name="_GoBack"/>
      <w:bookmarkEnd w:id="2"/>
    </w:p>
    <w:p w:rsidR="001552C5" w:rsidRDefault="007A3042" w:rsidP="001552C5">
      <w:pPr>
        <w:pStyle w:val="titulo"/>
      </w:pPr>
      <w:bookmarkStart w:id="3" w:name="_Toc228436043"/>
      <w:r w:rsidRPr="00E5349C">
        <w:lastRenderedPageBreak/>
        <w:t>Modelo Lógico</w:t>
      </w:r>
      <w:bookmarkEnd w:id="3"/>
    </w:p>
    <w:p w:rsidR="001552C5" w:rsidRDefault="001552C5" w:rsidP="001552C5">
      <w:pPr>
        <w:pStyle w:val="titulo"/>
        <w:numPr>
          <w:ilvl w:val="0"/>
          <w:numId w:val="0"/>
        </w:numPr>
        <w:ind w:left="360"/>
      </w:pPr>
    </w:p>
    <w:p w:rsidR="001552C5" w:rsidRPr="001552C5" w:rsidRDefault="001552C5" w:rsidP="001552C5">
      <w:pPr>
        <w:rPr>
          <w:lang w:val="en-US"/>
        </w:rPr>
      </w:pPr>
      <w:r w:rsidRPr="001552C5">
        <w:rPr>
          <w:lang w:val="en-US"/>
        </w:rPr>
        <w:t>users(</w:t>
      </w:r>
      <w:r w:rsidRPr="001552C5">
        <w:rPr>
          <w:u w:val="single"/>
          <w:lang w:val="en-US"/>
        </w:rPr>
        <w:t>id</w:t>
      </w:r>
      <w:r w:rsidRPr="001552C5">
        <w:rPr>
          <w:lang w:val="en-US"/>
        </w:rPr>
        <w:t>, roles, full_name, email, phone, password, local</w:t>
      </w:r>
      <w:r>
        <w:rPr>
          <w:lang w:val="en-US"/>
        </w:rPr>
        <w:t>, street, cp</w:t>
      </w:r>
      <w:r w:rsidRPr="001552C5">
        <w:rPr>
          <w:lang w:val="en-US"/>
        </w:rPr>
        <w:t>)</w:t>
      </w:r>
    </w:p>
    <w:p w:rsidR="00DD4F61" w:rsidRDefault="001552C5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FBC2A2" wp14:editId="5666A5DB">
                <wp:simplePos x="0" y="0"/>
                <wp:positionH relativeFrom="column">
                  <wp:posOffset>2428760</wp:posOffset>
                </wp:positionH>
                <wp:positionV relativeFrom="paragraph">
                  <wp:posOffset>84339</wp:posOffset>
                </wp:positionV>
                <wp:extent cx="192505" cy="176797"/>
                <wp:effectExtent l="0" t="76200" r="0" b="33020"/>
                <wp:wrapNone/>
                <wp:docPr id="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24D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4" o:spid="_x0000_s1026" type="#_x0000_t34" style="position:absolute;margin-left:191.25pt;margin-top:6.65pt;width:15.15pt;height:13.9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7BF39" wp14:editId="07CFDC15">
                <wp:simplePos x="0" y="0"/>
                <wp:positionH relativeFrom="column">
                  <wp:posOffset>1527926</wp:posOffset>
                </wp:positionH>
                <wp:positionV relativeFrom="paragraph">
                  <wp:posOffset>84339</wp:posOffset>
                </wp:positionV>
                <wp:extent cx="192505" cy="176797"/>
                <wp:effectExtent l="0" t="76200" r="0" b="33020"/>
                <wp:wrapNone/>
                <wp:docPr id="3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F55F8" id="Conexão em ângulos retos 3" o:spid="_x0000_s1026" type="#_x0000_t34" style="position:absolute;margin-left:120.3pt;margin-top:6.65pt;width:15.15pt;height:13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" adj="159" strokecolor="#4472c4 [3204]" strokeweight=".5pt">
                <v:stroke endarrow="block"/>
              </v:shape>
            </w:pict>
          </mc:Fallback>
        </mc:AlternateContent>
      </w:r>
      <w:r w:rsidR="00FF72E1">
        <w:rPr>
          <w:lang w:val="en-US"/>
        </w:rPr>
        <w:t xml:space="preserve">                       </w:t>
      </w:r>
      <w:r>
        <w:rPr>
          <w:lang w:val="en-US"/>
        </w:rPr>
        <w:t xml:space="preserve">                           </w:t>
      </w:r>
      <w:r w:rsidR="00FF72E1">
        <w:rPr>
          <w:lang w:val="en-US"/>
        </w:rPr>
        <w:t>users</w:t>
      </w:r>
      <w:r w:rsidR="00DD4F61" w:rsidRPr="00DD4F61">
        <w:rPr>
          <w:lang w:val="en-US"/>
        </w:rPr>
        <w:t xml:space="preserve">    </w:t>
      </w:r>
      <w:r w:rsidR="00FF72E1">
        <w:rPr>
          <w:lang w:val="en-US"/>
        </w:rPr>
        <w:t xml:space="preserve">      </w:t>
      </w:r>
      <w:r w:rsidR="00DD4F61" w:rsidRPr="00DD4F61">
        <w:rPr>
          <w:lang w:val="en-US"/>
        </w:rPr>
        <w:t xml:space="preserve">     </w:t>
      </w:r>
      <w:r w:rsidR="00DD4F61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="00DD4F61">
        <w:rPr>
          <w:lang w:val="en-US"/>
        </w:rPr>
        <w:t>animals</w:t>
      </w:r>
    </w:p>
    <w:p w:rsidR="00DD4F61" w:rsidRDefault="00DD4F61" w:rsidP="007A3042">
      <w:pPr>
        <w:rPr>
          <w:lang w:val="en-US"/>
        </w:rPr>
      </w:pPr>
      <w:r>
        <w:rPr>
          <w:lang w:val="en-US"/>
        </w:rPr>
        <w:t>adoption_processes(</w:t>
      </w:r>
      <w:r w:rsidRPr="00DD4F61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="00FF72E1">
        <w:rPr>
          <w:u w:val="dotted"/>
          <w:lang w:val="en-US"/>
        </w:rPr>
        <w:t>user</w:t>
      </w:r>
      <w:r w:rsidRPr="00DD4F61">
        <w:rPr>
          <w:u w:val="dotted"/>
          <w:lang w:val="en-US"/>
        </w:rPr>
        <w:t>_id</w:t>
      </w:r>
      <w:r>
        <w:rPr>
          <w:lang w:val="en-US"/>
        </w:rPr>
        <w:t xml:space="preserve">, </w:t>
      </w:r>
      <w:r w:rsidRPr="00DD4F61">
        <w:rPr>
          <w:u w:val="dotted"/>
          <w:lang w:val="en-US"/>
        </w:rPr>
        <w:t>animal_id</w:t>
      </w:r>
      <w:r>
        <w:rPr>
          <w:lang w:val="en-US"/>
        </w:rPr>
        <w:t xml:space="preserve">, status, start_date, </w:t>
      </w:r>
      <w:r w:rsidR="00D61E90">
        <w:rPr>
          <w:lang w:val="en-US"/>
        </w:rPr>
        <w:t xml:space="preserve">end_date, </w:t>
      </w:r>
      <w:r>
        <w:rPr>
          <w:lang w:val="en-US"/>
        </w:rPr>
        <w:t>notes)</w:t>
      </w:r>
    </w:p>
    <w:p w:rsidR="00DD4F61" w:rsidRDefault="00DD4F61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1BC8DF" wp14:editId="07F5D388">
                <wp:simplePos x="0" y="0"/>
                <wp:positionH relativeFrom="column">
                  <wp:posOffset>1333743</wp:posOffset>
                </wp:positionH>
                <wp:positionV relativeFrom="paragraph">
                  <wp:posOffset>81389</wp:posOffset>
                </wp:positionV>
                <wp:extent cx="192505" cy="176797"/>
                <wp:effectExtent l="0" t="76200" r="0" b="33020"/>
                <wp:wrapNone/>
                <wp:docPr id="9" name="Conexão em ângulos ret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FC1A6" id="Conexão em ângulos retos 9" o:spid="_x0000_s1026" type="#_x0000_t34" style="position:absolute;margin-left:105pt;margin-top:6.4pt;width:15.15pt;height:13.9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breeds</w:t>
      </w:r>
    </w:p>
    <w:p w:rsidR="00DD4F61" w:rsidRDefault="00DD4F61" w:rsidP="007A3042">
      <w:pPr>
        <w:rPr>
          <w:lang w:val="en-US"/>
        </w:rPr>
      </w:pPr>
      <w:r>
        <w:rPr>
          <w:lang w:val="en-US"/>
        </w:rPr>
        <w:t>animals(</w:t>
      </w:r>
      <w:r w:rsidRPr="00DD4F61">
        <w:rPr>
          <w:u w:val="single"/>
          <w:lang w:val="en-US"/>
        </w:rPr>
        <w:t>id</w:t>
      </w:r>
      <w:r>
        <w:rPr>
          <w:lang w:val="en-US"/>
        </w:rPr>
        <w:t xml:space="preserve">, name, </w:t>
      </w:r>
      <w:r w:rsidRPr="00DD4F61">
        <w:rPr>
          <w:u w:val="dotted"/>
          <w:lang w:val="en-US"/>
        </w:rPr>
        <w:t>breed_id</w:t>
      </w:r>
      <w:r>
        <w:rPr>
          <w:lang w:val="en-US"/>
        </w:rPr>
        <w:t>,</w:t>
      </w:r>
      <w:r w:rsidR="00107C42">
        <w:rPr>
          <w:lang w:val="en-US"/>
        </w:rPr>
        <w:t xml:space="preserve"> gender,</w:t>
      </w:r>
      <w:r w:rsidR="001A2E60">
        <w:rPr>
          <w:lang w:val="en-US"/>
        </w:rPr>
        <w:t xml:space="preserve"> size,</w:t>
      </w:r>
      <w:r w:rsidR="00C201DC">
        <w:rPr>
          <w:lang w:val="en-US"/>
        </w:rPr>
        <w:t xml:space="preserve"> image,</w:t>
      </w:r>
      <w:r>
        <w:rPr>
          <w:lang w:val="en-US"/>
        </w:rPr>
        <w:t xml:space="preserve"> birth_</w:t>
      </w:r>
      <w:r w:rsidR="00107C42">
        <w:rPr>
          <w:lang w:val="en-US"/>
        </w:rPr>
        <w:t>date, descri</w:t>
      </w:r>
      <w:r>
        <w:rPr>
          <w:lang w:val="en-US"/>
        </w:rPr>
        <w:t>ption, status, created_at)</w:t>
      </w:r>
    </w:p>
    <w:p w:rsidR="00DD4F61" w:rsidRDefault="003E2ED2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7F538" wp14:editId="7C1764F1">
                <wp:simplePos x="0" y="0"/>
                <wp:positionH relativeFrom="column">
                  <wp:posOffset>920224</wp:posOffset>
                </wp:positionH>
                <wp:positionV relativeFrom="paragraph">
                  <wp:posOffset>81389</wp:posOffset>
                </wp:positionV>
                <wp:extent cx="192505" cy="176797"/>
                <wp:effectExtent l="0" t="76200" r="0" b="33020"/>
                <wp:wrapNone/>
                <wp:docPr id="10" name="Conexão em ângulos ret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D9D5" id="Conexão em ângulos retos 10" o:spid="_x0000_s1026" type="#_x0000_t34" style="position:absolute;margin-left:72.45pt;margin-top:6.4pt;width:15.15pt;height:13.9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species</w:t>
      </w:r>
    </w:p>
    <w:p w:rsidR="00DD4F61" w:rsidRDefault="00DD4F61" w:rsidP="007A3042">
      <w:pPr>
        <w:rPr>
          <w:lang w:val="en-US"/>
        </w:rPr>
      </w:pPr>
      <w:r>
        <w:rPr>
          <w:lang w:val="en-US"/>
        </w:rPr>
        <w:t>breeds(</w:t>
      </w:r>
      <w:r w:rsidRPr="00DD4F61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DD4F61">
        <w:rPr>
          <w:u w:val="dotted"/>
          <w:lang w:val="en-US"/>
        </w:rPr>
        <w:t>specie_id</w:t>
      </w:r>
      <w:r>
        <w:rPr>
          <w:lang w:val="en-US"/>
        </w:rPr>
        <w:t>, name)</w:t>
      </w:r>
    </w:p>
    <w:p w:rsidR="003E2ED2" w:rsidRDefault="003E2ED2" w:rsidP="007A3042">
      <w:pPr>
        <w:rPr>
          <w:lang w:val="en-US"/>
        </w:rPr>
      </w:pPr>
    </w:p>
    <w:p w:rsidR="003E2ED2" w:rsidRDefault="003E2ED2" w:rsidP="007A3042">
      <w:pPr>
        <w:rPr>
          <w:lang w:val="en-US"/>
        </w:rPr>
      </w:pPr>
      <w:r>
        <w:rPr>
          <w:lang w:val="en-US"/>
        </w:rPr>
        <w:t>species(</w:t>
      </w:r>
      <w:r w:rsidRPr="003E2ED2">
        <w:rPr>
          <w:u w:val="single"/>
          <w:lang w:val="en-US"/>
        </w:rPr>
        <w:t>id</w:t>
      </w:r>
      <w:r>
        <w:rPr>
          <w:lang w:val="en-US"/>
        </w:rPr>
        <w:t>, name)</w:t>
      </w:r>
      <w:r w:rsidR="00FF72E1" w:rsidRPr="00FF72E1">
        <w:rPr>
          <w:lang w:val="en-US" w:eastAsia="pt-PT"/>
        </w:rPr>
        <w:t xml:space="preserve"> </w:t>
      </w:r>
    </w:p>
    <w:p w:rsidR="00FF72E1" w:rsidRDefault="00FF72E1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97C828" wp14:editId="7CE69DBD">
                <wp:simplePos x="0" y="0"/>
                <wp:positionH relativeFrom="column">
                  <wp:posOffset>2073874</wp:posOffset>
                </wp:positionH>
                <wp:positionV relativeFrom="paragraph">
                  <wp:posOffset>81226</wp:posOffset>
                </wp:positionV>
                <wp:extent cx="192505" cy="176797"/>
                <wp:effectExtent l="0" t="76200" r="0" b="33020"/>
                <wp:wrapNone/>
                <wp:docPr id="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A227" id="Conexão em ângulos retos 8" o:spid="_x0000_s1026" type="#_x0000_t34" style="position:absolute;margin-left:163.3pt;margin-top:6.4pt;width:15.15pt;height:13.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01FE61" wp14:editId="0488B897">
                <wp:simplePos x="0" y="0"/>
                <wp:positionH relativeFrom="column">
                  <wp:posOffset>1268821</wp:posOffset>
                </wp:positionH>
                <wp:positionV relativeFrom="paragraph">
                  <wp:posOffset>82550</wp:posOffset>
                </wp:positionV>
                <wp:extent cx="192505" cy="176797"/>
                <wp:effectExtent l="0" t="76200" r="0" b="33020"/>
                <wp:wrapNone/>
                <wp:docPr id="7" name="Conexão em ângulos ret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04FA8" id="Conexão em ângulos retos 7" o:spid="_x0000_s1026" type="#_x0000_t34" style="position:absolute;margin-left:99.9pt;margin-top:6.5pt;width:15.15pt;height:13.9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animals            veterinarians</w:t>
      </w:r>
    </w:p>
    <w:p w:rsidR="00FF72E1" w:rsidRDefault="00FF72E1" w:rsidP="007A3042">
      <w:pPr>
        <w:rPr>
          <w:lang w:val="en-US"/>
        </w:rPr>
      </w:pPr>
      <w:r>
        <w:rPr>
          <w:lang w:val="en-US"/>
        </w:rPr>
        <w:t>appointments(</w:t>
      </w:r>
      <w:r w:rsidRPr="00FF72E1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FF72E1">
        <w:rPr>
          <w:u w:val="dotted"/>
          <w:lang w:val="en-US"/>
        </w:rPr>
        <w:t>animal_id</w:t>
      </w:r>
      <w:r>
        <w:rPr>
          <w:lang w:val="en-US"/>
        </w:rPr>
        <w:t xml:space="preserve">, </w:t>
      </w:r>
      <w:r w:rsidRPr="00FF72E1">
        <w:rPr>
          <w:u w:val="dotted"/>
          <w:lang w:val="en-US"/>
        </w:rPr>
        <w:t>vet_id</w:t>
      </w:r>
      <w:r>
        <w:rPr>
          <w:lang w:val="en-US"/>
        </w:rPr>
        <w:t>, appointment_date, reason, status)</w:t>
      </w:r>
    </w:p>
    <w:p w:rsidR="00FF72E1" w:rsidRDefault="001552C5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5EAECF" wp14:editId="7F6515EF">
                <wp:simplePos x="0" y="0"/>
                <wp:positionH relativeFrom="column">
                  <wp:posOffset>1666821</wp:posOffset>
                </wp:positionH>
                <wp:positionV relativeFrom="paragraph">
                  <wp:posOffset>81425</wp:posOffset>
                </wp:positionV>
                <wp:extent cx="192505" cy="176797"/>
                <wp:effectExtent l="0" t="76200" r="0" b="33020"/>
                <wp:wrapNone/>
                <wp:docPr id="11" name="Conexão em ângulos ret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072B6" id="Conexão em ângulos retos 11" o:spid="_x0000_s1026" type="#_x0000_t34" style="position:absolute;margin-left:131.25pt;margin-top:6.4pt;width:15.15pt;height:13.9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appointments</w:t>
      </w:r>
    </w:p>
    <w:p w:rsidR="00FF72E1" w:rsidRDefault="00FF72E1" w:rsidP="007A3042">
      <w:pPr>
        <w:rPr>
          <w:lang w:val="en-US"/>
        </w:rPr>
      </w:pPr>
      <w:r>
        <w:rPr>
          <w:lang w:val="en-US"/>
        </w:rPr>
        <w:t>medical_history(</w:t>
      </w:r>
      <w:r w:rsidRPr="00FF72E1">
        <w:rPr>
          <w:u w:val="single"/>
          <w:lang w:val="en-US"/>
        </w:rPr>
        <w:t>id</w:t>
      </w:r>
      <w:r w:rsidRPr="00FF72E1">
        <w:rPr>
          <w:lang w:val="en-US"/>
        </w:rPr>
        <w:t>,</w:t>
      </w:r>
      <w:r>
        <w:rPr>
          <w:lang w:val="en-US"/>
        </w:rPr>
        <w:t xml:space="preserve"> </w:t>
      </w:r>
      <w:r w:rsidRPr="001552C5">
        <w:rPr>
          <w:u w:val="dotted"/>
          <w:lang w:val="en-US"/>
        </w:rPr>
        <w:t>appointment_id</w:t>
      </w:r>
      <w:r w:rsidR="001552C5">
        <w:rPr>
          <w:lang w:val="en-US"/>
        </w:rPr>
        <w:t>, diagnosis, weight, medications, treatment</w:t>
      </w:r>
      <w:r w:rsidRPr="00FF72E1">
        <w:rPr>
          <w:lang w:val="en-US"/>
        </w:rPr>
        <w:t>)</w:t>
      </w:r>
    </w:p>
    <w:p w:rsidR="001552C5" w:rsidRDefault="001552C5" w:rsidP="007A3042">
      <w:pPr>
        <w:rPr>
          <w:lang w:val="en-US"/>
        </w:rPr>
      </w:pPr>
    </w:p>
    <w:p w:rsidR="001552C5" w:rsidRDefault="001552C5" w:rsidP="007A3042">
      <w:pPr>
        <w:rPr>
          <w:lang w:val="en-US"/>
        </w:rPr>
      </w:pPr>
      <w:r>
        <w:rPr>
          <w:lang w:val="en-US"/>
        </w:rPr>
        <w:t>veterinarians(</w:t>
      </w:r>
      <w:r w:rsidRPr="001552C5">
        <w:rPr>
          <w:u w:val="single"/>
          <w:lang w:val="en-US"/>
        </w:rPr>
        <w:t>id</w:t>
      </w:r>
      <w:r>
        <w:rPr>
          <w:lang w:val="en-US"/>
        </w:rPr>
        <w:t>, name, license_number, specialty, phone)</w:t>
      </w:r>
    </w:p>
    <w:p w:rsidR="001552C5" w:rsidRDefault="001552C5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D5A365" wp14:editId="1EEA09A6">
                <wp:simplePos x="0" y="0"/>
                <wp:positionH relativeFrom="column">
                  <wp:posOffset>2366356</wp:posOffset>
                </wp:positionH>
                <wp:positionV relativeFrom="paragraph">
                  <wp:posOffset>75565</wp:posOffset>
                </wp:positionV>
                <wp:extent cx="192505" cy="176797"/>
                <wp:effectExtent l="0" t="76200" r="0" b="33020"/>
                <wp:wrapNone/>
                <wp:docPr id="14" name="Conexão em ângulos ret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C78A" id="Conexão em ângulos retos 14" o:spid="_x0000_s1026" type="#_x0000_t34" style="position:absolute;margin-left:186.35pt;margin-top:5.95pt;width:15.15pt;height:13.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D5A365" wp14:editId="1EEA09A6">
                <wp:simplePos x="0" y="0"/>
                <wp:positionH relativeFrom="column">
                  <wp:posOffset>1623752</wp:posOffset>
                </wp:positionH>
                <wp:positionV relativeFrom="paragraph">
                  <wp:posOffset>75565</wp:posOffset>
                </wp:positionV>
                <wp:extent cx="192505" cy="176797"/>
                <wp:effectExtent l="0" t="76200" r="0" b="33020"/>
                <wp:wrapNone/>
                <wp:docPr id="13" name="Conexão em ângulos ret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A13B" id="Conexão em ângulos retos 13" o:spid="_x0000_s1026" type="#_x0000_t34" style="position:absolute;margin-left:127.85pt;margin-top:5.95pt;width:15.15pt;height:13.9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users               events</w:t>
      </w:r>
    </w:p>
    <w:p w:rsidR="001552C5" w:rsidRDefault="001552C5" w:rsidP="007A3042">
      <w:pPr>
        <w:rPr>
          <w:lang w:val="en-US"/>
        </w:rPr>
      </w:pPr>
      <w:r>
        <w:rPr>
          <w:lang w:val="en-US"/>
        </w:rPr>
        <w:t>events_registrations(</w:t>
      </w:r>
      <w:r w:rsidRPr="001552C5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1552C5">
        <w:rPr>
          <w:u w:val="dotted"/>
          <w:lang w:val="en-US"/>
        </w:rPr>
        <w:t>user_id</w:t>
      </w:r>
      <w:r>
        <w:rPr>
          <w:lang w:val="en-US"/>
        </w:rPr>
        <w:t xml:space="preserve">, </w:t>
      </w:r>
      <w:r w:rsidRPr="001552C5">
        <w:rPr>
          <w:u w:val="dotted"/>
          <w:lang w:val="en-US"/>
        </w:rPr>
        <w:t>event_id</w:t>
      </w:r>
      <w:r>
        <w:rPr>
          <w:lang w:val="en-US"/>
        </w:rPr>
        <w:t>, registration_date, status)</w:t>
      </w:r>
    </w:p>
    <w:p w:rsidR="001552C5" w:rsidRDefault="001552C5" w:rsidP="007A3042">
      <w:pPr>
        <w:rPr>
          <w:lang w:val="en-US"/>
        </w:rPr>
      </w:pPr>
    </w:p>
    <w:p w:rsidR="001552C5" w:rsidRDefault="001552C5" w:rsidP="007A3042">
      <w:pPr>
        <w:rPr>
          <w:lang w:val="en-US"/>
        </w:rPr>
      </w:pPr>
      <w:r>
        <w:rPr>
          <w:lang w:val="en-US"/>
        </w:rPr>
        <w:t>events(</w:t>
      </w:r>
      <w:r w:rsidRPr="001552C5">
        <w:rPr>
          <w:u w:val="single"/>
          <w:lang w:val="en-US"/>
        </w:rPr>
        <w:t>id</w:t>
      </w:r>
      <w:r>
        <w:rPr>
          <w:lang w:val="en-US"/>
        </w:rPr>
        <w:t>, name, event_date, location, description, event_type)</w:t>
      </w:r>
    </w:p>
    <w:p w:rsidR="00B5148D" w:rsidRDefault="00B5148D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9390C5" wp14:editId="2825981B">
                <wp:simplePos x="0" y="0"/>
                <wp:positionH relativeFrom="column">
                  <wp:posOffset>1629294</wp:posOffset>
                </wp:positionH>
                <wp:positionV relativeFrom="paragraph">
                  <wp:posOffset>98367</wp:posOffset>
                </wp:positionV>
                <wp:extent cx="192505" cy="176797"/>
                <wp:effectExtent l="0" t="76200" r="0" b="33020"/>
                <wp:wrapNone/>
                <wp:docPr id="15" name="Conexão em ângulos ret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588A5" id="Conexão em ângulos retos 15" o:spid="_x0000_s1026" type="#_x0000_t34" style="position:absolute;margin-left:128.3pt;margin-top:7.75pt;width:15.15pt;height:13.9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users</w:t>
      </w:r>
    </w:p>
    <w:p w:rsidR="00B5148D" w:rsidRDefault="00B5148D" w:rsidP="007A3042">
      <w:pPr>
        <w:rPr>
          <w:lang w:val="en-US"/>
        </w:rPr>
      </w:pPr>
      <w:r>
        <w:rPr>
          <w:lang w:val="en-US"/>
        </w:rPr>
        <w:t>volunteer_profiles(</w:t>
      </w:r>
      <w:r w:rsidRPr="00B5148D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B5148D">
        <w:rPr>
          <w:u w:val="dotted"/>
          <w:lang w:val="en-US"/>
        </w:rPr>
        <w:t>user_id</w:t>
      </w:r>
      <w:r>
        <w:rPr>
          <w:lang w:val="en-US"/>
        </w:rPr>
        <w:t>, skills, availability, join_date)</w:t>
      </w:r>
    </w:p>
    <w:p w:rsidR="00D45C1F" w:rsidRDefault="00D45C1F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7A483A" wp14:editId="7631B022">
                <wp:simplePos x="0" y="0"/>
                <wp:positionH relativeFrom="column">
                  <wp:posOffset>1668087</wp:posOffset>
                </wp:positionH>
                <wp:positionV relativeFrom="paragraph">
                  <wp:posOffset>86648</wp:posOffset>
                </wp:positionV>
                <wp:extent cx="192505" cy="176797"/>
                <wp:effectExtent l="0" t="76200" r="0" b="33020"/>
                <wp:wrapNone/>
                <wp:docPr id="16" name="Conexão em ângulos ret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C3E05" id="Conexão em ângulos retos 16" o:spid="_x0000_s1026" type="#_x0000_t34" style="position:absolute;margin-left:131.35pt;margin-top:6.8pt;width:15.15pt;height:13.9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volunteer_profiles</w:t>
      </w:r>
    </w:p>
    <w:p w:rsidR="00D45C1F" w:rsidRDefault="00D45C1F" w:rsidP="007A3042">
      <w:pPr>
        <w:rPr>
          <w:lang w:val="en-US"/>
        </w:rPr>
      </w:pPr>
      <w:r>
        <w:rPr>
          <w:lang w:val="en-US"/>
        </w:rPr>
        <w:t>volunteer_shifts(</w:t>
      </w:r>
      <w:r w:rsidRPr="00D45C1F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D45C1F">
        <w:rPr>
          <w:u w:val="dotted"/>
          <w:lang w:val="en-US"/>
        </w:rPr>
        <w:t>volunteer_id</w:t>
      </w:r>
      <w:r>
        <w:rPr>
          <w:lang w:val="en-US"/>
        </w:rPr>
        <w:t>, task_description, end_time, start_date, shift_date)</w:t>
      </w:r>
    </w:p>
    <w:p w:rsidR="00D45C1F" w:rsidRDefault="00D45C1F" w:rsidP="007A3042">
      <w:pPr>
        <w:rPr>
          <w:lang w:val="en-US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C92DD8" wp14:editId="60F084DE">
                <wp:simplePos x="0" y="0"/>
                <wp:positionH relativeFrom="column">
                  <wp:posOffset>1323975</wp:posOffset>
                </wp:positionH>
                <wp:positionV relativeFrom="paragraph">
                  <wp:posOffset>86937</wp:posOffset>
                </wp:positionV>
                <wp:extent cx="192505" cy="176797"/>
                <wp:effectExtent l="0" t="76200" r="0" b="33020"/>
                <wp:wrapNone/>
                <wp:docPr id="17" name="Conexão em ângulos ret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A1BE" id="Conexão em ângulos retos 17" o:spid="_x0000_s1026" type="#_x0000_t34" style="position:absolute;margin-left:104.25pt;margin-top:6.85pt;width:15.15pt;height:13.9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 users</w:t>
      </w:r>
    </w:p>
    <w:p w:rsidR="00D45C1F" w:rsidRDefault="00D45C1F" w:rsidP="007A3042">
      <w:pPr>
        <w:rPr>
          <w:lang w:val="en-US"/>
        </w:rPr>
      </w:pPr>
      <w:r>
        <w:rPr>
          <w:lang w:val="en-US"/>
        </w:rPr>
        <w:t>lost_animals(</w:t>
      </w:r>
      <w:r w:rsidRPr="00D45C1F">
        <w:rPr>
          <w:u w:val="single"/>
          <w:lang w:val="en-US"/>
        </w:rPr>
        <w:t>id</w:t>
      </w:r>
      <w:r>
        <w:rPr>
          <w:lang w:val="en-US"/>
        </w:rPr>
        <w:t xml:space="preserve">, </w:t>
      </w:r>
      <w:r w:rsidRPr="00D45C1F">
        <w:rPr>
          <w:u w:val="dotted"/>
          <w:lang w:val="en-US"/>
        </w:rPr>
        <w:t>user_id</w:t>
      </w:r>
      <w:r>
        <w:rPr>
          <w:lang w:val="en-US"/>
        </w:rPr>
        <w:t>, animal_name, last_seen_date, contact_phone, photo)</w:t>
      </w:r>
    </w:p>
    <w:p w:rsidR="00D45C1F" w:rsidRDefault="00D45C1F" w:rsidP="007A3042">
      <w:pPr>
        <w:rPr>
          <w:lang w:val="en-US"/>
        </w:rPr>
      </w:pPr>
    </w:p>
    <w:p w:rsidR="00D45C1F" w:rsidRDefault="00D45C1F" w:rsidP="007A3042">
      <w:pPr>
        <w:rPr>
          <w:lang w:val="en-US"/>
        </w:rPr>
      </w:pPr>
      <w:r>
        <w:rPr>
          <w:lang w:val="en-US"/>
        </w:rPr>
        <w:t>partners(</w:t>
      </w:r>
      <w:r w:rsidRPr="00D45C1F">
        <w:rPr>
          <w:u w:val="single"/>
          <w:lang w:val="en-US"/>
        </w:rPr>
        <w:t>id</w:t>
      </w:r>
      <w:r>
        <w:rPr>
          <w:lang w:val="en-US"/>
        </w:rPr>
        <w:t>, company_name, contact_person, phone, email)</w:t>
      </w:r>
    </w:p>
    <w:p w:rsidR="00D45C1F" w:rsidRDefault="00D45C1F" w:rsidP="007A3042">
      <w:pPr>
        <w:rPr>
          <w:lang w:val="en-US"/>
        </w:rPr>
      </w:pPr>
    </w:p>
    <w:p w:rsidR="00E5349C" w:rsidRPr="00FF72E1" w:rsidRDefault="00D45C1F" w:rsidP="00D45C1F">
      <w:pPr>
        <w:rPr>
          <w:lang w:val="en-US"/>
        </w:rPr>
      </w:pPr>
      <w:r>
        <w:rPr>
          <w:lang w:val="en-US"/>
        </w:rPr>
        <w:t>donations(</w:t>
      </w:r>
      <w:r w:rsidRPr="00D45C1F">
        <w:rPr>
          <w:u w:val="single"/>
          <w:lang w:val="en-US"/>
        </w:rPr>
        <w:t>id</w:t>
      </w:r>
      <w:r>
        <w:rPr>
          <w:lang w:val="en-US"/>
        </w:rPr>
        <w:t>, amount, donation_date, payment_method)</w:t>
      </w:r>
      <w:r w:rsidR="00CA07E3" w:rsidRPr="00FF72E1">
        <w:rPr>
          <w:lang w:val="en-US"/>
        </w:rPr>
        <w:br w:type="page"/>
      </w:r>
    </w:p>
    <w:p w:rsidR="00284A4B" w:rsidRDefault="006F1026" w:rsidP="009C7071">
      <w:pPr>
        <w:pStyle w:val="titulo"/>
      </w:pPr>
      <w:bookmarkStart w:id="4" w:name="_Toc228436044"/>
      <w:r w:rsidRPr="00E5349C">
        <w:lastRenderedPageBreak/>
        <w:t>Dicionário de Dados</w:t>
      </w:r>
      <w:bookmarkEnd w:id="4"/>
    </w:p>
    <w:p w:rsidR="00284A4B" w:rsidRDefault="00284A4B" w:rsidP="00284A4B">
      <w:pPr>
        <w:rPr>
          <w:b/>
          <w:bCs/>
        </w:rPr>
      </w:pPr>
      <w:r>
        <w:rPr>
          <w:b/>
          <w:bCs/>
        </w:rPr>
        <w:t>users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284A4B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284A4B" w:rsidRDefault="00284A4B" w:rsidP="00303C62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284A4B" w:rsidRDefault="00284A4B" w:rsidP="00303C62">
            <w:r>
              <w:t>Observações</w:t>
            </w:r>
          </w:p>
        </w:tc>
      </w:tr>
      <w:tr w:rsidR="00284A4B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Id único do utilizador</w:t>
            </w:r>
          </w:p>
        </w:tc>
        <w:tc>
          <w:tcPr>
            <w:tcW w:w="1620" w:type="dxa"/>
          </w:tcPr>
          <w:p w:rsidR="00284A4B" w:rsidRDefault="00284A4B" w:rsidP="00303C62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284A4B" w:rsidRDefault="00284A4B" w:rsidP="00303C62">
            <w:pPr>
              <w:ind w:firstLine="0"/>
            </w:pPr>
            <w:r>
              <w:t>Auto_increment</w:t>
            </w:r>
          </w:p>
        </w:tc>
      </w:tr>
      <w:tr w:rsidR="00284A4B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full_name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Nome completo</w:t>
            </w:r>
          </w:p>
        </w:tc>
        <w:tc>
          <w:tcPr>
            <w:tcW w:w="1620" w:type="dxa"/>
          </w:tcPr>
          <w:p w:rsidR="00284A4B" w:rsidRDefault="00284A4B" w:rsidP="00303C62">
            <w:pPr>
              <w:ind w:firstLine="0"/>
            </w:pPr>
            <w:r>
              <w:t>VARCHAR(150)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Default="00284A4B" w:rsidP="00303C62">
            <w:pPr>
              <w:ind w:firstLine="0"/>
            </w:pPr>
          </w:p>
        </w:tc>
      </w:tr>
      <w:tr w:rsidR="00284A4B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email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Endereço de email</w:t>
            </w:r>
          </w:p>
        </w:tc>
        <w:tc>
          <w:tcPr>
            <w:tcW w:w="1620" w:type="dxa"/>
          </w:tcPr>
          <w:p w:rsidR="00284A4B" w:rsidRDefault="00284A4B" w:rsidP="00303C62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Default="00284A4B" w:rsidP="00303C62">
            <w:pPr>
              <w:ind w:firstLine="0"/>
            </w:pPr>
            <w:r>
              <w:t xml:space="preserve">Unique </w:t>
            </w:r>
          </w:p>
        </w:tc>
      </w:tr>
      <w:tr w:rsidR="00284A4B" w:rsidRPr="00104110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password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Pass  de acesso</w:t>
            </w:r>
          </w:p>
        </w:tc>
        <w:tc>
          <w:tcPr>
            <w:tcW w:w="1620" w:type="dxa"/>
          </w:tcPr>
          <w:p w:rsidR="00284A4B" w:rsidRDefault="00284A4B" w:rsidP="00303C62">
            <w:pPr>
              <w:ind w:firstLine="0"/>
            </w:pPr>
            <w:r>
              <w:t>VARCHAR(255)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Pr="00104110" w:rsidRDefault="00284A4B" w:rsidP="00284A4B">
            <w:pPr>
              <w:ind w:firstLine="0"/>
            </w:pPr>
          </w:p>
        </w:tc>
      </w:tr>
      <w:tr w:rsidR="00284A4B" w:rsidTr="00867D57">
        <w:tc>
          <w:tcPr>
            <w:tcW w:w="1238" w:type="dxa"/>
          </w:tcPr>
          <w:p w:rsidR="00284A4B" w:rsidRDefault="00284A4B" w:rsidP="00303C62">
            <w:pPr>
              <w:ind w:firstLine="0"/>
            </w:pPr>
            <w:r>
              <w:t>phone</w:t>
            </w:r>
          </w:p>
        </w:tc>
        <w:tc>
          <w:tcPr>
            <w:tcW w:w="1547" w:type="dxa"/>
          </w:tcPr>
          <w:p w:rsidR="00284A4B" w:rsidRDefault="00284A4B" w:rsidP="00303C62">
            <w:pPr>
              <w:ind w:firstLine="0"/>
            </w:pPr>
            <w:r>
              <w:t>Telefone de contacto</w:t>
            </w:r>
          </w:p>
        </w:tc>
        <w:tc>
          <w:tcPr>
            <w:tcW w:w="1620" w:type="dxa"/>
          </w:tcPr>
          <w:p w:rsidR="00284A4B" w:rsidRDefault="00284A4B" w:rsidP="00284A4B">
            <w:pPr>
              <w:ind w:firstLine="0"/>
            </w:pPr>
            <w:r>
              <w:t>VARCHAR(20)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Default="00284A4B" w:rsidP="00303C62">
            <w:pPr>
              <w:ind w:firstLine="0"/>
            </w:pPr>
            <w:r>
              <w:t>DEFAULT CURRENT_TIMESTAMP</w:t>
            </w:r>
          </w:p>
        </w:tc>
      </w:tr>
      <w:tr w:rsidR="00284A4B" w:rsidTr="00867D57">
        <w:tc>
          <w:tcPr>
            <w:tcW w:w="1238" w:type="dxa"/>
          </w:tcPr>
          <w:p w:rsidR="00284A4B" w:rsidRDefault="00867D57" w:rsidP="00303C62">
            <w:pPr>
              <w:ind w:firstLine="0"/>
            </w:pPr>
            <w:r>
              <w:t>local</w:t>
            </w:r>
          </w:p>
        </w:tc>
        <w:tc>
          <w:tcPr>
            <w:tcW w:w="1547" w:type="dxa"/>
          </w:tcPr>
          <w:p w:rsidR="00284A4B" w:rsidRDefault="00867D57" w:rsidP="00303C62">
            <w:pPr>
              <w:ind w:firstLine="0"/>
            </w:pPr>
            <w:r>
              <w:t>localidade</w:t>
            </w:r>
          </w:p>
        </w:tc>
        <w:tc>
          <w:tcPr>
            <w:tcW w:w="1620" w:type="dxa"/>
          </w:tcPr>
          <w:p w:rsidR="00284A4B" w:rsidRDefault="00867D57" w:rsidP="00303C62">
            <w:pPr>
              <w:ind w:firstLine="0"/>
            </w:pPr>
            <w:r>
              <w:t>VARCHAR(50)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Default="00284A4B" w:rsidP="00303C62"/>
        </w:tc>
      </w:tr>
      <w:tr w:rsidR="00284A4B" w:rsidTr="00867D57">
        <w:tc>
          <w:tcPr>
            <w:tcW w:w="1238" w:type="dxa"/>
          </w:tcPr>
          <w:p w:rsidR="00284A4B" w:rsidRDefault="00867D57" w:rsidP="00867D57">
            <w:pPr>
              <w:ind w:firstLine="0"/>
            </w:pPr>
            <w:r>
              <w:t>street</w:t>
            </w:r>
          </w:p>
        </w:tc>
        <w:tc>
          <w:tcPr>
            <w:tcW w:w="1547" w:type="dxa"/>
          </w:tcPr>
          <w:p w:rsidR="00284A4B" w:rsidRDefault="00867D57" w:rsidP="00867D57">
            <w:pPr>
              <w:ind w:firstLine="0"/>
            </w:pPr>
            <w:r>
              <w:t>rua</w:t>
            </w:r>
          </w:p>
        </w:tc>
        <w:tc>
          <w:tcPr>
            <w:tcW w:w="1620" w:type="dxa"/>
          </w:tcPr>
          <w:p w:rsidR="00284A4B" w:rsidRDefault="00867D57" w:rsidP="00303C62">
            <w:pPr>
              <w:ind w:firstLine="0"/>
            </w:pPr>
            <w:r>
              <w:t>VARCHAR(150)</w:t>
            </w:r>
          </w:p>
        </w:tc>
        <w:tc>
          <w:tcPr>
            <w:tcW w:w="135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284A4B" w:rsidRDefault="00284A4B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84A4B" w:rsidRDefault="00284A4B" w:rsidP="00303C62"/>
        </w:tc>
      </w:tr>
      <w:tr w:rsidR="00867D57" w:rsidTr="00867D57">
        <w:tc>
          <w:tcPr>
            <w:tcW w:w="1238" w:type="dxa"/>
          </w:tcPr>
          <w:p w:rsidR="00867D57" w:rsidRDefault="00867D57" w:rsidP="00867D57">
            <w:pPr>
              <w:ind w:firstLine="0"/>
            </w:pPr>
            <w:r>
              <w:t>cp</w:t>
            </w:r>
          </w:p>
        </w:tc>
        <w:tc>
          <w:tcPr>
            <w:tcW w:w="1547" w:type="dxa"/>
          </w:tcPr>
          <w:p w:rsidR="00867D57" w:rsidRDefault="00867D57" w:rsidP="00867D57">
            <w:pPr>
              <w:ind w:firstLine="0"/>
            </w:pPr>
            <w:r>
              <w:t>Código Postal</w:t>
            </w:r>
          </w:p>
        </w:tc>
        <w:tc>
          <w:tcPr>
            <w:tcW w:w="1620" w:type="dxa"/>
          </w:tcPr>
          <w:p w:rsidR="00867D57" w:rsidRDefault="00867D57" w:rsidP="00303C62">
            <w:pPr>
              <w:ind w:firstLine="0"/>
            </w:pPr>
            <w:r>
              <w:t>char(8)</w:t>
            </w:r>
          </w:p>
        </w:tc>
        <w:tc>
          <w:tcPr>
            <w:tcW w:w="1350" w:type="dxa"/>
          </w:tcPr>
          <w:p w:rsidR="00867D57" w:rsidRDefault="00867D57" w:rsidP="00303C62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867D57" w:rsidRDefault="00867D57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867D57" w:rsidRDefault="00867D57" w:rsidP="00303C62"/>
        </w:tc>
      </w:tr>
      <w:tr w:rsidR="009C7071" w:rsidTr="00867D57">
        <w:tc>
          <w:tcPr>
            <w:tcW w:w="1238" w:type="dxa"/>
          </w:tcPr>
          <w:p w:rsidR="009C7071" w:rsidRDefault="009C7071" w:rsidP="00867D57">
            <w:pPr>
              <w:ind w:firstLine="0"/>
            </w:pPr>
            <w:r>
              <w:t>role</w:t>
            </w:r>
          </w:p>
        </w:tc>
        <w:tc>
          <w:tcPr>
            <w:tcW w:w="1547" w:type="dxa"/>
          </w:tcPr>
          <w:p w:rsidR="009C7071" w:rsidRDefault="009C7071" w:rsidP="00867D57">
            <w:pPr>
              <w:ind w:firstLine="0"/>
            </w:pPr>
            <w:r>
              <w:t>Nível de acesso</w:t>
            </w:r>
          </w:p>
        </w:tc>
        <w:tc>
          <w:tcPr>
            <w:tcW w:w="1620" w:type="dxa"/>
          </w:tcPr>
          <w:p w:rsidR="009C7071" w:rsidRDefault="009C7071" w:rsidP="00303C62">
            <w:pPr>
              <w:ind w:firstLine="0"/>
            </w:pPr>
            <w:r>
              <w:t>ENUM</w:t>
            </w:r>
          </w:p>
        </w:tc>
        <w:tc>
          <w:tcPr>
            <w:tcW w:w="1350" w:type="dxa"/>
          </w:tcPr>
          <w:p w:rsidR="009C7071" w:rsidRDefault="009C7071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7071" w:rsidRDefault="009C7071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9C7071" w:rsidRDefault="00BB6A43" w:rsidP="00BB6A43">
            <w:pPr>
              <w:ind w:firstLine="0"/>
            </w:pPr>
            <w:r>
              <w:t>'admin', 'n'</w:t>
            </w:r>
            <w:r w:rsidR="009C7071">
              <w:t xml:space="preserve"> </w:t>
            </w:r>
          </w:p>
        </w:tc>
      </w:tr>
    </w:tbl>
    <w:p w:rsidR="00284A4B" w:rsidRDefault="00284A4B" w:rsidP="00284A4B">
      <w:pPr>
        <w:pStyle w:val="titulo"/>
        <w:numPr>
          <w:ilvl w:val="0"/>
          <w:numId w:val="0"/>
        </w:numPr>
        <w:ind w:left="720" w:hanging="360"/>
      </w:pPr>
    </w:p>
    <w:p w:rsidR="009C06F9" w:rsidRDefault="009C06F9" w:rsidP="009C06F9">
      <w:pPr>
        <w:rPr>
          <w:b/>
          <w:bCs/>
        </w:rPr>
      </w:pPr>
      <w:r>
        <w:rPr>
          <w:b/>
          <w:bCs/>
        </w:rPr>
        <w:t>adoption_processes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990"/>
        <w:gridCol w:w="1440"/>
        <w:gridCol w:w="1080"/>
        <w:gridCol w:w="2250"/>
      </w:tblGrid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Descrição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Tipo de Dados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Obrigatório?</w:t>
            </w:r>
          </w:p>
        </w:tc>
        <w:tc>
          <w:tcPr>
            <w:tcW w:w="1080" w:type="dxa"/>
          </w:tcPr>
          <w:p w:rsidR="009C06F9" w:rsidRDefault="00084D3B" w:rsidP="00307B3C">
            <w:pPr>
              <w:ind w:firstLine="0"/>
            </w:pPr>
            <w:r>
              <w:t>PK/FK</w:t>
            </w:r>
          </w:p>
        </w:tc>
        <w:tc>
          <w:tcPr>
            <w:tcW w:w="2250" w:type="dxa"/>
          </w:tcPr>
          <w:p w:rsidR="009C06F9" w:rsidRDefault="009C06F9" w:rsidP="00307B3C">
            <w:r>
              <w:t>Observações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Id do processo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084D3B" w:rsidP="00307B3C">
            <w:pPr>
              <w:ind w:firstLine="0"/>
            </w:pPr>
            <w:r>
              <w:t>PK</w:t>
            </w:r>
          </w:p>
        </w:tc>
        <w:tc>
          <w:tcPr>
            <w:tcW w:w="2250" w:type="dxa"/>
          </w:tcPr>
          <w:p w:rsidR="009C06F9" w:rsidRDefault="009C06F9" w:rsidP="00307B3C">
            <w:pPr>
              <w:ind w:firstLine="0"/>
            </w:pPr>
            <w:r>
              <w:t>Auto_increment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user_id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Id do adotante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084D3B" w:rsidP="00307B3C">
            <w:pPr>
              <w:ind w:firstLine="0"/>
            </w:pPr>
            <w:r>
              <w:t>FK</w:t>
            </w:r>
          </w:p>
        </w:tc>
        <w:tc>
          <w:tcPr>
            <w:tcW w:w="2250" w:type="dxa"/>
          </w:tcPr>
          <w:p w:rsidR="009C06F9" w:rsidRDefault="009C06F9" w:rsidP="00307B3C">
            <w:pPr>
              <w:ind w:firstLine="0"/>
            </w:pPr>
            <w:r>
              <w:t>Chave estrangeira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animal_id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Id do animal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084D3B" w:rsidP="00307B3C">
            <w:pPr>
              <w:ind w:firstLine="0"/>
            </w:pPr>
            <w:r>
              <w:t>FK</w:t>
            </w:r>
          </w:p>
        </w:tc>
        <w:tc>
          <w:tcPr>
            <w:tcW w:w="2250" w:type="dxa"/>
          </w:tcPr>
          <w:p w:rsidR="009C06F9" w:rsidRDefault="009C06F9" w:rsidP="00307B3C">
            <w:pPr>
              <w:ind w:firstLine="0"/>
            </w:pPr>
            <w:r>
              <w:t>Chave estrangeira</w:t>
            </w:r>
          </w:p>
        </w:tc>
      </w:tr>
      <w:tr w:rsidR="009C06F9" w:rsidRPr="00104110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status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O estado do processo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ENUM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250" w:type="dxa"/>
          </w:tcPr>
          <w:p w:rsidR="009C06F9" w:rsidRPr="00104110" w:rsidRDefault="009C06F9" w:rsidP="00307B3C">
            <w:pPr>
              <w:ind w:firstLine="0"/>
            </w:pPr>
            <w:r w:rsidRPr="00104110">
              <w:t>‘pendente’, ‘aprovado’, ‘rejeitado’</w:t>
            </w:r>
            <w:r>
              <w:t xml:space="preserve"> </w:t>
            </w:r>
            <w:r w:rsidRPr="00104110">
              <w:t>DEFAULT ‘pendente’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start_date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Data em que começou o interesse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TIMESTAMP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250" w:type="dxa"/>
          </w:tcPr>
          <w:p w:rsidR="009C06F9" w:rsidRDefault="009C06F9" w:rsidP="00307B3C">
            <w:pPr>
              <w:ind w:firstLine="0"/>
            </w:pPr>
            <w:r>
              <w:t>DEFAULT CURRENT_TIMESTAMP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end_date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Data em que finalizou o processo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TIMESTAMP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250" w:type="dxa"/>
          </w:tcPr>
          <w:p w:rsidR="009C06F9" w:rsidRDefault="009C06F9" w:rsidP="00307B3C"/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notes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anotações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TEXT</w:t>
            </w:r>
          </w:p>
        </w:tc>
        <w:tc>
          <w:tcPr>
            <w:tcW w:w="144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250" w:type="dxa"/>
          </w:tcPr>
          <w:p w:rsidR="009C06F9" w:rsidRDefault="009C06F9" w:rsidP="00307B3C"/>
        </w:tc>
      </w:tr>
    </w:tbl>
    <w:p w:rsidR="006570F6" w:rsidRDefault="006570F6" w:rsidP="009C06F9">
      <w:pPr>
        <w:ind w:firstLine="0"/>
      </w:pPr>
    </w:p>
    <w:p w:rsidR="009C06F9" w:rsidRDefault="006570F6" w:rsidP="009C06F9">
      <w:pPr>
        <w:ind w:firstLine="0"/>
      </w:pPr>
      <w:r>
        <w:br w:type="page"/>
      </w:r>
    </w:p>
    <w:p w:rsidR="009C06F9" w:rsidRDefault="009C06F9" w:rsidP="009C06F9">
      <w:pPr>
        <w:rPr>
          <w:b/>
          <w:bCs/>
        </w:rPr>
      </w:pPr>
      <w:r>
        <w:rPr>
          <w:b/>
          <w:bCs/>
        </w:rPr>
        <w:lastRenderedPageBreak/>
        <w:t>animals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219"/>
        <w:gridCol w:w="1303"/>
        <w:gridCol w:w="983"/>
        <w:gridCol w:w="1350"/>
        <w:gridCol w:w="1080"/>
        <w:gridCol w:w="2559"/>
      </w:tblGrid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Nome dos Campos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Descrição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Obrigatório?</w:t>
            </w:r>
          </w:p>
        </w:tc>
        <w:tc>
          <w:tcPr>
            <w:tcW w:w="1080" w:type="dxa"/>
          </w:tcPr>
          <w:p w:rsidR="009C06F9" w:rsidRDefault="00E05F15" w:rsidP="00307B3C">
            <w:pPr>
              <w:ind w:firstLine="0"/>
            </w:pPr>
            <w:r>
              <w:t>PK/FK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Observações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id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Id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E05F15" w:rsidP="00307B3C">
            <w:pPr>
              <w:ind w:firstLine="0"/>
            </w:pPr>
            <w:r>
              <w:t>PK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Auto_increment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name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Nome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breed_id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Id da raça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E05F15" w:rsidP="00307B3C">
            <w:pPr>
              <w:ind w:firstLine="0"/>
            </w:pPr>
            <w:r>
              <w:t>FK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Chave estrangeira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gender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Género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ENUM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‘M’,’F’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size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Tamanho do animal</w:t>
            </w:r>
          </w:p>
        </w:tc>
        <w:tc>
          <w:tcPr>
            <w:tcW w:w="983" w:type="dxa"/>
          </w:tcPr>
          <w:p w:rsidR="009C06F9" w:rsidRPr="001A2E60" w:rsidRDefault="009C06F9" w:rsidP="00307B3C">
            <w:pPr>
              <w:ind w:firstLine="0"/>
              <w:rPr>
                <w:b/>
              </w:rPr>
            </w:pPr>
            <w:r>
              <w:t>ENUM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‘pequeno’, ‘médio’, ‘grande’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image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Imagem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VARCHAR(25)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birth_date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Data de nascimento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DATE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Calcular com idade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description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Descrição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status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Estado do animal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ENUM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  <w:r>
              <w:t>‘disponível’, ‘adotado’, ‘em processo’</w:t>
            </w:r>
          </w:p>
        </w:tc>
      </w:tr>
      <w:tr w:rsidR="009C06F9" w:rsidTr="00307B3C">
        <w:tc>
          <w:tcPr>
            <w:tcW w:w="1219" w:type="dxa"/>
          </w:tcPr>
          <w:p w:rsidR="009C06F9" w:rsidRDefault="009C06F9" w:rsidP="00307B3C">
            <w:pPr>
              <w:ind w:firstLine="0"/>
            </w:pPr>
            <w:r>
              <w:t>created_at</w:t>
            </w:r>
          </w:p>
        </w:tc>
        <w:tc>
          <w:tcPr>
            <w:tcW w:w="1303" w:type="dxa"/>
          </w:tcPr>
          <w:p w:rsidR="009C06F9" w:rsidRDefault="009C06F9" w:rsidP="00307B3C">
            <w:pPr>
              <w:ind w:firstLine="0"/>
            </w:pPr>
            <w:r>
              <w:t>Data em que foi inserido na BD</w:t>
            </w:r>
          </w:p>
        </w:tc>
        <w:tc>
          <w:tcPr>
            <w:tcW w:w="983" w:type="dxa"/>
          </w:tcPr>
          <w:p w:rsidR="009C06F9" w:rsidRDefault="009C06F9" w:rsidP="00307B3C">
            <w:pPr>
              <w:ind w:firstLine="0"/>
            </w:pPr>
            <w:r>
              <w:t>TIMESTAMP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08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559" w:type="dxa"/>
          </w:tcPr>
          <w:p w:rsidR="009C06F9" w:rsidRDefault="009C06F9" w:rsidP="00307B3C">
            <w:pPr>
              <w:ind w:firstLine="0"/>
            </w:pPr>
          </w:p>
        </w:tc>
      </w:tr>
    </w:tbl>
    <w:p w:rsidR="009C06F9" w:rsidRDefault="009C06F9" w:rsidP="009C06F9">
      <w:pPr>
        <w:rPr>
          <w:b/>
          <w:bCs/>
        </w:rPr>
      </w:pPr>
    </w:p>
    <w:p w:rsidR="009C06F9" w:rsidRDefault="009C06F9" w:rsidP="009C06F9">
      <w:pPr>
        <w:rPr>
          <w:b/>
          <w:bCs/>
        </w:rPr>
      </w:pPr>
      <w:r>
        <w:rPr>
          <w:b/>
          <w:bCs/>
        </w:rPr>
        <w:t>breeds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13"/>
        <w:gridCol w:w="1082"/>
        <w:gridCol w:w="1446"/>
        <w:gridCol w:w="1349"/>
        <w:gridCol w:w="1105"/>
        <w:gridCol w:w="2199"/>
      </w:tblGrid>
      <w:tr w:rsidR="009C06F9" w:rsidTr="00307B3C">
        <w:tc>
          <w:tcPr>
            <w:tcW w:w="1313" w:type="dxa"/>
          </w:tcPr>
          <w:p w:rsidR="009C06F9" w:rsidRDefault="009C06F9" w:rsidP="00307B3C">
            <w:pPr>
              <w:ind w:firstLine="0"/>
            </w:pPr>
            <w:r>
              <w:t>Nome dos Campos</w:t>
            </w:r>
          </w:p>
        </w:tc>
        <w:tc>
          <w:tcPr>
            <w:tcW w:w="1082" w:type="dxa"/>
          </w:tcPr>
          <w:p w:rsidR="009C06F9" w:rsidRDefault="009C06F9" w:rsidP="00307B3C">
            <w:pPr>
              <w:ind w:firstLine="0"/>
            </w:pPr>
            <w:r>
              <w:t>Descrição</w:t>
            </w:r>
          </w:p>
        </w:tc>
        <w:tc>
          <w:tcPr>
            <w:tcW w:w="1446" w:type="dxa"/>
          </w:tcPr>
          <w:p w:rsidR="009C06F9" w:rsidRDefault="009C06F9" w:rsidP="00307B3C">
            <w:pPr>
              <w:ind w:firstLine="0"/>
            </w:pPr>
            <w:r>
              <w:t>Tipo de Dados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Obrigatório?</w:t>
            </w:r>
          </w:p>
        </w:tc>
        <w:tc>
          <w:tcPr>
            <w:tcW w:w="1105" w:type="dxa"/>
          </w:tcPr>
          <w:p w:rsidR="009C06F9" w:rsidRDefault="00E05F15" w:rsidP="00307B3C">
            <w:pPr>
              <w:ind w:firstLine="0"/>
            </w:pPr>
            <w:r>
              <w:t>PK/FK</w:t>
            </w:r>
          </w:p>
        </w:tc>
        <w:tc>
          <w:tcPr>
            <w:tcW w:w="2199" w:type="dxa"/>
          </w:tcPr>
          <w:p w:rsidR="009C06F9" w:rsidRDefault="009C06F9" w:rsidP="00307B3C">
            <w:pPr>
              <w:ind w:firstLine="0"/>
            </w:pPr>
            <w:r>
              <w:t>Observações</w:t>
            </w:r>
          </w:p>
        </w:tc>
      </w:tr>
      <w:tr w:rsidR="009C06F9" w:rsidTr="00307B3C">
        <w:tc>
          <w:tcPr>
            <w:tcW w:w="1313" w:type="dxa"/>
          </w:tcPr>
          <w:p w:rsidR="009C06F9" w:rsidRDefault="009C06F9" w:rsidP="00307B3C">
            <w:pPr>
              <w:ind w:firstLine="0"/>
            </w:pPr>
            <w:r>
              <w:t>id</w:t>
            </w:r>
          </w:p>
        </w:tc>
        <w:tc>
          <w:tcPr>
            <w:tcW w:w="1082" w:type="dxa"/>
          </w:tcPr>
          <w:p w:rsidR="009C06F9" w:rsidRDefault="009C06F9" w:rsidP="00307B3C">
            <w:pPr>
              <w:ind w:firstLine="0"/>
            </w:pPr>
            <w:r>
              <w:t>Id da raça</w:t>
            </w:r>
          </w:p>
        </w:tc>
        <w:tc>
          <w:tcPr>
            <w:tcW w:w="1446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105" w:type="dxa"/>
          </w:tcPr>
          <w:p w:rsidR="009C06F9" w:rsidRDefault="00E05F15" w:rsidP="00307B3C">
            <w:pPr>
              <w:ind w:firstLine="0"/>
            </w:pPr>
            <w:r>
              <w:t>PK</w:t>
            </w:r>
          </w:p>
        </w:tc>
        <w:tc>
          <w:tcPr>
            <w:tcW w:w="2199" w:type="dxa"/>
          </w:tcPr>
          <w:p w:rsidR="009C06F9" w:rsidRDefault="009C06F9" w:rsidP="00307B3C">
            <w:pPr>
              <w:ind w:firstLine="0"/>
            </w:pPr>
            <w:r>
              <w:t>Auto_Increment</w:t>
            </w:r>
          </w:p>
        </w:tc>
      </w:tr>
      <w:tr w:rsidR="009C06F9" w:rsidTr="00307B3C">
        <w:tc>
          <w:tcPr>
            <w:tcW w:w="1313" w:type="dxa"/>
          </w:tcPr>
          <w:p w:rsidR="009C06F9" w:rsidRDefault="009C06F9" w:rsidP="00307B3C">
            <w:pPr>
              <w:ind w:firstLine="0"/>
            </w:pPr>
            <w:r>
              <w:t>specie_id</w:t>
            </w:r>
          </w:p>
        </w:tc>
        <w:tc>
          <w:tcPr>
            <w:tcW w:w="1082" w:type="dxa"/>
          </w:tcPr>
          <w:p w:rsidR="009C06F9" w:rsidRDefault="009C06F9" w:rsidP="00307B3C">
            <w:pPr>
              <w:ind w:firstLine="0"/>
            </w:pPr>
            <w:r>
              <w:t>Id da espécie</w:t>
            </w:r>
          </w:p>
        </w:tc>
        <w:tc>
          <w:tcPr>
            <w:tcW w:w="1446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105" w:type="dxa"/>
          </w:tcPr>
          <w:p w:rsidR="009C06F9" w:rsidRDefault="00E05F15" w:rsidP="00307B3C">
            <w:pPr>
              <w:ind w:firstLine="0"/>
            </w:pPr>
            <w:r>
              <w:t>FK</w:t>
            </w:r>
          </w:p>
        </w:tc>
        <w:tc>
          <w:tcPr>
            <w:tcW w:w="2199" w:type="dxa"/>
          </w:tcPr>
          <w:p w:rsidR="009C06F9" w:rsidRDefault="009C06F9" w:rsidP="00307B3C">
            <w:pPr>
              <w:ind w:firstLine="0"/>
            </w:pPr>
            <w:r>
              <w:t>Chave estrangeira</w:t>
            </w:r>
          </w:p>
        </w:tc>
      </w:tr>
      <w:tr w:rsidR="009C06F9" w:rsidTr="00307B3C">
        <w:tc>
          <w:tcPr>
            <w:tcW w:w="1313" w:type="dxa"/>
          </w:tcPr>
          <w:p w:rsidR="009C06F9" w:rsidRDefault="009C06F9" w:rsidP="00307B3C">
            <w:pPr>
              <w:ind w:firstLine="0"/>
            </w:pPr>
            <w:r>
              <w:t>name</w:t>
            </w:r>
          </w:p>
        </w:tc>
        <w:tc>
          <w:tcPr>
            <w:tcW w:w="1082" w:type="dxa"/>
          </w:tcPr>
          <w:p w:rsidR="009C06F9" w:rsidRDefault="009C06F9" w:rsidP="00307B3C">
            <w:pPr>
              <w:ind w:firstLine="0"/>
            </w:pPr>
            <w:r>
              <w:t>Nome da raça</w:t>
            </w:r>
          </w:p>
        </w:tc>
        <w:tc>
          <w:tcPr>
            <w:tcW w:w="1446" w:type="dxa"/>
          </w:tcPr>
          <w:p w:rsidR="009C06F9" w:rsidRDefault="009C06F9" w:rsidP="00307B3C">
            <w:pPr>
              <w:ind w:firstLine="0"/>
            </w:pPr>
            <w:r>
              <w:t>VARCHAR(50)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105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2199" w:type="dxa"/>
          </w:tcPr>
          <w:p w:rsidR="009C06F9" w:rsidRDefault="009C06F9" w:rsidP="00307B3C">
            <w:pPr>
              <w:ind w:firstLine="0"/>
            </w:pPr>
          </w:p>
        </w:tc>
      </w:tr>
    </w:tbl>
    <w:p w:rsidR="009C06F9" w:rsidRDefault="009C06F9" w:rsidP="009C06F9"/>
    <w:p w:rsidR="009C06F9" w:rsidRDefault="009C06F9" w:rsidP="009C06F9">
      <w:pPr>
        <w:rPr>
          <w:b/>
          <w:bCs/>
        </w:rPr>
      </w:pPr>
      <w:r>
        <w:rPr>
          <w:b/>
          <w:bCs/>
        </w:rPr>
        <w:t>species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28"/>
        <w:gridCol w:w="1322"/>
        <w:gridCol w:w="1599"/>
        <w:gridCol w:w="1349"/>
        <w:gridCol w:w="1158"/>
        <w:gridCol w:w="1738"/>
      </w:tblGrid>
      <w:tr w:rsidR="009C06F9" w:rsidTr="00307B3C">
        <w:tc>
          <w:tcPr>
            <w:tcW w:w="1328" w:type="dxa"/>
          </w:tcPr>
          <w:p w:rsidR="009C06F9" w:rsidRDefault="009C06F9" w:rsidP="00307B3C">
            <w:pPr>
              <w:ind w:firstLine="0"/>
            </w:pPr>
            <w:r>
              <w:t>Nome dos Campos</w:t>
            </w:r>
          </w:p>
        </w:tc>
        <w:tc>
          <w:tcPr>
            <w:tcW w:w="1322" w:type="dxa"/>
          </w:tcPr>
          <w:p w:rsidR="009C06F9" w:rsidRDefault="009C06F9" w:rsidP="00307B3C">
            <w:pPr>
              <w:ind w:firstLine="0"/>
            </w:pPr>
            <w:r>
              <w:t>Descrição</w:t>
            </w:r>
          </w:p>
        </w:tc>
        <w:tc>
          <w:tcPr>
            <w:tcW w:w="1599" w:type="dxa"/>
          </w:tcPr>
          <w:p w:rsidR="009C06F9" w:rsidRDefault="009C06F9" w:rsidP="00307B3C">
            <w:pPr>
              <w:ind w:firstLine="0"/>
            </w:pPr>
            <w:r>
              <w:t>Tipo de Dados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Obrigatório?</w:t>
            </w:r>
          </w:p>
        </w:tc>
        <w:tc>
          <w:tcPr>
            <w:tcW w:w="1158" w:type="dxa"/>
          </w:tcPr>
          <w:p w:rsidR="009C06F9" w:rsidRDefault="00E05F15" w:rsidP="00307B3C">
            <w:pPr>
              <w:ind w:firstLine="0"/>
            </w:pPr>
            <w:r>
              <w:t>PK/FK</w:t>
            </w:r>
          </w:p>
        </w:tc>
        <w:tc>
          <w:tcPr>
            <w:tcW w:w="1738" w:type="dxa"/>
          </w:tcPr>
          <w:p w:rsidR="009C06F9" w:rsidRDefault="009C06F9" w:rsidP="00307B3C">
            <w:pPr>
              <w:ind w:firstLine="0"/>
            </w:pPr>
            <w:r>
              <w:t>Observações</w:t>
            </w:r>
          </w:p>
        </w:tc>
      </w:tr>
      <w:tr w:rsidR="009C06F9" w:rsidTr="00307B3C">
        <w:tc>
          <w:tcPr>
            <w:tcW w:w="1328" w:type="dxa"/>
          </w:tcPr>
          <w:p w:rsidR="009C06F9" w:rsidRDefault="009C06F9" w:rsidP="00307B3C">
            <w:pPr>
              <w:ind w:firstLine="0"/>
            </w:pPr>
            <w:r>
              <w:t>id</w:t>
            </w:r>
          </w:p>
        </w:tc>
        <w:tc>
          <w:tcPr>
            <w:tcW w:w="1322" w:type="dxa"/>
          </w:tcPr>
          <w:p w:rsidR="009C06F9" w:rsidRDefault="009C06F9" w:rsidP="00307B3C">
            <w:pPr>
              <w:ind w:firstLine="0"/>
            </w:pPr>
            <w:r>
              <w:t>Id da espécie</w:t>
            </w:r>
          </w:p>
        </w:tc>
        <w:tc>
          <w:tcPr>
            <w:tcW w:w="1599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158" w:type="dxa"/>
          </w:tcPr>
          <w:p w:rsidR="009C06F9" w:rsidRDefault="00E05F15" w:rsidP="00307B3C">
            <w:pPr>
              <w:ind w:firstLine="0"/>
            </w:pPr>
            <w:r>
              <w:t>PK</w:t>
            </w:r>
          </w:p>
        </w:tc>
        <w:tc>
          <w:tcPr>
            <w:tcW w:w="1738" w:type="dxa"/>
          </w:tcPr>
          <w:p w:rsidR="009C06F9" w:rsidRDefault="009C06F9" w:rsidP="00307B3C">
            <w:pPr>
              <w:ind w:firstLine="0"/>
            </w:pPr>
            <w:r>
              <w:t>Auto_Increment</w:t>
            </w:r>
          </w:p>
        </w:tc>
      </w:tr>
      <w:tr w:rsidR="009C06F9" w:rsidTr="00307B3C">
        <w:tc>
          <w:tcPr>
            <w:tcW w:w="1328" w:type="dxa"/>
          </w:tcPr>
          <w:p w:rsidR="009C06F9" w:rsidRDefault="009C06F9" w:rsidP="00307B3C">
            <w:pPr>
              <w:ind w:firstLine="0"/>
            </w:pPr>
            <w:r>
              <w:t>name</w:t>
            </w:r>
          </w:p>
        </w:tc>
        <w:tc>
          <w:tcPr>
            <w:tcW w:w="1322" w:type="dxa"/>
          </w:tcPr>
          <w:p w:rsidR="009C06F9" w:rsidRDefault="009C06F9" w:rsidP="00307B3C">
            <w:pPr>
              <w:ind w:firstLine="0"/>
            </w:pPr>
            <w:r>
              <w:t>Nome da espécie</w:t>
            </w:r>
          </w:p>
        </w:tc>
        <w:tc>
          <w:tcPr>
            <w:tcW w:w="1599" w:type="dxa"/>
          </w:tcPr>
          <w:p w:rsidR="009C06F9" w:rsidRDefault="009C06F9" w:rsidP="00307B3C">
            <w:pPr>
              <w:ind w:firstLine="0"/>
            </w:pPr>
            <w:r>
              <w:t>VARCHAR(20)</w:t>
            </w:r>
          </w:p>
        </w:tc>
        <w:tc>
          <w:tcPr>
            <w:tcW w:w="1349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1158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738" w:type="dxa"/>
          </w:tcPr>
          <w:p w:rsidR="009C06F9" w:rsidRDefault="009C06F9" w:rsidP="00307B3C"/>
        </w:tc>
      </w:tr>
    </w:tbl>
    <w:p w:rsidR="006570F6" w:rsidRDefault="006570F6" w:rsidP="00284A4B">
      <w:pPr>
        <w:pStyle w:val="titulo"/>
        <w:numPr>
          <w:ilvl w:val="0"/>
          <w:numId w:val="0"/>
        </w:numPr>
        <w:ind w:left="720" w:hanging="360"/>
      </w:pPr>
    </w:p>
    <w:p w:rsidR="009C06F9" w:rsidRPr="006570F6" w:rsidRDefault="006570F6" w:rsidP="006570F6">
      <w:pPr>
        <w:ind w:firstLine="0"/>
        <w:rPr>
          <w:b/>
          <w:bCs/>
          <w:sz w:val="28"/>
          <w:szCs w:val="28"/>
        </w:rPr>
      </w:pPr>
      <w:r>
        <w:br w:type="page"/>
      </w:r>
    </w:p>
    <w:p w:rsidR="009C06F9" w:rsidRPr="009C06F9" w:rsidRDefault="009C06F9" w:rsidP="009C06F9">
      <w:pPr>
        <w:rPr>
          <w:b/>
          <w:bCs/>
        </w:rPr>
      </w:pPr>
      <w:r w:rsidRPr="009C06F9">
        <w:rPr>
          <w:b/>
        </w:rPr>
        <w:lastRenderedPageBreak/>
        <w:t>appointments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9C06F9" w:rsidRDefault="009C06F9" w:rsidP="00307B3C">
            <w:r>
              <w:t>Observações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9C06F9" w:rsidRDefault="001B5476" w:rsidP="00307B3C">
            <w:pPr>
              <w:ind w:firstLine="0"/>
            </w:pPr>
            <w:r>
              <w:t xml:space="preserve">Id </w:t>
            </w:r>
            <w:r w:rsidR="009C06F9">
              <w:t>da consulta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9C06F9" w:rsidRDefault="009C06F9" w:rsidP="00307B3C">
            <w:pPr>
              <w:ind w:firstLine="0"/>
            </w:pPr>
            <w:r>
              <w:t>Auto_increment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animal_id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Id do animal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9C06F9" w:rsidRDefault="009C06F9" w:rsidP="00307B3C">
            <w:pPr>
              <w:ind w:firstLine="0"/>
            </w:pPr>
            <w:r>
              <w:t>Chave estrangeira (animals)</w:t>
            </w: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vet_id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Id do veterinário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9C06F9" w:rsidRDefault="009C06F9" w:rsidP="00307B3C">
            <w:pPr>
              <w:ind w:firstLine="0"/>
            </w:pPr>
            <w:r>
              <w:t>Chave estrangeira (veterinarians)</w:t>
            </w:r>
          </w:p>
        </w:tc>
      </w:tr>
      <w:tr w:rsidR="009C06F9" w:rsidRPr="00104110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appointment_date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Data e hora da consulta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DATETIME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9C06F9" w:rsidRPr="00104110" w:rsidRDefault="009C06F9" w:rsidP="00307B3C">
            <w:pPr>
              <w:ind w:firstLine="0"/>
            </w:pPr>
          </w:p>
        </w:tc>
      </w:tr>
      <w:tr w:rsidR="009C06F9" w:rsidTr="00307B3C">
        <w:tc>
          <w:tcPr>
            <w:tcW w:w="1238" w:type="dxa"/>
          </w:tcPr>
          <w:p w:rsidR="009C06F9" w:rsidRDefault="00307B3C" w:rsidP="00307B3C">
            <w:pPr>
              <w:ind w:firstLine="0"/>
            </w:pPr>
            <w:r>
              <w:t>reason</w:t>
            </w:r>
          </w:p>
        </w:tc>
        <w:tc>
          <w:tcPr>
            <w:tcW w:w="1547" w:type="dxa"/>
          </w:tcPr>
          <w:p w:rsidR="009C06F9" w:rsidRDefault="00307B3C" w:rsidP="00307B3C">
            <w:pPr>
              <w:ind w:firstLine="0"/>
            </w:pPr>
            <w:r>
              <w:t>Motivo da visita</w:t>
            </w:r>
          </w:p>
        </w:tc>
        <w:tc>
          <w:tcPr>
            <w:tcW w:w="1620" w:type="dxa"/>
          </w:tcPr>
          <w:p w:rsidR="009C06F9" w:rsidRDefault="00307B3C" w:rsidP="00307B3C">
            <w:pPr>
              <w:ind w:firstLine="0"/>
            </w:pPr>
            <w:r>
              <w:t>VARCHAR(255)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9C06F9" w:rsidRDefault="00307B3C" w:rsidP="00307B3C">
            <w:pPr>
              <w:ind w:firstLine="0"/>
            </w:pPr>
            <w:r>
              <w:t>Ex: "Vacinação", "Check-up"</w:t>
            </w:r>
          </w:p>
        </w:tc>
      </w:tr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status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Estado da consulta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ENUM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7B3C" w:rsidRDefault="00307B3C" w:rsidP="00307B3C">
            <w:pPr>
              <w:ind w:firstLine="0"/>
            </w:pPr>
            <w:r>
              <w:t>'agendada', 'concluida', 'cancelada'</w:t>
            </w:r>
          </w:p>
        </w:tc>
      </w:tr>
    </w:tbl>
    <w:p w:rsidR="009C06F9" w:rsidRDefault="009C06F9" w:rsidP="00284A4B">
      <w:pPr>
        <w:pStyle w:val="titulo"/>
        <w:numPr>
          <w:ilvl w:val="0"/>
          <w:numId w:val="0"/>
        </w:numPr>
        <w:ind w:left="720" w:hanging="360"/>
      </w:pPr>
    </w:p>
    <w:p w:rsidR="00307B3C" w:rsidRPr="00307B3C" w:rsidRDefault="00307B3C" w:rsidP="00307B3C">
      <w:pPr>
        <w:rPr>
          <w:b/>
          <w:bCs/>
        </w:rPr>
      </w:pPr>
      <w:r w:rsidRPr="00307B3C">
        <w:rPr>
          <w:b/>
        </w:rPr>
        <w:t>medical_history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307B3C" w:rsidRDefault="00307B3C" w:rsidP="00307B3C">
            <w:r>
              <w:t>Observações</w:t>
            </w:r>
          </w:p>
        </w:tc>
      </w:tr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Id do registo clínico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307B3C" w:rsidRDefault="00307B3C" w:rsidP="00307B3C">
            <w:pPr>
              <w:ind w:firstLine="0"/>
            </w:pPr>
            <w:r>
              <w:t>Auto_increment</w:t>
            </w:r>
          </w:p>
        </w:tc>
      </w:tr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appointment_id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Id da consulta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307B3C" w:rsidRDefault="00307B3C" w:rsidP="00307B3C">
            <w:pPr>
              <w:ind w:firstLine="0"/>
            </w:pPr>
            <w:r>
              <w:t>Chave estrangeira (appointment_id)</w:t>
            </w:r>
          </w:p>
        </w:tc>
      </w:tr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diagnosis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Diagnóstico médico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7B3C" w:rsidRDefault="00307B3C" w:rsidP="00307B3C">
            <w:pPr>
              <w:ind w:firstLine="0"/>
            </w:pPr>
            <w:r>
              <w:t>Chave estrangeira (veterinarians)</w:t>
            </w:r>
          </w:p>
        </w:tc>
      </w:tr>
      <w:tr w:rsidR="00307B3C" w:rsidRPr="00104110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weight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Peso do animal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DECIMAL(5,2)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7B3C" w:rsidRPr="00307B3C" w:rsidRDefault="00307B3C" w:rsidP="00307B3C">
            <w:pPr>
              <w:ind w:firstLine="0"/>
              <w:rPr>
                <w:lang w:eastAsia="pt-PT"/>
              </w:rPr>
            </w:pPr>
            <w:r w:rsidRPr="00307B3C">
              <w:rPr>
                <w:lang w:eastAsia="pt-PT"/>
              </w:rPr>
              <w:t>registado em kg</w:t>
            </w:r>
          </w:p>
        </w:tc>
      </w:tr>
      <w:tr w:rsidR="00307B3C" w:rsidTr="00307B3C">
        <w:tc>
          <w:tcPr>
            <w:tcW w:w="1238" w:type="dxa"/>
          </w:tcPr>
          <w:p w:rsidR="00307B3C" w:rsidRDefault="00307B3C" w:rsidP="00307B3C">
            <w:pPr>
              <w:ind w:firstLine="0"/>
            </w:pPr>
            <w:r>
              <w:t>medications</w:t>
            </w:r>
          </w:p>
        </w:tc>
        <w:tc>
          <w:tcPr>
            <w:tcW w:w="1547" w:type="dxa"/>
          </w:tcPr>
          <w:p w:rsidR="00307B3C" w:rsidRDefault="00307B3C" w:rsidP="00307B3C">
            <w:pPr>
              <w:ind w:firstLine="0"/>
            </w:pPr>
            <w:r>
              <w:t>Medicação receitada</w:t>
            </w:r>
          </w:p>
        </w:tc>
        <w:tc>
          <w:tcPr>
            <w:tcW w:w="1620" w:type="dxa"/>
          </w:tcPr>
          <w:p w:rsidR="00307B3C" w:rsidRDefault="00307B3C" w:rsidP="00307B3C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7B3C" w:rsidRDefault="00307B3C" w:rsidP="00307B3C">
            <w:pPr>
              <w:ind w:firstLine="0"/>
            </w:pPr>
          </w:p>
        </w:tc>
      </w:tr>
      <w:tr w:rsidR="00307B3C" w:rsidTr="00307B3C">
        <w:tc>
          <w:tcPr>
            <w:tcW w:w="1238" w:type="dxa"/>
          </w:tcPr>
          <w:p w:rsidR="00307B3C" w:rsidRDefault="00A03A3B" w:rsidP="00307B3C">
            <w:pPr>
              <w:ind w:firstLine="0"/>
            </w:pPr>
            <w:r>
              <w:t>treatment</w:t>
            </w:r>
          </w:p>
        </w:tc>
        <w:tc>
          <w:tcPr>
            <w:tcW w:w="1547" w:type="dxa"/>
          </w:tcPr>
          <w:p w:rsidR="00307B3C" w:rsidRDefault="00A03A3B" w:rsidP="00307B3C">
            <w:pPr>
              <w:ind w:firstLine="0"/>
            </w:pPr>
            <w:r>
              <w:t>Tratamento efetuado</w:t>
            </w:r>
          </w:p>
        </w:tc>
        <w:tc>
          <w:tcPr>
            <w:tcW w:w="1620" w:type="dxa"/>
          </w:tcPr>
          <w:p w:rsidR="00307B3C" w:rsidRDefault="00A03A3B" w:rsidP="00307B3C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307B3C" w:rsidRDefault="00A03A3B" w:rsidP="00307B3C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307B3C" w:rsidRDefault="00307B3C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7B3C" w:rsidRDefault="00A03A3B" w:rsidP="00307B3C">
            <w:pPr>
              <w:ind w:firstLine="0"/>
            </w:pPr>
            <w:r>
              <w:t xml:space="preserve"> </w:t>
            </w:r>
          </w:p>
        </w:tc>
      </w:tr>
    </w:tbl>
    <w:p w:rsidR="00307B3C" w:rsidRDefault="00307B3C" w:rsidP="00284A4B">
      <w:pPr>
        <w:pStyle w:val="titulo"/>
        <w:numPr>
          <w:ilvl w:val="0"/>
          <w:numId w:val="0"/>
        </w:numPr>
        <w:ind w:left="720" w:hanging="360"/>
      </w:pPr>
    </w:p>
    <w:p w:rsidR="00A03A3B" w:rsidRPr="00A03A3B" w:rsidRDefault="00A03A3B" w:rsidP="00A03A3B">
      <w:pPr>
        <w:rPr>
          <w:b/>
          <w:bCs/>
        </w:rPr>
      </w:pPr>
      <w:r w:rsidRPr="00A03A3B">
        <w:rPr>
          <w:b/>
        </w:rPr>
        <w:t>veterinarians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A03A3B" w:rsidTr="005E598E">
        <w:tc>
          <w:tcPr>
            <w:tcW w:w="1238" w:type="dxa"/>
          </w:tcPr>
          <w:p w:rsidR="00A03A3B" w:rsidRDefault="00A03A3B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A03A3B" w:rsidRDefault="00A03A3B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A03A3B" w:rsidRDefault="00A03A3B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A03A3B" w:rsidRDefault="00A03A3B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A03A3B" w:rsidRDefault="00A03A3B" w:rsidP="005E598E">
            <w:r>
              <w:t>Observações</w:t>
            </w:r>
          </w:p>
        </w:tc>
      </w:tr>
      <w:tr w:rsidR="00A03A3B" w:rsidTr="005E598E">
        <w:tc>
          <w:tcPr>
            <w:tcW w:w="1238" w:type="dxa"/>
          </w:tcPr>
          <w:p w:rsidR="00A03A3B" w:rsidRDefault="00A03A3B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A03A3B" w:rsidRDefault="00A03A3B" w:rsidP="005E598E">
            <w:pPr>
              <w:ind w:firstLine="0"/>
            </w:pPr>
            <w:r>
              <w:t>Id do médico</w:t>
            </w:r>
          </w:p>
        </w:tc>
        <w:tc>
          <w:tcPr>
            <w:tcW w:w="1620" w:type="dxa"/>
          </w:tcPr>
          <w:p w:rsidR="00A03A3B" w:rsidRDefault="00A03A3B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A03A3B" w:rsidRDefault="00A03A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A03A3B" w:rsidRDefault="00A03A3B" w:rsidP="005E598E">
            <w:pPr>
              <w:ind w:firstLine="0"/>
            </w:pPr>
            <w:r>
              <w:t>Auto_increment</w:t>
            </w:r>
          </w:p>
        </w:tc>
      </w:tr>
      <w:tr w:rsidR="00A03A3B" w:rsidTr="005E598E">
        <w:tc>
          <w:tcPr>
            <w:tcW w:w="1238" w:type="dxa"/>
          </w:tcPr>
          <w:p w:rsidR="00A03A3B" w:rsidRDefault="00A03A3B" w:rsidP="005E598E">
            <w:pPr>
              <w:ind w:firstLine="0"/>
            </w:pPr>
            <w:r>
              <w:t>name</w:t>
            </w:r>
          </w:p>
        </w:tc>
        <w:tc>
          <w:tcPr>
            <w:tcW w:w="1547" w:type="dxa"/>
          </w:tcPr>
          <w:p w:rsidR="00A03A3B" w:rsidRDefault="00A03A3B" w:rsidP="005E598E">
            <w:pPr>
              <w:ind w:firstLine="0"/>
            </w:pPr>
            <w:r>
              <w:t>Nome do veterinário</w:t>
            </w:r>
          </w:p>
        </w:tc>
        <w:tc>
          <w:tcPr>
            <w:tcW w:w="1620" w:type="dxa"/>
          </w:tcPr>
          <w:p w:rsidR="00A03A3B" w:rsidRDefault="00A03A3B" w:rsidP="005E598E">
            <w:pPr>
              <w:ind w:firstLine="0"/>
            </w:pPr>
            <w:r>
              <w:t>VARCHAR(150)</w:t>
            </w:r>
          </w:p>
        </w:tc>
        <w:tc>
          <w:tcPr>
            <w:tcW w:w="1350" w:type="dxa"/>
          </w:tcPr>
          <w:p w:rsidR="00A03A3B" w:rsidRDefault="00A03A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03A3B" w:rsidRDefault="00A03A3B" w:rsidP="005E598E">
            <w:pPr>
              <w:ind w:firstLine="0"/>
            </w:pPr>
          </w:p>
        </w:tc>
      </w:tr>
      <w:tr w:rsidR="00A03A3B" w:rsidRPr="00104110" w:rsidTr="005E598E">
        <w:tc>
          <w:tcPr>
            <w:tcW w:w="1238" w:type="dxa"/>
          </w:tcPr>
          <w:p w:rsidR="00A03A3B" w:rsidRDefault="00A03A3B" w:rsidP="005E598E">
            <w:pPr>
              <w:ind w:firstLine="0"/>
            </w:pPr>
            <w:r>
              <w:t>license_number</w:t>
            </w:r>
          </w:p>
        </w:tc>
        <w:tc>
          <w:tcPr>
            <w:tcW w:w="1547" w:type="dxa"/>
          </w:tcPr>
          <w:p w:rsidR="00A03A3B" w:rsidRDefault="00A03A3B" w:rsidP="005E598E">
            <w:pPr>
              <w:ind w:firstLine="0"/>
            </w:pPr>
            <w:r>
              <w:t>Nº profissional</w:t>
            </w:r>
          </w:p>
        </w:tc>
        <w:tc>
          <w:tcPr>
            <w:tcW w:w="1620" w:type="dxa"/>
          </w:tcPr>
          <w:p w:rsidR="00A03A3B" w:rsidRDefault="00A03A3B" w:rsidP="005E598E">
            <w:pPr>
              <w:ind w:firstLine="0"/>
            </w:pPr>
            <w:r>
              <w:t>VARCHAR(50)</w:t>
            </w:r>
          </w:p>
        </w:tc>
        <w:tc>
          <w:tcPr>
            <w:tcW w:w="1350" w:type="dxa"/>
          </w:tcPr>
          <w:p w:rsidR="00A03A3B" w:rsidRDefault="00C869B2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03A3B" w:rsidRPr="00307B3C" w:rsidRDefault="00A03A3B" w:rsidP="005E598E">
            <w:pPr>
              <w:ind w:firstLine="0"/>
              <w:rPr>
                <w:lang w:eastAsia="pt-PT"/>
              </w:rPr>
            </w:pPr>
          </w:p>
        </w:tc>
      </w:tr>
      <w:tr w:rsidR="00A03A3B" w:rsidTr="005E598E">
        <w:tc>
          <w:tcPr>
            <w:tcW w:w="1238" w:type="dxa"/>
          </w:tcPr>
          <w:p w:rsidR="00A03A3B" w:rsidRDefault="00C869B2" w:rsidP="005E598E">
            <w:pPr>
              <w:ind w:firstLine="0"/>
            </w:pPr>
            <w:r>
              <w:t>specialty</w:t>
            </w:r>
          </w:p>
        </w:tc>
        <w:tc>
          <w:tcPr>
            <w:tcW w:w="1547" w:type="dxa"/>
          </w:tcPr>
          <w:p w:rsidR="00A03A3B" w:rsidRDefault="00C869B2" w:rsidP="005E598E">
            <w:pPr>
              <w:ind w:firstLine="0"/>
            </w:pPr>
            <w:r>
              <w:t>Especialidade médica</w:t>
            </w:r>
          </w:p>
        </w:tc>
        <w:tc>
          <w:tcPr>
            <w:tcW w:w="1620" w:type="dxa"/>
          </w:tcPr>
          <w:p w:rsidR="00A03A3B" w:rsidRDefault="00C869B2" w:rsidP="005E598E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A03A3B" w:rsidRDefault="00A03A3B" w:rsidP="005E598E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03A3B" w:rsidRDefault="00A03A3B" w:rsidP="005E598E">
            <w:pPr>
              <w:ind w:firstLine="0"/>
            </w:pPr>
          </w:p>
        </w:tc>
      </w:tr>
      <w:tr w:rsidR="00A03A3B" w:rsidTr="005E598E">
        <w:tc>
          <w:tcPr>
            <w:tcW w:w="1238" w:type="dxa"/>
          </w:tcPr>
          <w:p w:rsidR="00A03A3B" w:rsidRDefault="00C869B2" w:rsidP="005E598E">
            <w:pPr>
              <w:ind w:firstLine="0"/>
            </w:pPr>
            <w:r>
              <w:lastRenderedPageBreak/>
              <w:t>phone</w:t>
            </w:r>
          </w:p>
        </w:tc>
        <w:tc>
          <w:tcPr>
            <w:tcW w:w="1547" w:type="dxa"/>
          </w:tcPr>
          <w:p w:rsidR="00A03A3B" w:rsidRDefault="00C869B2" w:rsidP="005E598E">
            <w:pPr>
              <w:ind w:firstLine="0"/>
            </w:pPr>
            <w:r>
              <w:t>Contacto profissional</w:t>
            </w:r>
          </w:p>
        </w:tc>
        <w:tc>
          <w:tcPr>
            <w:tcW w:w="1620" w:type="dxa"/>
          </w:tcPr>
          <w:p w:rsidR="00A03A3B" w:rsidRDefault="00C869B2" w:rsidP="005E598E">
            <w:pPr>
              <w:ind w:firstLine="0"/>
            </w:pPr>
            <w:r>
              <w:t>VARCHAR(20)</w:t>
            </w:r>
          </w:p>
        </w:tc>
        <w:tc>
          <w:tcPr>
            <w:tcW w:w="1350" w:type="dxa"/>
          </w:tcPr>
          <w:p w:rsidR="00A03A3B" w:rsidRDefault="00C869B2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03A3B" w:rsidRDefault="00A03A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03A3B" w:rsidRDefault="00A03A3B" w:rsidP="005E598E">
            <w:pPr>
              <w:ind w:firstLine="0"/>
            </w:pPr>
            <w:r>
              <w:t xml:space="preserve"> </w:t>
            </w:r>
          </w:p>
        </w:tc>
      </w:tr>
    </w:tbl>
    <w:p w:rsidR="00307B3C" w:rsidRDefault="00307B3C" w:rsidP="00C869B2">
      <w:pPr>
        <w:pStyle w:val="titulo"/>
        <w:numPr>
          <w:ilvl w:val="0"/>
          <w:numId w:val="0"/>
        </w:numPr>
      </w:pPr>
    </w:p>
    <w:p w:rsidR="00A03A3B" w:rsidRDefault="00A03A3B" w:rsidP="002E5244">
      <w:pPr>
        <w:pStyle w:val="titulo"/>
        <w:numPr>
          <w:ilvl w:val="0"/>
          <w:numId w:val="0"/>
        </w:numPr>
        <w:tabs>
          <w:tab w:val="left" w:pos="2409"/>
        </w:tabs>
        <w:ind w:left="720" w:hanging="360"/>
      </w:pPr>
    </w:p>
    <w:p w:rsidR="002E5244" w:rsidRPr="002E5244" w:rsidRDefault="002E5244" w:rsidP="002E5244">
      <w:pPr>
        <w:rPr>
          <w:b/>
          <w:bCs/>
        </w:rPr>
      </w:pPr>
      <w:r w:rsidRPr="002E5244">
        <w:rPr>
          <w:b/>
        </w:rPr>
        <w:t>events_registrations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2E5244" w:rsidTr="005E598E">
        <w:tc>
          <w:tcPr>
            <w:tcW w:w="1238" w:type="dxa"/>
          </w:tcPr>
          <w:p w:rsidR="002E5244" w:rsidRDefault="002E5244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2E5244" w:rsidRDefault="002E5244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2E5244" w:rsidRDefault="002E5244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2E5244" w:rsidRDefault="002E5244" w:rsidP="005E598E">
            <w:r>
              <w:t>Observações</w:t>
            </w:r>
          </w:p>
        </w:tc>
      </w:tr>
      <w:tr w:rsidR="002E5244" w:rsidTr="005E598E">
        <w:tc>
          <w:tcPr>
            <w:tcW w:w="1238" w:type="dxa"/>
          </w:tcPr>
          <w:p w:rsidR="002E5244" w:rsidRDefault="002E5244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2E5244" w:rsidRDefault="002E5244" w:rsidP="005E598E">
            <w:pPr>
              <w:ind w:firstLine="0"/>
            </w:pPr>
            <w:r>
              <w:t>Id da inscrição</w:t>
            </w:r>
          </w:p>
        </w:tc>
        <w:tc>
          <w:tcPr>
            <w:tcW w:w="1620" w:type="dxa"/>
          </w:tcPr>
          <w:p w:rsidR="002E5244" w:rsidRDefault="002E5244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2E5244" w:rsidRDefault="002E5244" w:rsidP="005E598E">
            <w:pPr>
              <w:ind w:firstLine="0"/>
            </w:pPr>
            <w:r>
              <w:t>Auto_increment</w:t>
            </w:r>
          </w:p>
        </w:tc>
      </w:tr>
      <w:tr w:rsidR="002E5244" w:rsidTr="005E598E">
        <w:tc>
          <w:tcPr>
            <w:tcW w:w="1238" w:type="dxa"/>
          </w:tcPr>
          <w:p w:rsidR="002E5244" w:rsidRDefault="002E5244" w:rsidP="005E598E">
            <w:pPr>
              <w:ind w:firstLine="0"/>
            </w:pPr>
            <w:r>
              <w:t>user_id</w:t>
            </w:r>
          </w:p>
        </w:tc>
        <w:tc>
          <w:tcPr>
            <w:tcW w:w="1547" w:type="dxa"/>
          </w:tcPr>
          <w:p w:rsidR="002E5244" w:rsidRDefault="002E5244" w:rsidP="005E598E">
            <w:pPr>
              <w:ind w:firstLine="0"/>
            </w:pPr>
            <w:r>
              <w:t>Id do utilizador</w:t>
            </w:r>
          </w:p>
        </w:tc>
        <w:tc>
          <w:tcPr>
            <w:tcW w:w="1620" w:type="dxa"/>
          </w:tcPr>
          <w:p w:rsidR="002E5244" w:rsidRDefault="002E5244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2E5244" w:rsidRDefault="00C869B2" w:rsidP="005E598E">
            <w:pPr>
              <w:ind w:firstLine="0"/>
            </w:pPr>
            <w:r>
              <w:t>Chave estrangeira (users</w:t>
            </w:r>
            <w:r w:rsidR="002E5244">
              <w:t>)</w:t>
            </w:r>
          </w:p>
        </w:tc>
      </w:tr>
      <w:tr w:rsidR="002E5244" w:rsidTr="005E598E">
        <w:tc>
          <w:tcPr>
            <w:tcW w:w="1238" w:type="dxa"/>
          </w:tcPr>
          <w:p w:rsidR="002E5244" w:rsidRDefault="00C869B2" w:rsidP="005E598E">
            <w:pPr>
              <w:ind w:firstLine="0"/>
            </w:pPr>
            <w:r>
              <w:t>event_id</w:t>
            </w:r>
          </w:p>
        </w:tc>
        <w:tc>
          <w:tcPr>
            <w:tcW w:w="1547" w:type="dxa"/>
          </w:tcPr>
          <w:p w:rsidR="002E5244" w:rsidRDefault="00C869B2" w:rsidP="005E598E">
            <w:pPr>
              <w:ind w:firstLine="0"/>
            </w:pPr>
            <w:r>
              <w:t>Id do evento</w:t>
            </w:r>
          </w:p>
        </w:tc>
        <w:tc>
          <w:tcPr>
            <w:tcW w:w="1620" w:type="dxa"/>
          </w:tcPr>
          <w:p w:rsidR="002E5244" w:rsidRDefault="002E5244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2E5244" w:rsidRDefault="00C869B2" w:rsidP="005E598E">
            <w:pPr>
              <w:ind w:firstLine="0"/>
            </w:pPr>
            <w:r>
              <w:t>Chave estrangeira (events</w:t>
            </w:r>
            <w:r w:rsidR="002E5244">
              <w:t>)</w:t>
            </w:r>
          </w:p>
        </w:tc>
      </w:tr>
      <w:tr w:rsidR="002E5244" w:rsidRPr="00104110" w:rsidTr="005E598E">
        <w:tc>
          <w:tcPr>
            <w:tcW w:w="1238" w:type="dxa"/>
          </w:tcPr>
          <w:p w:rsidR="002E5244" w:rsidRDefault="00C869B2" w:rsidP="005E598E">
            <w:pPr>
              <w:ind w:firstLine="0"/>
            </w:pPr>
            <w:r>
              <w:t>registration_date</w:t>
            </w:r>
          </w:p>
        </w:tc>
        <w:tc>
          <w:tcPr>
            <w:tcW w:w="1547" w:type="dxa"/>
          </w:tcPr>
          <w:p w:rsidR="002E5244" w:rsidRDefault="00C869B2" w:rsidP="005E598E">
            <w:pPr>
              <w:ind w:firstLine="0"/>
            </w:pPr>
            <w:r>
              <w:t>Data da inscrição</w:t>
            </w:r>
          </w:p>
        </w:tc>
        <w:tc>
          <w:tcPr>
            <w:tcW w:w="1620" w:type="dxa"/>
          </w:tcPr>
          <w:p w:rsidR="002E5244" w:rsidRDefault="00C869B2" w:rsidP="005E598E">
            <w:pPr>
              <w:ind w:firstLine="0"/>
            </w:pPr>
            <w:r>
              <w:t>TIMESTAMP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24D39" w:rsidRPr="00A24D39" w:rsidRDefault="00A24D39" w:rsidP="00A24D39">
            <w:pPr>
              <w:ind w:firstLine="0"/>
              <w:rPr>
                <w:lang w:eastAsia="pt-PT"/>
              </w:rPr>
            </w:pPr>
            <w:r w:rsidRPr="00A24D39">
              <w:rPr>
                <w:lang w:eastAsia="pt-PT"/>
              </w:rPr>
              <w:t xml:space="preserve">DEFAULT CURRENT_TIMESTAMP </w:t>
            </w:r>
          </w:p>
          <w:p w:rsidR="002E5244" w:rsidRPr="00104110" w:rsidRDefault="002E5244" w:rsidP="005E598E">
            <w:pPr>
              <w:ind w:firstLine="0"/>
            </w:pPr>
          </w:p>
        </w:tc>
      </w:tr>
      <w:tr w:rsidR="002E5244" w:rsidTr="005E598E">
        <w:tc>
          <w:tcPr>
            <w:tcW w:w="1238" w:type="dxa"/>
          </w:tcPr>
          <w:p w:rsidR="002E5244" w:rsidRDefault="002E5244" w:rsidP="005E598E">
            <w:pPr>
              <w:ind w:firstLine="0"/>
            </w:pPr>
            <w:r>
              <w:t>status</w:t>
            </w:r>
          </w:p>
        </w:tc>
        <w:tc>
          <w:tcPr>
            <w:tcW w:w="1547" w:type="dxa"/>
          </w:tcPr>
          <w:p w:rsidR="002E5244" w:rsidRDefault="00A24D39" w:rsidP="005E598E">
            <w:pPr>
              <w:ind w:firstLine="0"/>
            </w:pPr>
            <w:r>
              <w:t>Estado da inscrição</w:t>
            </w:r>
          </w:p>
        </w:tc>
        <w:tc>
          <w:tcPr>
            <w:tcW w:w="1620" w:type="dxa"/>
          </w:tcPr>
          <w:p w:rsidR="002E5244" w:rsidRDefault="002E5244" w:rsidP="005E598E">
            <w:pPr>
              <w:ind w:firstLine="0"/>
            </w:pPr>
            <w:r>
              <w:t>ENUM</w:t>
            </w:r>
          </w:p>
        </w:tc>
        <w:tc>
          <w:tcPr>
            <w:tcW w:w="1350" w:type="dxa"/>
          </w:tcPr>
          <w:p w:rsidR="002E5244" w:rsidRDefault="002E524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2E5244" w:rsidRDefault="002E5244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2E5244" w:rsidRDefault="00A24D39" w:rsidP="005E598E">
            <w:pPr>
              <w:ind w:firstLine="0"/>
            </w:pPr>
            <w:r>
              <w:t>'confirmado', 'pendente'</w:t>
            </w:r>
          </w:p>
        </w:tc>
      </w:tr>
    </w:tbl>
    <w:p w:rsidR="002E5244" w:rsidRDefault="002E5244" w:rsidP="002E5244">
      <w:pPr>
        <w:pStyle w:val="titulo"/>
        <w:numPr>
          <w:ilvl w:val="0"/>
          <w:numId w:val="0"/>
        </w:numPr>
        <w:tabs>
          <w:tab w:val="left" w:pos="2409"/>
        </w:tabs>
        <w:ind w:left="720" w:hanging="360"/>
      </w:pPr>
    </w:p>
    <w:p w:rsidR="00A24D39" w:rsidRPr="002E5244" w:rsidRDefault="00A24D39" w:rsidP="00A24D39">
      <w:pPr>
        <w:rPr>
          <w:b/>
          <w:bCs/>
        </w:rPr>
      </w:pPr>
      <w:r>
        <w:rPr>
          <w:b/>
        </w:rPr>
        <w:t>events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A24D39" w:rsidTr="005E598E">
        <w:tc>
          <w:tcPr>
            <w:tcW w:w="1238" w:type="dxa"/>
          </w:tcPr>
          <w:p w:rsidR="00A24D39" w:rsidRDefault="00A24D39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A24D39" w:rsidRDefault="00A24D39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A24D39" w:rsidRDefault="00A24D39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A24D39" w:rsidRDefault="00A24D39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A24D39" w:rsidRDefault="00A24D39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A24D39" w:rsidRDefault="00A24D39" w:rsidP="005E598E">
            <w:r>
              <w:t>Observações</w:t>
            </w:r>
          </w:p>
        </w:tc>
      </w:tr>
      <w:tr w:rsidR="00A24D39" w:rsidTr="005E598E">
        <w:tc>
          <w:tcPr>
            <w:tcW w:w="1238" w:type="dxa"/>
          </w:tcPr>
          <w:p w:rsidR="00A24D39" w:rsidRDefault="00A24D39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A24D39" w:rsidRDefault="00A24D39" w:rsidP="005E598E">
            <w:pPr>
              <w:ind w:firstLine="0"/>
            </w:pPr>
            <w:r>
              <w:t>Id do evento</w:t>
            </w:r>
          </w:p>
        </w:tc>
        <w:tc>
          <w:tcPr>
            <w:tcW w:w="1620" w:type="dxa"/>
          </w:tcPr>
          <w:p w:rsidR="00A24D39" w:rsidRDefault="00A24D39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A24D39" w:rsidRDefault="00A24D39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24D39" w:rsidRDefault="00A24D39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A24D39" w:rsidRDefault="00A24D39" w:rsidP="005E598E">
            <w:pPr>
              <w:ind w:firstLine="0"/>
            </w:pPr>
            <w:r>
              <w:t>Auto_increment</w:t>
            </w:r>
          </w:p>
        </w:tc>
      </w:tr>
      <w:tr w:rsidR="00A24D39" w:rsidTr="005E598E">
        <w:tc>
          <w:tcPr>
            <w:tcW w:w="1238" w:type="dxa"/>
          </w:tcPr>
          <w:p w:rsidR="00A24D39" w:rsidRDefault="00034341" w:rsidP="005E598E">
            <w:pPr>
              <w:ind w:firstLine="0"/>
            </w:pPr>
            <w:r>
              <w:t>name</w:t>
            </w:r>
          </w:p>
        </w:tc>
        <w:tc>
          <w:tcPr>
            <w:tcW w:w="1547" w:type="dxa"/>
          </w:tcPr>
          <w:p w:rsidR="00A24D39" w:rsidRDefault="00034341" w:rsidP="005E598E">
            <w:pPr>
              <w:ind w:firstLine="0"/>
            </w:pPr>
            <w:r>
              <w:t>Nome do evento</w:t>
            </w:r>
          </w:p>
        </w:tc>
        <w:tc>
          <w:tcPr>
            <w:tcW w:w="1620" w:type="dxa"/>
          </w:tcPr>
          <w:p w:rsidR="00A24D39" w:rsidRDefault="00034341" w:rsidP="005E598E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A24D39" w:rsidRDefault="00A24D39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24D39" w:rsidRDefault="00034341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24D39" w:rsidRDefault="00A24D39" w:rsidP="005E598E">
            <w:pPr>
              <w:ind w:firstLine="0"/>
            </w:pPr>
          </w:p>
        </w:tc>
      </w:tr>
      <w:tr w:rsidR="00A24D39" w:rsidTr="005E598E">
        <w:tc>
          <w:tcPr>
            <w:tcW w:w="1238" w:type="dxa"/>
          </w:tcPr>
          <w:p w:rsidR="00A24D39" w:rsidRDefault="00034341" w:rsidP="005E598E">
            <w:pPr>
              <w:ind w:firstLine="0"/>
            </w:pPr>
            <w:r>
              <w:t>event_date</w:t>
            </w:r>
          </w:p>
        </w:tc>
        <w:tc>
          <w:tcPr>
            <w:tcW w:w="1547" w:type="dxa"/>
          </w:tcPr>
          <w:p w:rsidR="00A24D39" w:rsidRDefault="00034341" w:rsidP="005E598E">
            <w:pPr>
              <w:ind w:firstLine="0"/>
            </w:pPr>
            <w:r>
              <w:t>Data e hora do evento</w:t>
            </w:r>
          </w:p>
        </w:tc>
        <w:tc>
          <w:tcPr>
            <w:tcW w:w="1620" w:type="dxa"/>
          </w:tcPr>
          <w:p w:rsidR="00A24D39" w:rsidRDefault="00034341" w:rsidP="00034341">
            <w:pPr>
              <w:ind w:firstLine="0"/>
            </w:pPr>
            <w:r>
              <w:t>DATETIME</w:t>
            </w:r>
          </w:p>
        </w:tc>
        <w:tc>
          <w:tcPr>
            <w:tcW w:w="1350" w:type="dxa"/>
          </w:tcPr>
          <w:p w:rsidR="00A24D39" w:rsidRDefault="00A24D39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24D39" w:rsidRDefault="00034341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24D39" w:rsidRDefault="00A24D39" w:rsidP="005E598E">
            <w:pPr>
              <w:ind w:firstLine="0"/>
            </w:pPr>
          </w:p>
        </w:tc>
      </w:tr>
      <w:tr w:rsidR="00A24D39" w:rsidRPr="00104110" w:rsidTr="005E598E">
        <w:tc>
          <w:tcPr>
            <w:tcW w:w="1238" w:type="dxa"/>
          </w:tcPr>
          <w:p w:rsidR="00A24D39" w:rsidRDefault="00084D3B" w:rsidP="005E598E">
            <w:pPr>
              <w:ind w:firstLine="0"/>
            </w:pPr>
            <w:r>
              <w:t>location</w:t>
            </w:r>
          </w:p>
        </w:tc>
        <w:tc>
          <w:tcPr>
            <w:tcW w:w="1547" w:type="dxa"/>
          </w:tcPr>
          <w:p w:rsidR="00A24D39" w:rsidRDefault="00084D3B" w:rsidP="005E598E">
            <w:pPr>
              <w:ind w:firstLine="0"/>
            </w:pPr>
            <w:r>
              <w:t>Localização do evento</w:t>
            </w:r>
          </w:p>
        </w:tc>
        <w:tc>
          <w:tcPr>
            <w:tcW w:w="1620" w:type="dxa"/>
          </w:tcPr>
          <w:p w:rsidR="00A24D39" w:rsidRDefault="00084D3B" w:rsidP="005E598E">
            <w:pPr>
              <w:ind w:firstLine="0"/>
            </w:pPr>
            <w:r>
              <w:t>VARCHAR(150)</w:t>
            </w:r>
          </w:p>
        </w:tc>
        <w:tc>
          <w:tcPr>
            <w:tcW w:w="1350" w:type="dxa"/>
          </w:tcPr>
          <w:p w:rsidR="00A24D39" w:rsidRDefault="00A24D39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A24D39" w:rsidRDefault="00A24D39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24D39" w:rsidRPr="00104110" w:rsidRDefault="00A24D39" w:rsidP="00084D3B">
            <w:pPr>
              <w:ind w:firstLine="0"/>
            </w:pPr>
          </w:p>
        </w:tc>
      </w:tr>
      <w:tr w:rsidR="00A24D39" w:rsidTr="005E598E">
        <w:tc>
          <w:tcPr>
            <w:tcW w:w="1238" w:type="dxa"/>
          </w:tcPr>
          <w:p w:rsidR="00A24D39" w:rsidRDefault="00084D3B" w:rsidP="005E598E">
            <w:pPr>
              <w:ind w:firstLine="0"/>
            </w:pPr>
            <w:r>
              <w:t>description</w:t>
            </w:r>
          </w:p>
        </w:tc>
        <w:tc>
          <w:tcPr>
            <w:tcW w:w="1547" w:type="dxa"/>
          </w:tcPr>
          <w:p w:rsidR="00A24D39" w:rsidRDefault="00084D3B" w:rsidP="005E598E">
            <w:pPr>
              <w:ind w:firstLine="0"/>
            </w:pPr>
            <w:r>
              <w:t>Descrição das atividades</w:t>
            </w:r>
          </w:p>
        </w:tc>
        <w:tc>
          <w:tcPr>
            <w:tcW w:w="1620" w:type="dxa"/>
          </w:tcPr>
          <w:p w:rsidR="00A24D39" w:rsidRDefault="00084D3B" w:rsidP="005E598E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A24D39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A24D39" w:rsidRDefault="00A24D39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A24D39" w:rsidRDefault="00A24D39" w:rsidP="005E598E">
            <w:pPr>
              <w:ind w:firstLine="0"/>
            </w:pPr>
            <w:r>
              <w:t>'confirmado', 'pendente'</w:t>
            </w:r>
          </w:p>
        </w:tc>
      </w:tr>
      <w:tr w:rsidR="00084D3B" w:rsidTr="005E598E">
        <w:tc>
          <w:tcPr>
            <w:tcW w:w="1238" w:type="dxa"/>
          </w:tcPr>
          <w:p w:rsidR="00084D3B" w:rsidRDefault="00084D3B" w:rsidP="005E598E">
            <w:pPr>
              <w:ind w:firstLine="0"/>
            </w:pPr>
            <w:r>
              <w:t>event_type</w:t>
            </w:r>
          </w:p>
        </w:tc>
        <w:tc>
          <w:tcPr>
            <w:tcW w:w="1547" w:type="dxa"/>
          </w:tcPr>
          <w:p w:rsidR="00084D3B" w:rsidRDefault="00084D3B" w:rsidP="005E598E">
            <w:pPr>
              <w:ind w:firstLine="0"/>
            </w:pPr>
            <w:r>
              <w:t>Tipo de evento</w:t>
            </w:r>
          </w:p>
        </w:tc>
        <w:tc>
          <w:tcPr>
            <w:tcW w:w="1620" w:type="dxa"/>
          </w:tcPr>
          <w:p w:rsidR="00084D3B" w:rsidRDefault="00084D3B" w:rsidP="005E598E">
            <w:pPr>
              <w:ind w:firstLine="0"/>
            </w:pPr>
            <w:r>
              <w:t>VARCHAR(50)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084D3B" w:rsidRDefault="00084D3B" w:rsidP="005E598E">
            <w:pPr>
              <w:ind w:firstLine="0"/>
            </w:pPr>
            <w:r>
              <w:rPr>
                <w:rStyle w:val="citation-116"/>
              </w:rPr>
              <w:t>Ex: "Feira", "Recolha"</w:t>
            </w:r>
          </w:p>
        </w:tc>
      </w:tr>
    </w:tbl>
    <w:p w:rsidR="006570F6" w:rsidRDefault="006570F6" w:rsidP="002E5244">
      <w:pPr>
        <w:pStyle w:val="titulo"/>
        <w:numPr>
          <w:ilvl w:val="0"/>
          <w:numId w:val="0"/>
        </w:numPr>
        <w:tabs>
          <w:tab w:val="left" w:pos="2409"/>
        </w:tabs>
        <w:ind w:left="720" w:hanging="360"/>
      </w:pPr>
    </w:p>
    <w:p w:rsidR="00A24D39" w:rsidRPr="006570F6" w:rsidRDefault="006570F6" w:rsidP="006570F6">
      <w:pPr>
        <w:ind w:firstLine="0"/>
        <w:rPr>
          <w:b/>
          <w:bCs/>
          <w:sz w:val="28"/>
          <w:szCs w:val="28"/>
        </w:rPr>
      </w:pPr>
      <w:r>
        <w:br w:type="page"/>
      </w:r>
    </w:p>
    <w:p w:rsidR="00303C62" w:rsidRPr="00960174" w:rsidRDefault="00303C62" w:rsidP="00303C62">
      <w:pPr>
        <w:rPr>
          <w:b/>
          <w:bCs/>
        </w:rPr>
      </w:pPr>
      <w:r w:rsidRPr="00960174">
        <w:rPr>
          <w:b/>
        </w:rPr>
        <w:lastRenderedPageBreak/>
        <w:t>volunteer_profiles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303C62" w:rsidTr="00303C62">
        <w:tc>
          <w:tcPr>
            <w:tcW w:w="1238" w:type="dxa"/>
          </w:tcPr>
          <w:p w:rsidR="00303C62" w:rsidRDefault="00303C62" w:rsidP="00303C62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303C62" w:rsidRDefault="00303C62" w:rsidP="00303C62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303C62" w:rsidRDefault="00303C62" w:rsidP="00303C62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303C62" w:rsidRDefault="00303C62" w:rsidP="00303C62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303C62" w:rsidRDefault="00303C62" w:rsidP="00303C62">
            <w:r>
              <w:t>Observações</w:t>
            </w:r>
          </w:p>
        </w:tc>
      </w:tr>
      <w:tr w:rsidR="00303C62" w:rsidTr="00303C62">
        <w:tc>
          <w:tcPr>
            <w:tcW w:w="1238" w:type="dxa"/>
          </w:tcPr>
          <w:p w:rsidR="00303C62" w:rsidRDefault="00303C62" w:rsidP="00303C62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303C62" w:rsidRDefault="00303C62" w:rsidP="00303C62">
            <w:pPr>
              <w:ind w:firstLine="0"/>
            </w:pPr>
            <w:r>
              <w:t>Id do perfil</w:t>
            </w:r>
          </w:p>
        </w:tc>
        <w:tc>
          <w:tcPr>
            <w:tcW w:w="1620" w:type="dxa"/>
          </w:tcPr>
          <w:p w:rsidR="00303C62" w:rsidRDefault="00303C62" w:rsidP="00303C62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303C62" w:rsidRDefault="00303C62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303C62" w:rsidRDefault="00303C62" w:rsidP="00303C62">
            <w:pPr>
              <w:ind w:firstLine="0"/>
            </w:pPr>
            <w:r>
              <w:t>Auto_increment</w:t>
            </w:r>
          </w:p>
        </w:tc>
      </w:tr>
      <w:tr w:rsidR="00303C62" w:rsidTr="00303C62">
        <w:tc>
          <w:tcPr>
            <w:tcW w:w="1238" w:type="dxa"/>
          </w:tcPr>
          <w:p w:rsidR="00303C62" w:rsidRDefault="00303C62" w:rsidP="00303C62">
            <w:pPr>
              <w:ind w:firstLine="0"/>
            </w:pPr>
            <w:r>
              <w:t>user_id</w:t>
            </w:r>
          </w:p>
        </w:tc>
        <w:tc>
          <w:tcPr>
            <w:tcW w:w="1547" w:type="dxa"/>
          </w:tcPr>
          <w:p w:rsidR="00303C62" w:rsidRDefault="00303C62" w:rsidP="00303C62">
            <w:pPr>
              <w:ind w:firstLine="0"/>
            </w:pPr>
            <w:r>
              <w:t>Id do utilizador</w:t>
            </w:r>
          </w:p>
        </w:tc>
        <w:tc>
          <w:tcPr>
            <w:tcW w:w="1620" w:type="dxa"/>
          </w:tcPr>
          <w:p w:rsidR="00303C62" w:rsidRDefault="00303C62" w:rsidP="00303C62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303C62" w:rsidRDefault="00303C62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303C62" w:rsidRDefault="00303C62" w:rsidP="00303C62">
            <w:pPr>
              <w:ind w:firstLine="0"/>
            </w:pPr>
            <w:r>
              <w:t>Chave estrangeira (users)</w:t>
            </w:r>
          </w:p>
        </w:tc>
      </w:tr>
      <w:tr w:rsidR="00303C62" w:rsidTr="00303C62">
        <w:tc>
          <w:tcPr>
            <w:tcW w:w="1238" w:type="dxa"/>
          </w:tcPr>
          <w:p w:rsidR="00303C62" w:rsidRDefault="00303C62" w:rsidP="00303C62">
            <w:pPr>
              <w:ind w:firstLine="0"/>
            </w:pPr>
            <w:r>
              <w:t>skills</w:t>
            </w:r>
          </w:p>
        </w:tc>
        <w:tc>
          <w:tcPr>
            <w:tcW w:w="1547" w:type="dxa"/>
          </w:tcPr>
          <w:p w:rsidR="00303C62" w:rsidRDefault="00303C62" w:rsidP="00303C62">
            <w:pPr>
              <w:ind w:firstLine="0"/>
            </w:pPr>
            <w:r>
              <w:t>Competências</w:t>
            </w:r>
          </w:p>
        </w:tc>
        <w:tc>
          <w:tcPr>
            <w:tcW w:w="1620" w:type="dxa"/>
          </w:tcPr>
          <w:p w:rsidR="00303C62" w:rsidRDefault="00303C62" w:rsidP="00303C62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303C62" w:rsidRDefault="00303C62" w:rsidP="00303C62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3C62" w:rsidRDefault="00303C62" w:rsidP="00303C62">
            <w:pPr>
              <w:ind w:firstLine="0"/>
            </w:pPr>
            <w:r>
              <w:t>Ex: "Treino", "Limpeza"</w:t>
            </w:r>
          </w:p>
        </w:tc>
      </w:tr>
      <w:tr w:rsidR="00303C62" w:rsidRPr="00104110" w:rsidTr="00303C62">
        <w:tc>
          <w:tcPr>
            <w:tcW w:w="1238" w:type="dxa"/>
          </w:tcPr>
          <w:p w:rsidR="00303C62" w:rsidRDefault="00960174" w:rsidP="00303C62">
            <w:pPr>
              <w:ind w:firstLine="0"/>
            </w:pPr>
            <w:r>
              <w:t>availability</w:t>
            </w:r>
          </w:p>
        </w:tc>
        <w:tc>
          <w:tcPr>
            <w:tcW w:w="1547" w:type="dxa"/>
          </w:tcPr>
          <w:p w:rsidR="00303C62" w:rsidRDefault="00960174" w:rsidP="00303C62">
            <w:pPr>
              <w:ind w:firstLine="0"/>
            </w:pPr>
            <w:r>
              <w:t>Disponibilidade</w:t>
            </w:r>
          </w:p>
        </w:tc>
        <w:tc>
          <w:tcPr>
            <w:tcW w:w="1620" w:type="dxa"/>
          </w:tcPr>
          <w:p w:rsidR="00303C62" w:rsidRDefault="00960174" w:rsidP="00303C62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303C62" w:rsidRDefault="00960174" w:rsidP="00303C62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3C62" w:rsidRPr="00104110" w:rsidRDefault="00960174" w:rsidP="00303C62">
            <w:pPr>
              <w:ind w:firstLine="0"/>
            </w:pPr>
            <w:r>
              <w:t>Ex: "Fins de semana"</w:t>
            </w:r>
          </w:p>
        </w:tc>
      </w:tr>
      <w:tr w:rsidR="00303C62" w:rsidTr="00303C62">
        <w:tc>
          <w:tcPr>
            <w:tcW w:w="1238" w:type="dxa"/>
          </w:tcPr>
          <w:p w:rsidR="00303C62" w:rsidRDefault="00960174" w:rsidP="00303C62">
            <w:pPr>
              <w:ind w:firstLine="0"/>
            </w:pPr>
            <w:r>
              <w:t>join_date</w:t>
            </w:r>
          </w:p>
        </w:tc>
        <w:tc>
          <w:tcPr>
            <w:tcW w:w="1547" w:type="dxa"/>
          </w:tcPr>
          <w:p w:rsidR="00303C62" w:rsidRDefault="00960174" w:rsidP="00960174">
            <w:pPr>
              <w:ind w:firstLine="0"/>
            </w:pPr>
            <w:r>
              <w:t>Data de inscrição</w:t>
            </w:r>
          </w:p>
        </w:tc>
        <w:tc>
          <w:tcPr>
            <w:tcW w:w="1620" w:type="dxa"/>
          </w:tcPr>
          <w:p w:rsidR="00303C62" w:rsidRDefault="00960174" w:rsidP="00303C62">
            <w:pPr>
              <w:ind w:firstLine="0"/>
            </w:pPr>
            <w:r>
              <w:t>DATE</w:t>
            </w:r>
          </w:p>
        </w:tc>
        <w:tc>
          <w:tcPr>
            <w:tcW w:w="1350" w:type="dxa"/>
          </w:tcPr>
          <w:p w:rsidR="00303C62" w:rsidRDefault="00303C62" w:rsidP="00303C62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303C62" w:rsidRDefault="00303C62" w:rsidP="00303C62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303C62" w:rsidRDefault="00960174" w:rsidP="00303C62">
            <w:pPr>
              <w:ind w:firstLine="0"/>
            </w:pPr>
            <w:r>
              <w:t>DEFAULT CURRENT_DATE</w:t>
            </w:r>
          </w:p>
        </w:tc>
      </w:tr>
    </w:tbl>
    <w:p w:rsidR="00303C62" w:rsidRDefault="00303C62" w:rsidP="00960174">
      <w:pPr>
        <w:pStyle w:val="titulo"/>
        <w:numPr>
          <w:ilvl w:val="0"/>
          <w:numId w:val="0"/>
        </w:numPr>
      </w:pPr>
    </w:p>
    <w:p w:rsidR="00EE7A96" w:rsidRPr="00EE7A96" w:rsidRDefault="00EE7A96" w:rsidP="00EE7A96">
      <w:pPr>
        <w:rPr>
          <w:b/>
          <w:bCs/>
        </w:rPr>
      </w:pPr>
      <w:r w:rsidRPr="00EE7A96">
        <w:rPr>
          <w:b/>
        </w:rPr>
        <w:t>volunteer_shifts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EE7A96" w:rsidTr="00307B3C">
        <w:tc>
          <w:tcPr>
            <w:tcW w:w="1238" w:type="dxa"/>
          </w:tcPr>
          <w:p w:rsidR="00EE7A96" w:rsidRDefault="00EE7A96" w:rsidP="00307B3C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EE7A96" w:rsidRDefault="00EE7A96" w:rsidP="00307B3C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EE7A96" w:rsidRDefault="00EE7A96" w:rsidP="00307B3C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EE7A96" w:rsidRDefault="00EE7A96" w:rsidP="00307B3C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EE7A96" w:rsidRDefault="00EE7A96" w:rsidP="00307B3C">
            <w:r>
              <w:t>Observações</w:t>
            </w:r>
          </w:p>
        </w:tc>
      </w:tr>
      <w:tr w:rsidR="00EE7A96" w:rsidTr="00307B3C">
        <w:tc>
          <w:tcPr>
            <w:tcW w:w="1238" w:type="dxa"/>
          </w:tcPr>
          <w:p w:rsidR="00EE7A96" w:rsidRDefault="00EE7A96" w:rsidP="00307B3C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EE7A96" w:rsidRDefault="00EE7A96" w:rsidP="00307B3C">
            <w:pPr>
              <w:ind w:firstLine="0"/>
            </w:pPr>
            <w:r>
              <w:t>Id do turno</w:t>
            </w:r>
          </w:p>
        </w:tc>
        <w:tc>
          <w:tcPr>
            <w:tcW w:w="1620" w:type="dxa"/>
          </w:tcPr>
          <w:p w:rsidR="00EE7A96" w:rsidRDefault="00EE7A96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EE7A96" w:rsidRDefault="00EE7A96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EE7A96" w:rsidRDefault="00EE7A96" w:rsidP="00307B3C">
            <w:pPr>
              <w:ind w:firstLine="0"/>
            </w:pPr>
            <w:r>
              <w:t>Auto_increment</w:t>
            </w:r>
          </w:p>
        </w:tc>
      </w:tr>
      <w:tr w:rsidR="00EE7A96" w:rsidTr="00307B3C">
        <w:tc>
          <w:tcPr>
            <w:tcW w:w="1238" w:type="dxa"/>
          </w:tcPr>
          <w:p w:rsidR="00EE7A96" w:rsidRDefault="00EE7A96" w:rsidP="00307B3C">
            <w:pPr>
              <w:ind w:firstLine="0"/>
            </w:pPr>
            <w:r>
              <w:t>volunteer_id</w:t>
            </w:r>
          </w:p>
        </w:tc>
        <w:tc>
          <w:tcPr>
            <w:tcW w:w="1547" w:type="dxa"/>
          </w:tcPr>
          <w:p w:rsidR="00EE7A96" w:rsidRDefault="00EE7A96" w:rsidP="00307B3C">
            <w:pPr>
              <w:ind w:firstLine="0"/>
            </w:pPr>
            <w:r>
              <w:t>Id do voluntário</w:t>
            </w:r>
          </w:p>
        </w:tc>
        <w:tc>
          <w:tcPr>
            <w:tcW w:w="1620" w:type="dxa"/>
          </w:tcPr>
          <w:p w:rsidR="00EE7A96" w:rsidRDefault="00EE7A96" w:rsidP="00307B3C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EE7A96" w:rsidRDefault="00EE7A96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EE7A96" w:rsidRDefault="00A71CC1" w:rsidP="00307B3C">
            <w:pPr>
              <w:ind w:firstLine="0"/>
            </w:pPr>
            <w:r>
              <w:t>Chave estrangeira (volunteer_profiles)</w:t>
            </w:r>
          </w:p>
        </w:tc>
      </w:tr>
      <w:tr w:rsidR="00EE7A96" w:rsidTr="00307B3C">
        <w:tc>
          <w:tcPr>
            <w:tcW w:w="1238" w:type="dxa"/>
          </w:tcPr>
          <w:p w:rsidR="00EE7A96" w:rsidRDefault="00A71CC1" w:rsidP="00307B3C">
            <w:pPr>
              <w:ind w:firstLine="0"/>
            </w:pPr>
            <w:r>
              <w:t>task_description</w:t>
            </w:r>
          </w:p>
        </w:tc>
        <w:tc>
          <w:tcPr>
            <w:tcW w:w="1547" w:type="dxa"/>
          </w:tcPr>
          <w:p w:rsidR="00EE7A96" w:rsidRDefault="00A71CC1" w:rsidP="00307B3C">
            <w:pPr>
              <w:ind w:firstLine="0"/>
            </w:pPr>
            <w:r>
              <w:t>Descrição da tarefa</w:t>
            </w:r>
          </w:p>
        </w:tc>
        <w:tc>
          <w:tcPr>
            <w:tcW w:w="1620" w:type="dxa"/>
          </w:tcPr>
          <w:p w:rsidR="00EE7A96" w:rsidRDefault="00EE7A96" w:rsidP="00307B3C">
            <w:pPr>
              <w:ind w:firstLine="0"/>
            </w:pPr>
            <w:r>
              <w:t>TEXT</w:t>
            </w:r>
          </w:p>
        </w:tc>
        <w:tc>
          <w:tcPr>
            <w:tcW w:w="1350" w:type="dxa"/>
          </w:tcPr>
          <w:p w:rsidR="00EE7A96" w:rsidRDefault="00A71CC1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EE7A96" w:rsidRDefault="00EE7A96" w:rsidP="00307B3C">
            <w:pPr>
              <w:ind w:firstLine="0"/>
            </w:pPr>
          </w:p>
        </w:tc>
      </w:tr>
      <w:tr w:rsidR="00EE7A96" w:rsidRPr="00104110" w:rsidTr="00307B3C">
        <w:tc>
          <w:tcPr>
            <w:tcW w:w="1238" w:type="dxa"/>
          </w:tcPr>
          <w:p w:rsidR="00EE7A96" w:rsidRDefault="00A71CC1" w:rsidP="00307B3C">
            <w:pPr>
              <w:ind w:firstLine="0"/>
            </w:pPr>
            <w:r>
              <w:t>shift_date</w:t>
            </w:r>
          </w:p>
        </w:tc>
        <w:tc>
          <w:tcPr>
            <w:tcW w:w="1547" w:type="dxa"/>
          </w:tcPr>
          <w:p w:rsidR="00EE7A96" w:rsidRDefault="00A71CC1" w:rsidP="00307B3C">
            <w:pPr>
              <w:ind w:firstLine="0"/>
            </w:pPr>
            <w:r>
              <w:t>Data do turno</w:t>
            </w:r>
          </w:p>
        </w:tc>
        <w:tc>
          <w:tcPr>
            <w:tcW w:w="1620" w:type="dxa"/>
          </w:tcPr>
          <w:p w:rsidR="00EE7A96" w:rsidRDefault="00A71CC1" w:rsidP="00307B3C">
            <w:pPr>
              <w:ind w:firstLine="0"/>
            </w:pPr>
            <w:r>
              <w:t>DATE</w:t>
            </w:r>
          </w:p>
        </w:tc>
        <w:tc>
          <w:tcPr>
            <w:tcW w:w="1350" w:type="dxa"/>
          </w:tcPr>
          <w:p w:rsidR="00EE7A96" w:rsidRDefault="00A71CC1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EE7A96" w:rsidRPr="00104110" w:rsidRDefault="00EE7A96" w:rsidP="00307B3C">
            <w:pPr>
              <w:ind w:firstLine="0"/>
            </w:pPr>
            <w:r>
              <w:t>Ex: "Fins de semana"</w:t>
            </w:r>
          </w:p>
        </w:tc>
      </w:tr>
      <w:tr w:rsidR="00EE7A96" w:rsidTr="00307B3C">
        <w:tc>
          <w:tcPr>
            <w:tcW w:w="1238" w:type="dxa"/>
          </w:tcPr>
          <w:p w:rsidR="00EE7A96" w:rsidRDefault="009C06F9" w:rsidP="00307B3C">
            <w:pPr>
              <w:ind w:firstLine="0"/>
            </w:pPr>
            <w:r>
              <w:t>start_date</w:t>
            </w:r>
          </w:p>
        </w:tc>
        <w:tc>
          <w:tcPr>
            <w:tcW w:w="1547" w:type="dxa"/>
          </w:tcPr>
          <w:p w:rsidR="00EE7A96" w:rsidRDefault="009C06F9" w:rsidP="00307B3C">
            <w:pPr>
              <w:ind w:firstLine="0"/>
            </w:pPr>
            <w:r>
              <w:t>Hora de início</w:t>
            </w:r>
          </w:p>
        </w:tc>
        <w:tc>
          <w:tcPr>
            <w:tcW w:w="1620" w:type="dxa"/>
          </w:tcPr>
          <w:p w:rsidR="00EE7A96" w:rsidRDefault="009C06F9" w:rsidP="00307B3C">
            <w:pPr>
              <w:ind w:firstLine="0"/>
            </w:pPr>
            <w:r>
              <w:t>TIME</w:t>
            </w:r>
          </w:p>
        </w:tc>
        <w:tc>
          <w:tcPr>
            <w:tcW w:w="1350" w:type="dxa"/>
          </w:tcPr>
          <w:p w:rsidR="00EE7A96" w:rsidRDefault="00EE7A96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EE7A96" w:rsidRDefault="00EE7A96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EE7A96" w:rsidRDefault="00EE7A96" w:rsidP="00307B3C">
            <w:pPr>
              <w:ind w:firstLine="0"/>
            </w:pPr>
          </w:p>
        </w:tc>
      </w:tr>
      <w:tr w:rsidR="009C06F9" w:rsidTr="00307B3C">
        <w:tc>
          <w:tcPr>
            <w:tcW w:w="1238" w:type="dxa"/>
          </w:tcPr>
          <w:p w:rsidR="009C06F9" w:rsidRDefault="009C06F9" w:rsidP="00307B3C">
            <w:pPr>
              <w:ind w:firstLine="0"/>
            </w:pPr>
            <w:r>
              <w:t>end_time</w:t>
            </w:r>
          </w:p>
        </w:tc>
        <w:tc>
          <w:tcPr>
            <w:tcW w:w="1547" w:type="dxa"/>
          </w:tcPr>
          <w:p w:rsidR="009C06F9" w:rsidRDefault="009C06F9" w:rsidP="00307B3C">
            <w:pPr>
              <w:ind w:firstLine="0"/>
            </w:pPr>
            <w:r>
              <w:t>Hora de fim</w:t>
            </w:r>
          </w:p>
        </w:tc>
        <w:tc>
          <w:tcPr>
            <w:tcW w:w="1620" w:type="dxa"/>
          </w:tcPr>
          <w:p w:rsidR="009C06F9" w:rsidRDefault="009C06F9" w:rsidP="00307B3C">
            <w:pPr>
              <w:ind w:firstLine="0"/>
            </w:pPr>
            <w:r>
              <w:t>TIME</w:t>
            </w:r>
          </w:p>
        </w:tc>
        <w:tc>
          <w:tcPr>
            <w:tcW w:w="1350" w:type="dxa"/>
          </w:tcPr>
          <w:p w:rsidR="009C06F9" w:rsidRDefault="009C06F9" w:rsidP="00307B3C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9C06F9" w:rsidRDefault="009C06F9" w:rsidP="00307B3C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9C06F9" w:rsidRDefault="009C06F9" w:rsidP="00307B3C">
            <w:pPr>
              <w:ind w:firstLine="0"/>
            </w:pPr>
          </w:p>
        </w:tc>
      </w:tr>
    </w:tbl>
    <w:p w:rsidR="00EE7A96" w:rsidRDefault="00EE7A96" w:rsidP="00960174">
      <w:pPr>
        <w:pStyle w:val="titulo"/>
        <w:numPr>
          <w:ilvl w:val="0"/>
          <w:numId w:val="0"/>
        </w:numPr>
      </w:pPr>
    </w:p>
    <w:p w:rsidR="00084D3B" w:rsidRPr="00084D3B" w:rsidRDefault="00084D3B" w:rsidP="00084D3B">
      <w:pPr>
        <w:rPr>
          <w:b/>
          <w:bCs/>
        </w:rPr>
      </w:pPr>
      <w:r w:rsidRPr="00084D3B">
        <w:rPr>
          <w:b/>
        </w:rPr>
        <w:t>lost_animals</w:t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084D3B" w:rsidTr="005E598E">
        <w:tc>
          <w:tcPr>
            <w:tcW w:w="1238" w:type="dxa"/>
          </w:tcPr>
          <w:p w:rsidR="00084D3B" w:rsidRDefault="00084D3B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084D3B" w:rsidRDefault="00084D3B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084D3B" w:rsidRDefault="00084D3B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084D3B" w:rsidRDefault="00084D3B" w:rsidP="005E598E">
            <w:r>
              <w:t>Observações</w:t>
            </w:r>
          </w:p>
        </w:tc>
      </w:tr>
      <w:tr w:rsidR="00084D3B" w:rsidTr="005E598E">
        <w:tc>
          <w:tcPr>
            <w:tcW w:w="1238" w:type="dxa"/>
          </w:tcPr>
          <w:p w:rsidR="00084D3B" w:rsidRDefault="00084D3B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084D3B" w:rsidRDefault="00084D3B" w:rsidP="005E598E">
            <w:pPr>
              <w:ind w:firstLine="0"/>
            </w:pPr>
            <w:r>
              <w:t>Id do alerta</w:t>
            </w:r>
          </w:p>
        </w:tc>
        <w:tc>
          <w:tcPr>
            <w:tcW w:w="1620" w:type="dxa"/>
          </w:tcPr>
          <w:p w:rsidR="00084D3B" w:rsidRDefault="00084D3B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084D3B" w:rsidRDefault="00084D3B" w:rsidP="005E598E">
            <w:pPr>
              <w:ind w:firstLine="0"/>
            </w:pPr>
            <w:r>
              <w:t>Auto_increment</w:t>
            </w:r>
          </w:p>
        </w:tc>
      </w:tr>
      <w:tr w:rsidR="00084D3B" w:rsidTr="005E598E">
        <w:tc>
          <w:tcPr>
            <w:tcW w:w="1238" w:type="dxa"/>
          </w:tcPr>
          <w:p w:rsidR="00084D3B" w:rsidRDefault="00E05F15" w:rsidP="005E598E">
            <w:pPr>
              <w:ind w:firstLine="0"/>
            </w:pPr>
            <w:r>
              <w:t>user_id</w:t>
            </w:r>
          </w:p>
        </w:tc>
        <w:tc>
          <w:tcPr>
            <w:tcW w:w="1547" w:type="dxa"/>
          </w:tcPr>
          <w:p w:rsidR="00084D3B" w:rsidRDefault="00E05F15" w:rsidP="005E598E">
            <w:pPr>
              <w:ind w:firstLine="0"/>
            </w:pPr>
            <w:r>
              <w:t>Id de quem reportou</w:t>
            </w:r>
          </w:p>
        </w:tc>
        <w:tc>
          <w:tcPr>
            <w:tcW w:w="1620" w:type="dxa"/>
          </w:tcPr>
          <w:p w:rsidR="00084D3B" w:rsidRDefault="00084D3B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FK</w:t>
            </w:r>
          </w:p>
        </w:tc>
        <w:tc>
          <w:tcPr>
            <w:tcW w:w="1800" w:type="dxa"/>
          </w:tcPr>
          <w:p w:rsidR="00084D3B" w:rsidRDefault="00084D3B" w:rsidP="005E598E">
            <w:pPr>
              <w:ind w:firstLine="0"/>
            </w:pPr>
            <w:r>
              <w:t>Chave</w:t>
            </w:r>
            <w:r w:rsidR="00E05F15">
              <w:t xml:space="preserve"> estrangeira (users</w:t>
            </w:r>
            <w:r>
              <w:t>)</w:t>
            </w:r>
          </w:p>
        </w:tc>
      </w:tr>
      <w:tr w:rsidR="00084D3B" w:rsidTr="005E598E">
        <w:tc>
          <w:tcPr>
            <w:tcW w:w="1238" w:type="dxa"/>
          </w:tcPr>
          <w:p w:rsidR="00084D3B" w:rsidRDefault="00E05F15" w:rsidP="005E598E">
            <w:pPr>
              <w:ind w:firstLine="0"/>
            </w:pPr>
            <w:r>
              <w:t>animal_name</w:t>
            </w:r>
          </w:p>
        </w:tc>
        <w:tc>
          <w:tcPr>
            <w:tcW w:w="1547" w:type="dxa"/>
          </w:tcPr>
          <w:p w:rsidR="00084D3B" w:rsidRDefault="00E05F15" w:rsidP="005E598E">
            <w:pPr>
              <w:ind w:firstLine="0"/>
            </w:pPr>
            <w:r>
              <w:t>Nome do animal perdido</w:t>
            </w:r>
          </w:p>
        </w:tc>
        <w:tc>
          <w:tcPr>
            <w:tcW w:w="1620" w:type="dxa"/>
          </w:tcPr>
          <w:p w:rsidR="00084D3B" w:rsidRDefault="00A73C3B" w:rsidP="005E598E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084D3B" w:rsidRDefault="00084D3B" w:rsidP="005E598E">
            <w:pPr>
              <w:ind w:firstLine="0"/>
            </w:pPr>
          </w:p>
        </w:tc>
      </w:tr>
      <w:tr w:rsidR="00084D3B" w:rsidRPr="00104110" w:rsidTr="005E598E">
        <w:tc>
          <w:tcPr>
            <w:tcW w:w="1238" w:type="dxa"/>
          </w:tcPr>
          <w:p w:rsidR="00084D3B" w:rsidRDefault="00A73C3B" w:rsidP="005E598E">
            <w:pPr>
              <w:ind w:firstLine="0"/>
            </w:pPr>
            <w:r>
              <w:t>last_seen_date</w:t>
            </w:r>
          </w:p>
        </w:tc>
        <w:tc>
          <w:tcPr>
            <w:tcW w:w="1547" w:type="dxa"/>
          </w:tcPr>
          <w:p w:rsidR="00084D3B" w:rsidRDefault="00A73C3B" w:rsidP="005E598E">
            <w:pPr>
              <w:ind w:firstLine="0"/>
            </w:pPr>
            <w:r>
              <w:t>Data do desaparecimento</w:t>
            </w:r>
          </w:p>
        </w:tc>
        <w:tc>
          <w:tcPr>
            <w:tcW w:w="1620" w:type="dxa"/>
          </w:tcPr>
          <w:p w:rsidR="00084D3B" w:rsidRDefault="00084D3B" w:rsidP="005E598E">
            <w:pPr>
              <w:ind w:firstLine="0"/>
            </w:pPr>
            <w:r>
              <w:t>DATE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084D3B" w:rsidRPr="00104110" w:rsidRDefault="00084D3B" w:rsidP="005E598E">
            <w:pPr>
              <w:ind w:firstLine="0"/>
            </w:pPr>
          </w:p>
        </w:tc>
      </w:tr>
      <w:tr w:rsidR="00084D3B" w:rsidTr="005E598E">
        <w:tc>
          <w:tcPr>
            <w:tcW w:w="1238" w:type="dxa"/>
          </w:tcPr>
          <w:p w:rsidR="00084D3B" w:rsidRDefault="00A73C3B" w:rsidP="005E598E">
            <w:pPr>
              <w:ind w:firstLine="0"/>
            </w:pPr>
            <w:r>
              <w:t>contact_phone</w:t>
            </w:r>
          </w:p>
        </w:tc>
        <w:tc>
          <w:tcPr>
            <w:tcW w:w="1547" w:type="dxa"/>
          </w:tcPr>
          <w:p w:rsidR="00084D3B" w:rsidRDefault="00A73C3B" w:rsidP="005E598E">
            <w:pPr>
              <w:ind w:firstLine="0"/>
            </w:pPr>
            <w:r>
              <w:t>Telefone para contacto</w:t>
            </w:r>
          </w:p>
        </w:tc>
        <w:tc>
          <w:tcPr>
            <w:tcW w:w="1620" w:type="dxa"/>
          </w:tcPr>
          <w:p w:rsidR="00084D3B" w:rsidRDefault="00A73C3B" w:rsidP="005E598E">
            <w:pPr>
              <w:ind w:firstLine="0"/>
            </w:pPr>
            <w:r>
              <w:t>VARCHAR(20)</w:t>
            </w:r>
          </w:p>
        </w:tc>
        <w:tc>
          <w:tcPr>
            <w:tcW w:w="1350" w:type="dxa"/>
          </w:tcPr>
          <w:p w:rsidR="00084D3B" w:rsidRDefault="00084D3B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084D3B" w:rsidRDefault="00084D3B" w:rsidP="005E598E">
            <w:pPr>
              <w:ind w:firstLine="0"/>
            </w:pPr>
          </w:p>
        </w:tc>
      </w:tr>
      <w:tr w:rsidR="00084D3B" w:rsidTr="005E598E">
        <w:tc>
          <w:tcPr>
            <w:tcW w:w="1238" w:type="dxa"/>
          </w:tcPr>
          <w:p w:rsidR="00084D3B" w:rsidRDefault="00C37454" w:rsidP="005E598E">
            <w:pPr>
              <w:ind w:firstLine="0"/>
            </w:pPr>
            <w:r>
              <w:t>photo</w:t>
            </w:r>
          </w:p>
        </w:tc>
        <w:tc>
          <w:tcPr>
            <w:tcW w:w="1547" w:type="dxa"/>
          </w:tcPr>
          <w:p w:rsidR="00084D3B" w:rsidRDefault="00C37454" w:rsidP="005E598E">
            <w:pPr>
              <w:ind w:firstLine="0"/>
            </w:pPr>
            <w:r>
              <w:t>Imagem do animal</w:t>
            </w:r>
          </w:p>
        </w:tc>
        <w:tc>
          <w:tcPr>
            <w:tcW w:w="1620" w:type="dxa"/>
          </w:tcPr>
          <w:p w:rsidR="00084D3B" w:rsidRDefault="00C37454" w:rsidP="00C37454">
            <w:pPr>
              <w:ind w:firstLine="0"/>
            </w:pPr>
            <w:r>
              <w:t>VARCHAR(255)</w:t>
            </w:r>
          </w:p>
        </w:tc>
        <w:tc>
          <w:tcPr>
            <w:tcW w:w="1350" w:type="dxa"/>
          </w:tcPr>
          <w:p w:rsidR="00084D3B" w:rsidRDefault="00C37454" w:rsidP="005E598E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084D3B" w:rsidRDefault="00084D3B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084D3B" w:rsidRPr="00C37454" w:rsidRDefault="00C37454" w:rsidP="00C37454">
            <w:pPr>
              <w:ind w:firstLine="0"/>
              <w:rPr>
                <w:lang w:eastAsia="pt-PT"/>
              </w:rPr>
            </w:pPr>
            <w:r w:rsidRPr="00C37454">
              <w:rPr>
                <w:lang w:eastAsia="pt-PT"/>
              </w:rPr>
              <w:t xml:space="preserve">Caminho do ficheiro </w:t>
            </w:r>
          </w:p>
        </w:tc>
      </w:tr>
    </w:tbl>
    <w:p w:rsidR="00EE7A96" w:rsidRPr="006570F6" w:rsidRDefault="006570F6" w:rsidP="006570F6">
      <w:pPr>
        <w:ind w:firstLine="0"/>
        <w:rPr>
          <w:b/>
          <w:bCs/>
          <w:sz w:val="28"/>
          <w:szCs w:val="28"/>
        </w:rPr>
      </w:pPr>
      <w:r>
        <w:br w:type="page"/>
      </w:r>
    </w:p>
    <w:p w:rsidR="00C37454" w:rsidRPr="00C37454" w:rsidRDefault="00C37454" w:rsidP="00C37454">
      <w:pPr>
        <w:rPr>
          <w:b/>
          <w:bCs/>
        </w:rPr>
      </w:pPr>
      <w:r w:rsidRPr="00C37454">
        <w:rPr>
          <w:b/>
        </w:rPr>
        <w:lastRenderedPageBreak/>
        <w:t>partners</w:t>
      </w:r>
      <w:r w:rsidRPr="00C37454">
        <w:rPr>
          <w:b/>
        </w:rPr>
        <w:tab/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C37454" w:rsidTr="005E598E">
        <w:tc>
          <w:tcPr>
            <w:tcW w:w="1238" w:type="dxa"/>
          </w:tcPr>
          <w:p w:rsidR="00C37454" w:rsidRDefault="00C37454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C37454" w:rsidRDefault="00C37454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C37454" w:rsidRDefault="00C37454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C37454" w:rsidRDefault="00C37454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C37454" w:rsidRDefault="00C37454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C37454" w:rsidRDefault="00C37454" w:rsidP="005E598E">
            <w:r>
              <w:t>Observações</w:t>
            </w:r>
          </w:p>
        </w:tc>
      </w:tr>
      <w:tr w:rsidR="00C37454" w:rsidTr="00C37454">
        <w:trPr>
          <w:trHeight w:val="157"/>
        </w:trPr>
        <w:tc>
          <w:tcPr>
            <w:tcW w:w="1238" w:type="dxa"/>
          </w:tcPr>
          <w:p w:rsidR="00C37454" w:rsidRDefault="00C37454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C37454" w:rsidRDefault="001B5476" w:rsidP="005E598E">
            <w:pPr>
              <w:ind w:firstLine="0"/>
            </w:pPr>
            <w:r>
              <w:t xml:space="preserve">Id </w:t>
            </w:r>
            <w:r w:rsidR="00C37454">
              <w:t>do parceiro</w:t>
            </w:r>
          </w:p>
        </w:tc>
        <w:tc>
          <w:tcPr>
            <w:tcW w:w="1620" w:type="dxa"/>
          </w:tcPr>
          <w:p w:rsidR="00C37454" w:rsidRDefault="00C37454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C37454" w:rsidRDefault="00C3745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C37454" w:rsidRDefault="00C37454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C37454" w:rsidRDefault="00C37454" w:rsidP="005E598E">
            <w:pPr>
              <w:ind w:firstLine="0"/>
            </w:pPr>
            <w:r>
              <w:t>Auto_increment</w:t>
            </w:r>
          </w:p>
        </w:tc>
      </w:tr>
      <w:tr w:rsidR="00C37454" w:rsidTr="005E598E">
        <w:tc>
          <w:tcPr>
            <w:tcW w:w="1238" w:type="dxa"/>
          </w:tcPr>
          <w:p w:rsidR="00C37454" w:rsidRDefault="00C37454" w:rsidP="005E598E">
            <w:pPr>
              <w:ind w:firstLine="0"/>
            </w:pPr>
            <w:r>
              <w:t>company_name</w:t>
            </w:r>
          </w:p>
        </w:tc>
        <w:tc>
          <w:tcPr>
            <w:tcW w:w="1547" w:type="dxa"/>
          </w:tcPr>
          <w:p w:rsidR="00C37454" w:rsidRDefault="00C37454" w:rsidP="005E598E">
            <w:pPr>
              <w:ind w:firstLine="0"/>
            </w:pPr>
            <w:r>
              <w:t>Nome da empresa/entidade</w:t>
            </w:r>
          </w:p>
        </w:tc>
        <w:tc>
          <w:tcPr>
            <w:tcW w:w="1620" w:type="dxa"/>
          </w:tcPr>
          <w:p w:rsidR="00C37454" w:rsidRDefault="00C37454" w:rsidP="005E598E">
            <w:pPr>
              <w:ind w:firstLine="0"/>
            </w:pPr>
            <w:r>
              <w:t>VARCHAR(150)</w:t>
            </w:r>
          </w:p>
        </w:tc>
        <w:tc>
          <w:tcPr>
            <w:tcW w:w="1350" w:type="dxa"/>
          </w:tcPr>
          <w:p w:rsidR="00C37454" w:rsidRDefault="00C3745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C37454" w:rsidRDefault="00477CF9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C37454" w:rsidRDefault="00C37454" w:rsidP="005E598E">
            <w:pPr>
              <w:ind w:firstLine="0"/>
            </w:pPr>
            <w:r>
              <w:t>Chave estrangeira (users)</w:t>
            </w:r>
          </w:p>
        </w:tc>
      </w:tr>
      <w:tr w:rsidR="00C37454" w:rsidTr="005E598E">
        <w:tc>
          <w:tcPr>
            <w:tcW w:w="1238" w:type="dxa"/>
          </w:tcPr>
          <w:p w:rsidR="00C37454" w:rsidRDefault="00477CF9" w:rsidP="005E598E">
            <w:pPr>
              <w:ind w:firstLine="0"/>
            </w:pPr>
            <w:r>
              <w:t>contact_person</w:t>
            </w:r>
          </w:p>
        </w:tc>
        <w:tc>
          <w:tcPr>
            <w:tcW w:w="1547" w:type="dxa"/>
          </w:tcPr>
          <w:p w:rsidR="00C37454" w:rsidRDefault="00477CF9" w:rsidP="005E598E">
            <w:pPr>
              <w:ind w:firstLine="0"/>
            </w:pPr>
            <w:r>
              <w:t>Nome do ponto de contacto</w:t>
            </w:r>
          </w:p>
        </w:tc>
        <w:tc>
          <w:tcPr>
            <w:tcW w:w="1620" w:type="dxa"/>
          </w:tcPr>
          <w:p w:rsidR="00C37454" w:rsidRDefault="00C37454" w:rsidP="005E598E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C37454" w:rsidRDefault="00C3745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C37454" w:rsidRDefault="00C37454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C37454" w:rsidRDefault="00C37454" w:rsidP="005E598E">
            <w:pPr>
              <w:ind w:firstLine="0"/>
            </w:pPr>
          </w:p>
        </w:tc>
      </w:tr>
      <w:tr w:rsidR="00C37454" w:rsidRPr="00104110" w:rsidTr="005E598E">
        <w:tc>
          <w:tcPr>
            <w:tcW w:w="1238" w:type="dxa"/>
          </w:tcPr>
          <w:p w:rsidR="00C37454" w:rsidRDefault="00477CF9" w:rsidP="005E598E">
            <w:pPr>
              <w:ind w:firstLine="0"/>
            </w:pPr>
            <w:r>
              <w:t>phone</w:t>
            </w:r>
          </w:p>
        </w:tc>
        <w:tc>
          <w:tcPr>
            <w:tcW w:w="1547" w:type="dxa"/>
          </w:tcPr>
          <w:p w:rsidR="00C37454" w:rsidRDefault="00477CF9" w:rsidP="005E598E">
            <w:pPr>
              <w:ind w:firstLine="0"/>
            </w:pPr>
            <w:r>
              <w:t>Telefone de contacto</w:t>
            </w:r>
          </w:p>
        </w:tc>
        <w:tc>
          <w:tcPr>
            <w:tcW w:w="1620" w:type="dxa"/>
          </w:tcPr>
          <w:p w:rsidR="00C37454" w:rsidRDefault="00477CF9" w:rsidP="005E598E">
            <w:pPr>
              <w:ind w:firstLine="0"/>
            </w:pPr>
            <w:r>
              <w:t>VARCHAR(20)</w:t>
            </w:r>
          </w:p>
        </w:tc>
        <w:tc>
          <w:tcPr>
            <w:tcW w:w="1350" w:type="dxa"/>
          </w:tcPr>
          <w:p w:rsidR="00C37454" w:rsidRDefault="00C37454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C37454" w:rsidRDefault="00C37454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C37454" w:rsidRPr="00104110" w:rsidRDefault="00C37454" w:rsidP="005E598E">
            <w:pPr>
              <w:ind w:firstLine="0"/>
            </w:pPr>
          </w:p>
        </w:tc>
      </w:tr>
      <w:tr w:rsidR="00C37454" w:rsidTr="005E598E">
        <w:tc>
          <w:tcPr>
            <w:tcW w:w="1238" w:type="dxa"/>
          </w:tcPr>
          <w:p w:rsidR="00C37454" w:rsidRDefault="00477CF9" w:rsidP="00477CF9">
            <w:pPr>
              <w:ind w:firstLine="0"/>
            </w:pPr>
            <w:r>
              <w:t>email</w:t>
            </w:r>
          </w:p>
        </w:tc>
        <w:tc>
          <w:tcPr>
            <w:tcW w:w="1547" w:type="dxa"/>
          </w:tcPr>
          <w:p w:rsidR="00C37454" w:rsidRDefault="00477CF9" w:rsidP="005E598E">
            <w:pPr>
              <w:ind w:firstLine="0"/>
            </w:pPr>
            <w:r>
              <w:t>Email de contacto</w:t>
            </w:r>
          </w:p>
        </w:tc>
        <w:tc>
          <w:tcPr>
            <w:tcW w:w="1620" w:type="dxa"/>
          </w:tcPr>
          <w:p w:rsidR="00C37454" w:rsidRDefault="00477CF9" w:rsidP="005E598E">
            <w:pPr>
              <w:ind w:firstLine="0"/>
            </w:pPr>
            <w:r>
              <w:t>VARCHAR(100)</w:t>
            </w:r>
          </w:p>
        </w:tc>
        <w:tc>
          <w:tcPr>
            <w:tcW w:w="1350" w:type="dxa"/>
          </w:tcPr>
          <w:p w:rsidR="00C37454" w:rsidRDefault="00477CF9" w:rsidP="005E598E">
            <w:pPr>
              <w:ind w:firstLine="0"/>
            </w:pPr>
            <w:r>
              <w:t>nao</w:t>
            </w:r>
          </w:p>
        </w:tc>
        <w:tc>
          <w:tcPr>
            <w:tcW w:w="990" w:type="dxa"/>
          </w:tcPr>
          <w:p w:rsidR="00C37454" w:rsidRDefault="00C37454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C37454" w:rsidRDefault="00C37454" w:rsidP="005E598E">
            <w:pPr>
              <w:ind w:firstLine="0"/>
            </w:pPr>
          </w:p>
        </w:tc>
      </w:tr>
    </w:tbl>
    <w:p w:rsidR="007F34ED" w:rsidRDefault="007F34ED" w:rsidP="007A3042"/>
    <w:p w:rsidR="001B5476" w:rsidRPr="001B5476" w:rsidRDefault="001B5476" w:rsidP="001B5476">
      <w:pPr>
        <w:rPr>
          <w:b/>
          <w:bCs/>
        </w:rPr>
      </w:pPr>
      <w:r w:rsidRPr="001B5476">
        <w:rPr>
          <w:b/>
        </w:rPr>
        <w:t>donations</w:t>
      </w:r>
      <w:r w:rsidRPr="001B5476">
        <w:rPr>
          <w:b/>
        </w:rPr>
        <w:tab/>
      </w:r>
    </w:p>
    <w:tbl>
      <w:tblPr>
        <w:tblStyle w:val="Tabelacomgrelha"/>
        <w:tblW w:w="8545" w:type="dxa"/>
        <w:tblLayout w:type="fixed"/>
        <w:tblLook w:val="04A0" w:firstRow="1" w:lastRow="0" w:firstColumn="1" w:lastColumn="0" w:noHBand="0" w:noVBand="1"/>
      </w:tblPr>
      <w:tblGrid>
        <w:gridCol w:w="1238"/>
        <w:gridCol w:w="1547"/>
        <w:gridCol w:w="1620"/>
        <w:gridCol w:w="1350"/>
        <w:gridCol w:w="990"/>
        <w:gridCol w:w="1800"/>
      </w:tblGrid>
      <w:tr w:rsidR="001B5476" w:rsidTr="005E598E">
        <w:tc>
          <w:tcPr>
            <w:tcW w:w="1238" w:type="dxa"/>
          </w:tcPr>
          <w:p w:rsidR="001B5476" w:rsidRDefault="001B5476" w:rsidP="005E598E">
            <w:pPr>
              <w:ind w:firstLine="0"/>
            </w:pPr>
            <w:r>
              <w:t>Nome dos Campos</w:t>
            </w:r>
          </w:p>
        </w:tc>
        <w:tc>
          <w:tcPr>
            <w:tcW w:w="1547" w:type="dxa"/>
          </w:tcPr>
          <w:p w:rsidR="001B5476" w:rsidRDefault="001B5476" w:rsidP="005E598E">
            <w:pPr>
              <w:ind w:firstLine="0"/>
            </w:pPr>
            <w:r>
              <w:t>Descrição</w:t>
            </w:r>
          </w:p>
        </w:tc>
        <w:tc>
          <w:tcPr>
            <w:tcW w:w="1620" w:type="dxa"/>
          </w:tcPr>
          <w:p w:rsidR="001B5476" w:rsidRDefault="001B5476" w:rsidP="005E598E">
            <w:pPr>
              <w:ind w:firstLine="0"/>
            </w:pPr>
            <w:r>
              <w:t>Tipo de Dados</w:t>
            </w:r>
          </w:p>
        </w:tc>
        <w:tc>
          <w:tcPr>
            <w:tcW w:w="1350" w:type="dxa"/>
          </w:tcPr>
          <w:p w:rsidR="001B5476" w:rsidRDefault="001B5476" w:rsidP="005E598E">
            <w:pPr>
              <w:ind w:firstLine="0"/>
            </w:pPr>
            <w:r>
              <w:t>Obrigatório?</w:t>
            </w:r>
          </w:p>
        </w:tc>
        <w:tc>
          <w:tcPr>
            <w:tcW w:w="990" w:type="dxa"/>
          </w:tcPr>
          <w:p w:rsidR="001B5476" w:rsidRDefault="001B5476" w:rsidP="005E598E">
            <w:pPr>
              <w:ind w:firstLine="0"/>
            </w:pPr>
            <w:r>
              <w:t>PK/FK</w:t>
            </w:r>
          </w:p>
        </w:tc>
        <w:tc>
          <w:tcPr>
            <w:tcW w:w="1800" w:type="dxa"/>
          </w:tcPr>
          <w:p w:rsidR="001B5476" w:rsidRDefault="001B5476" w:rsidP="005E598E">
            <w:r>
              <w:t>Observações</w:t>
            </w:r>
          </w:p>
        </w:tc>
      </w:tr>
      <w:tr w:rsidR="001B5476" w:rsidTr="005E598E">
        <w:trPr>
          <w:trHeight w:val="157"/>
        </w:trPr>
        <w:tc>
          <w:tcPr>
            <w:tcW w:w="1238" w:type="dxa"/>
          </w:tcPr>
          <w:p w:rsidR="001B5476" w:rsidRDefault="001B5476" w:rsidP="005E598E">
            <w:pPr>
              <w:ind w:firstLine="0"/>
            </w:pPr>
            <w:r>
              <w:t>id</w:t>
            </w:r>
          </w:p>
        </w:tc>
        <w:tc>
          <w:tcPr>
            <w:tcW w:w="1547" w:type="dxa"/>
          </w:tcPr>
          <w:p w:rsidR="001B5476" w:rsidRDefault="001B5476" w:rsidP="005E598E">
            <w:pPr>
              <w:ind w:firstLine="0"/>
            </w:pPr>
            <w:r>
              <w:t>Id da doação</w:t>
            </w:r>
          </w:p>
        </w:tc>
        <w:tc>
          <w:tcPr>
            <w:tcW w:w="1620" w:type="dxa"/>
          </w:tcPr>
          <w:p w:rsidR="001B5476" w:rsidRDefault="001B5476" w:rsidP="005E598E">
            <w:pPr>
              <w:ind w:firstLine="0"/>
            </w:pPr>
            <w:r>
              <w:t>INT</w:t>
            </w:r>
          </w:p>
        </w:tc>
        <w:tc>
          <w:tcPr>
            <w:tcW w:w="1350" w:type="dxa"/>
          </w:tcPr>
          <w:p w:rsidR="001B5476" w:rsidRDefault="001B5476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1B5476" w:rsidRDefault="001B5476" w:rsidP="005E598E">
            <w:pPr>
              <w:ind w:firstLine="0"/>
            </w:pPr>
            <w:r>
              <w:t>PK</w:t>
            </w:r>
          </w:p>
        </w:tc>
        <w:tc>
          <w:tcPr>
            <w:tcW w:w="1800" w:type="dxa"/>
          </w:tcPr>
          <w:p w:rsidR="001B5476" w:rsidRDefault="001B5476" w:rsidP="005E598E">
            <w:pPr>
              <w:ind w:firstLine="0"/>
            </w:pPr>
            <w:r>
              <w:t>Auto_increment</w:t>
            </w:r>
          </w:p>
        </w:tc>
      </w:tr>
      <w:tr w:rsidR="001B5476" w:rsidTr="005E598E">
        <w:tc>
          <w:tcPr>
            <w:tcW w:w="1238" w:type="dxa"/>
          </w:tcPr>
          <w:p w:rsidR="001B5476" w:rsidRDefault="001B5476" w:rsidP="005E598E">
            <w:pPr>
              <w:ind w:firstLine="0"/>
            </w:pPr>
            <w:r>
              <w:t>amount</w:t>
            </w:r>
          </w:p>
        </w:tc>
        <w:tc>
          <w:tcPr>
            <w:tcW w:w="1547" w:type="dxa"/>
          </w:tcPr>
          <w:p w:rsidR="001B5476" w:rsidRDefault="001B5476" w:rsidP="005E598E">
            <w:pPr>
              <w:ind w:firstLine="0"/>
            </w:pPr>
            <w:r>
              <w:t>Valor doado</w:t>
            </w:r>
          </w:p>
        </w:tc>
        <w:tc>
          <w:tcPr>
            <w:tcW w:w="1620" w:type="dxa"/>
          </w:tcPr>
          <w:p w:rsidR="001B5476" w:rsidRDefault="001B5476" w:rsidP="005E598E">
            <w:pPr>
              <w:ind w:firstLine="0"/>
            </w:pPr>
            <w:r>
              <w:t>DECIMAL(10,2)</w:t>
            </w:r>
          </w:p>
        </w:tc>
        <w:tc>
          <w:tcPr>
            <w:tcW w:w="1350" w:type="dxa"/>
          </w:tcPr>
          <w:p w:rsidR="001B5476" w:rsidRDefault="001B5476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1B5476" w:rsidRDefault="001B5476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1B5476" w:rsidRDefault="001B5476" w:rsidP="005E598E">
            <w:pPr>
              <w:ind w:firstLine="0"/>
            </w:pPr>
            <w:r>
              <w:t>Ex: 50.50</w:t>
            </w:r>
          </w:p>
        </w:tc>
      </w:tr>
      <w:tr w:rsidR="001B5476" w:rsidTr="005E598E">
        <w:tc>
          <w:tcPr>
            <w:tcW w:w="1238" w:type="dxa"/>
          </w:tcPr>
          <w:p w:rsidR="001B5476" w:rsidRDefault="001B5476" w:rsidP="005E598E">
            <w:pPr>
              <w:ind w:firstLine="0"/>
            </w:pPr>
            <w:r>
              <w:t>donation_date</w:t>
            </w:r>
          </w:p>
        </w:tc>
        <w:tc>
          <w:tcPr>
            <w:tcW w:w="1547" w:type="dxa"/>
          </w:tcPr>
          <w:p w:rsidR="001B5476" w:rsidRDefault="001B5476" w:rsidP="005E598E">
            <w:pPr>
              <w:ind w:firstLine="0"/>
            </w:pPr>
            <w:r>
              <w:t>Data do contributo</w:t>
            </w:r>
          </w:p>
        </w:tc>
        <w:tc>
          <w:tcPr>
            <w:tcW w:w="1620" w:type="dxa"/>
          </w:tcPr>
          <w:p w:rsidR="001B5476" w:rsidRDefault="001B5476" w:rsidP="005E598E">
            <w:pPr>
              <w:ind w:firstLine="0"/>
            </w:pPr>
            <w:r>
              <w:t>TIMESTAMP</w:t>
            </w:r>
          </w:p>
        </w:tc>
        <w:tc>
          <w:tcPr>
            <w:tcW w:w="1350" w:type="dxa"/>
          </w:tcPr>
          <w:p w:rsidR="001B5476" w:rsidRDefault="001B5476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1B5476" w:rsidRDefault="001B5476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1B5476" w:rsidRDefault="001B5476" w:rsidP="005E598E">
            <w:pPr>
              <w:ind w:firstLine="0"/>
            </w:pPr>
            <w:r>
              <w:t>DEFAULT CURRENT_TIMESTAMP</w:t>
            </w:r>
          </w:p>
        </w:tc>
      </w:tr>
      <w:tr w:rsidR="001B5476" w:rsidRPr="00104110" w:rsidTr="005E598E">
        <w:tc>
          <w:tcPr>
            <w:tcW w:w="1238" w:type="dxa"/>
          </w:tcPr>
          <w:p w:rsidR="001B5476" w:rsidRDefault="001B5476" w:rsidP="005E598E">
            <w:pPr>
              <w:ind w:firstLine="0"/>
            </w:pPr>
            <w:r>
              <w:t>payment_method</w:t>
            </w:r>
          </w:p>
        </w:tc>
        <w:tc>
          <w:tcPr>
            <w:tcW w:w="1547" w:type="dxa"/>
          </w:tcPr>
          <w:p w:rsidR="001B5476" w:rsidRDefault="001B5476" w:rsidP="005E598E">
            <w:pPr>
              <w:ind w:firstLine="0"/>
            </w:pPr>
            <w:r>
              <w:t>Método de pagamento</w:t>
            </w:r>
          </w:p>
        </w:tc>
        <w:tc>
          <w:tcPr>
            <w:tcW w:w="1620" w:type="dxa"/>
          </w:tcPr>
          <w:p w:rsidR="001B5476" w:rsidRDefault="001B5476" w:rsidP="005E598E">
            <w:pPr>
              <w:ind w:firstLine="0"/>
            </w:pPr>
            <w:r>
              <w:t>VARCHAR(50)</w:t>
            </w:r>
          </w:p>
        </w:tc>
        <w:tc>
          <w:tcPr>
            <w:tcW w:w="1350" w:type="dxa"/>
          </w:tcPr>
          <w:p w:rsidR="001B5476" w:rsidRDefault="001B5476" w:rsidP="005E598E">
            <w:pPr>
              <w:ind w:firstLine="0"/>
            </w:pPr>
            <w:r>
              <w:t>sim</w:t>
            </w:r>
          </w:p>
        </w:tc>
        <w:tc>
          <w:tcPr>
            <w:tcW w:w="990" w:type="dxa"/>
          </w:tcPr>
          <w:p w:rsidR="001B5476" w:rsidRDefault="001B5476" w:rsidP="005E598E">
            <w:pPr>
              <w:ind w:firstLine="0"/>
            </w:pPr>
            <w:r>
              <w:t>nao</w:t>
            </w:r>
          </w:p>
        </w:tc>
        <w:tc>
          <w:tcPr>
            <w:tcW w:w="1800" w:type="dxa"/>
          </w:tcPr>
          <w:p w:rsidR="001B5476" w:rsidRPr="00104110" w:rsidRDefault="001B5476" w:rsidP="005E598E">
            <w:pPr>
              <w:ind w:firstLine="0"/>
            </w:pPr>
            <w:r>
              <w:t>Ex: 'MBWay', 'Numerário', 'Transferência'</w:t>
            </w:r>
          </w:p>
        </w:tc>
      </w:tr>
    </w:tbl>
    <w:p w:rsidR="001B5476" w:rsidRDefault="001B5476" w:rsidP="007A3042"/>
    <w:p w:rsidR="00D7767B" w:rsidRDefault="007F34ED" w:rsidP="007A3042">
      <w:r>
        <w:br w:type="page"/>
      </w:r>
    </w:p>
    <w:p w:rsidR="00E23FDA" w:rsidRDefault="00E23FDA" w:rsidP="007D55EA">
      <w:pPr>
        <w:pStyle w:val="titulo"/>
        <w:sectPr w:rsidR="00E23FDA" w:rsidSect="00F15A7A">
          <w:pgSz w:w="11906" w:h="16838"/>
          <w:pgMar w:top="1411" w:right="1699" w:bottom="1411" w:left="1699" w:header="706" w:footer="706" w:gutter="0"/>
          <w:cols w:space="708"/>
          <w:titlePg/>
          <w:docGrid w:linePitch="360"/>
        </w:sectPr>
      </w:pPr>
    </w:p>
    <w:p w:rsidR="007A03FB" w:rsidRDefault="007A03FB" w:rsidP="007D55EA">
      <w:pPr>
        <w:pStyle w:val="titulo"/>
      </w:pPr>
      <w:bookmarkStart w:id="5" w:name="_Toc228436045"/>
      <w:r w:rsidRPr="007A03FB">
        <w:lastRenderedPageBreak/>
        <w:t>Modelo F</w:t>
      </w:r>
      <w:r w:rsidR="00902224">
        <w:t>í</w:t>
      </w:r>
      <w:r w:rsidRPr="007A03FB">
        <w:t>sico</w:t>
      </w:r>
      <w:bookmarkEnd w:id="5"/>
    </w:p>
    <w:p w:rsidR="00260C41" w:rsidRPr="00F200F6" w:rsidRDefault="00260C41" w:rsidP="00F200F6">
      <w:pPr>
        <w:rPr>
          <w:b/>
          <w:bCs/>
          <w:sz w:val="32"/>
          <w:szCs w:val="32"/>
        </w:rPr>
      </w:pPr>
    </w:p>
    <w:p w:rsidR="00260C41" w:rsidRPr="00100DFB" w:rsidRDefault="00A67558" w:rsidP="00100DFB">
      <w:pPr>
        <w:rPr>
          <w:b/>
          <w:bCs/>
          <w:sz w:val="32"/>
          <w:szCs w:val="32"/>
        </w:rPr>
      </w:pPr>
      <w:r w:rsidRPr="00A67558">
        <w:rPr>
          <w:b/>
          <w:bCs/>
          <w:sz w:val="32"/>
          <w:szCs w:val="32"/>
          <w:lang w:eastAsia="pt-PT"/>
        </w:rPr>
        <w:drawing>
          <wp:inline distT="0" distB="0" distL="0" distR="0" wp14:anchorId="2B04D95B" wp14:editId="1995C77E">
            <wp:extent cx="7833815" cy="462898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02512" cy="46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C41" w:rsidRPr="00100DFB" w:rsidSect="00E23FDA">
      <w:pgSz w:w="16838" w:h="11906" w:orient="landscape"/>
      <w:pgMar w:top="1699" w:right="1411" w:bottom="1699" w:left="1411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4F2" w:rsidRDefault="00AA64F2" w:rsidP="00B061A7">
      <w:pPr>
        <w:spacing w:after="0" w:line="240" w:lineRule="auto"/>
      </w:pPr>
      <w:r>
        <w:separator/>
      </w:r>
    </w:p>
  </w:endnote>
  <w:endnote w:type="continuationSeparator" w:id="0">
    <w:p w:rsidR="00AA64F2" w:rsidRDefault="00AA64F2" w:rsidP="00B0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939739"/>
      <w:docPartObj>
        <w:docPartGallery w:val="Page Numbers (Bottom of Page)"/>
        <w:docPartUnique/>
      </w:docPartObj>
    </w:sdtPr>
    <w:sdtContent>
      <w:p w:rsidR="00F15A7A" w:rsidRDefault="00F15A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C0C">
          <w:t>2</w:t>
        </w:r>
        <w:r>
          <w:fldChar w:fldCharType="end"/>
        </w:r>
      </w:p>
    </w:sdtContent>
  </w:sdt>
  <w:p w:rsidR="00F15A7A" w:rsidRDefault="00F15A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A7A" w:rsidRDefault="00F15A7A" w:rsidP="00F15A7A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F43C0C"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4F2" w:rsidRDefault="00AA64F2" w:rsidP="00B061A7">
      <w:pPr>
        <w:spacing w:after="0" w:line="240" w:lineRule="auto"/>
      </w:pPr>
      <w:r>
        <w:separator/>
      </w:r>
    </w:p>
  </w:footnote>
  <w:footnote w:type="continuationSeparator" w:id="0">
    <w:p w:rsidR="00AA64F2" w:rsidRDefault="00AA64F2" w:rsidP="00B0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A7A" w:rsidRPr="00B061A7" w:rsidRDefault="00F15A7A" w:rsidP="00B061A7">
    <w:pPr>
      <w:pStyle w:val="Cabealho"/>
      <w:jc w:val="right"/>
      <w:rPr>
        <w:b/>
        <w:bCs/>
      </w:rPr>
    </w:pPr>
    <w:r>
      <w:rPr>
        <w:rFonts w:ascii="Times New Roman" w:hAnsi="Times New Roman" w:cs="Times New Roman"/>
        <w:sz w:val="36"/>
        <w:szCs w:val="36"/>
        <w:lang w:eastAsia="pt-PT"/>
      </w:rPr>
      <w:drawing>
        <wp:anchor distT="0" distB="0" distL="114300" distR="114300" simplePos="0" relativeHeight="251659264" behindDoc="1" locked="0" layoutInCell="1" allowOverlap="1" wp14:anchorId="423A48E9" wp14:editId="510BE06B">
          <wp:simplePos x="0" y="0"/>
          <wp:positionH relativeFrom="margin">
            <wp:posOffset>-403761</wp:posOffset>
          </wp:positionH>
          <wp:positionV relativeFrom="paragraph">
            <wp:posOffset>-152219</wp:posOffset>
          </wp:positionV>
          <wp:extent cx="744153" cy="411777"/>
          <wp:effectExtent l="0" t="0" r="0" b="762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595703" name="Imagem 1602595703"/>
                  <pic:cNvPicPr/>
                </pic:nvPicPr>
                <pic:blipFill>
                  <a:blip r:embed="rId1">
                    <a:alphaModFix amt="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153" cy="411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Base Dados PAM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A7A" w:rsidRDefault="00F15A7A">
    <w:pPr>
      <w:pStyle w:val="Cabealho"/>
      <w:jc w:val="right"/>
    </w:pPr>
  </w:p>
  <w:p w:rsidR="00F15A7A" w:rsidRDefault="00F15A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6F7B"/>
    <w:multiLevelType w:val="hybridMultilevel"/>
    <w:tmpl w:val="FD32FD4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0280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9467D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34AFF"/>
    <w:multiLevelType w:val="hybridMultilevel"/>
    <w:tmpl w:val="D4EAC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00829"/>
    <w:multiLevelType w:val="hybridMultilevel"/>
    <w:tmpl w:val="5038DDD6"/>
    <w:lvl w:ilvl="0" w:tplc="D688B168">
      <w:start w:val="1"/>
      <w:numFmt w:val="decimal"/>
      <w:pStyle w:val="titulo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96AC8"/>
    <w:multiLevelType w:val="multilevel"/>
    <w:tmpl w:val="949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8E2"/>
    <w:rsid w:val="000000AC"/>
    <w:rsid w:val="00031506"/>
    <w:rsid w:val="00034341"/>
    <w:rsid w:val="000834C3"/>
    <w:rsid w:val="00084D3B"/>
    <w:rsid w:val="000925CB"/>
    <w:rsid w:val="000A64DE"/>
    <w:rsid w:val="000E28E2"/>
    <w:rsid w:val="000F496E"/>
    <w:rsid w:val="00100DFB"/>
    <w:rsid w:val="00104110"/>
    <w:rsid w:val="00107C42"/>
    <w:rsid w:val="0012496A"/>
    <w:rsid w:val="001552C5"/>
    <w:rsid w:val="001A2E60"/>
    <w:rsid w:val="001A33E3"/>
    <w:rsid w:val="001B5476"/>
    <w:rsid w:val="001C0116"/>
    <w:rsid w:val="001D447F"/>
    <w:rsid w:val="001F4D9E"/>
    <w:rsid w:val="00236DBD"/>
    <w:rsid w:val="00255626"/>
    <w:rsid w:val="00260C41"/>
    <w:rsid w:val="00284A4B"/>
    <w:rsid w:val="002E5244"/>
    <w:rsid w:val="002E584B"/>
    <w:rsid w:val="00301872"/>
    <w:rsid w:val="00303C62"/>
    <w:rsid w:val="00307B3C"/>
    <w:rsid w:val="00363EF3"/>
    <w:rsid w:val="003B6966"/>
    <w:rsid w:val="003D044A"/>
    <w:rsid w:val="003E2ED2"/>
    <w:rsid w:val="00460CE0"/>
    <w:rsid w:val="00477CF9"/>
    <w:rsid w:val="004C047A"/>
    <w:rsid w:val="004F6594"/>
    <w:rsid w:val="00507CD3"/>
    <w:rsid w:val="005170A1"/>
    <w:rsid w:val="005555D4"/>
    <w:rsid w:val="0058087E"/>
    <w:rsid w:val="00592973"/>
    <w:rsid w:val="005D584B"/>
    <w:rsid w:val="005E598E"/>
    <w:rsid w:val="006009F1"/>
    <w:rsid w:val="00624AAD"/>
    <w:rsid w:val="006570F6"/>
    <w:rsid w:val="0066039D"/>
    <w:rsid w:val="006868DF"/>
    <w:rsid w:val="00690074"/>
    <w:rsid w:val="006F1026"/>
    <w:rsid w:val="007644EF"/>
    <w:rsid w:val="007A03FB"/>
    <w:rsid w:val="007A3042"/>
    <w:rsid w:val="007D55EA"/>
    <w:rsid w:val="007E3A99"/>
    <w:rsid w:val="007F34ED"/>
    <w:rsid w:val="00817EF8"/>
    <w:rsid w:val="00864FFC"/>
    <w:rsid w:val="00867D57"/>
    <w:rsid w:val="0087448D"/>
    <w:rsid w:val="00875752"/>
    <w:rsid w:val="00882B2C"/>
    <w:rsid w:val="008D0ACF"/>
    <w:rsid w:val="008F5B3A"/>
    <w:rsid w:val="00902224"/>
    <w:rsid w:val="009260D6"/>
    <w:rsid w:val="0094399F"/>
    <w:rsid w:val="00960174"/>
    <w:rsid w:val="009674E5"/>
    <w:rsid w:val="009C06F9"/>
    <w:rsid w:val="009C7071"/>
    <w:rsid w:val="00A03A3B"/>
    <w:rsid w:val="00A04740"/>
    <w:rsid w:val="00A24D39"/>
    <w:rsid w:val="00A67558"/>
    <w:rsid w:val="00A71CC1"/>
    <w:rsid w:val="00A73C3B"/>
    <w:rsid w:val="00AA64F2"/>
    <w:rsid w:val="00AD4781"/>
    <w:rsid w:val="00AF1A72"/>
    <w:rsid w:val="00B061A7"/>
    <w:rsid w:val="00B24035"/>
    <w:rsid w:val="00B5148D"/>
    <w:rsid w:val="00BB6A43"/>
    <w:rsid w:val="00C201DC"/>
    <w:rsid w:val="00C37454"/>
    <w:rsid w:val="00C869B2"/>
    <w:rsid w:val="00CA07E3"/>
    <w:rsid w:val="00CC2B57"/>
    <w:rsid w:val="00D1323C"/>
    <w:rsid w:val="00D45C1F"/>
    <w:rsid w:val="00D61E90"/>
    <w:rsid w:val="00D7767B"/>
    <w:rsid w:val="00DD4F61"/>
    <w:rsid w:val="00E05F15"/>
    <w:rsid w:val="00E23FDA"/>
    <w:rsid w:val="00E5349C"/>
    <w:rsid w:val="00E652C9"/>
    <w:rsid w:val="00EB1A7D"/>
    <w:rsid w:val="00EB79C9"/>
    <w:rsid w:val="00EE7A96"/>
    <w:rsid w:val="00EF4F4D"/>
    <w:rsid w:val="00F15A7A"/>
    <w:rsid w:val="00F200F6"/>
    <w:rsid w:val="00F335EC"/>
    <w:rsid w:val="00F43C0C"/>
    <w:rsid w:val="00F46A8F"/>
    <w:rsid w:val="00F96557"/>
    <w:rsid w:val="00FA69AC"/>
    <w:rsid w:val="00FB10E2"/>
    <w:rsid w:val="00FD2ED5"/>
    <w:rsid w:val="00FD2F0A"/>
    <w:rsid w:val="00FF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8B49"/>
  <w15:chartTrackingRefBased/>
  <w15:docId w15:val="{5F0DFF86-F788-4BCD-8ABD-0B0446D9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476"/>
    <w:pPr>
      <w:ind w:firstLine="288"/>
    </w:pPr>
    <w:rPr>
      <w:noProof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902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6900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A3042"/>
    <w:pPr>
      <w:ind w:left="720"/>
      <w:contextualSpacing/>
    </w:pPr>
  </w:style>
  <w:style w:type="table" w:styleId="Tabelacomgrelha">
    <w:name w:val="Table Grid"/>
    <w:basedOn w:val="Tabelanormal"/>
    <w:uiPriority w:val="39"/>
    <w:rsid w:val="00874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061A7"/>
  </w:style>
  <w:style w:type="paragraph" w:styleId="Rodap">
    <w:name w:val="footer"/>
    <w:basedOn w:val="Normal"/>
    <w:link w:val="RodapCarte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061A7"/>
  </w:style>
  <w:style w:type="paragraph" w:styleId="SemEspaamento">
    <w:name w:val="No Spacing"/>
    <w:link w:val="SemEspaamentoCarter"/>
    <w:uiPriority w:val="1"/>
    <w:qFormat/>
    <w:rsid w:val="00100DFB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00DFB"/>
    <w:rPr>
      <w:rFonts w:eastAsiaTheme="minorEastAsia"/>
      <w:lang w:val="en-US"/>
    </w:rPr>
  </w:style>
  <w:style w:type="paragraph" w:customStyle="1" w:styleId="titulo">
    <w:name w:val="titulo"/>
    <w:basedOn w:val="PargrafodaLista"/>
    <w:link w:val="tituloChar"/>
    <w:qFormat/>
    <w:rsid w:val="007D55EA"/>
    <w:pPr>
      <w:numPr>
        <w:numId w:val="3"/>
      </w:numPr>
    </w:pPr>
    <w:rPr>
      <w:b/>
      <w:bCs/>
      <w:sz w:val="28"/>
      <w:szCs w:val="28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90222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7D55EA"/>
    <w:rPr>
      <w:noProof/>
    </w:rPr>
  </w:style>
  <w:style w:type="character" w:customStyle="1" w:styleId="tituloChar">
    <w:name w:val="titulo Char"/>
    <w:basedOn w:val="PargrafodaListaCarter"/>
    <w:link w:val="titulo"/>
    <w:rsid w:val="007D55EA"/>
    <w:rPr>
      <w:b/>
      <w:bCs/>
      <w:noProof/>
      <w:sz w:val="28"/>
      <w:szCs w:val="28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902224"/>
    <w:pPr>
      <w:outlineLvl w:val="9"/>
    </w:pPr>
    <w:rPr>
      <w:noProof w:val="0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222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0222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690074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character" w:customStyle="1" w:styleId="citation-216">
    <w:name w:val="citation-216"/>
    <w:basedOn w:val="Tipodeletrapredefinidodopargrafo"/>
    <w:rsid w:val="00690074"/>
  </w:style>
  <w:style w:type="character" w:customStyle="1" w:styleId="citation-215">
    <w:name w:val="citation-215"/>
    <w:basedOn w:val="Tipodeletrapredefinidodopargrafo"/>
    <w:rsid w:val="00690074"/>
  </w:style>
  <w:style w:type="character" w:customStyle="1" w:styleId="citation-214">
    <w:name w:val="citation-214"/>
    <w:basedOn w:val="Tipodeletrapredefinidodopargrafo"/>
    <w:rsid w:val="00690074"/>
  </w:style>
  <w:style w:type="character" w:customStyle="1" w:styleId="citation-213">
    <w:name w:val="citation-213"/>
    <w:basedOn w:val="Tipodeletrapredefinidodopargrafo"/>
    <w:rsid w:val="00690074"/>
  </w:style>
  <w:style w:type="character" w:customStyle="1" w:styleId="citation-212">
    <w:name w:val="citation-212"/>
    <w:basedOn w:val="Tipodeletrapredefinidodopargrafo"/>
    <w:rsid w:val="00690074"/>
  </w:style>
  <w:style w:type="character" w:customStyle="1" w:styleId="citation-211">
    <w:name w:val="citation-211"/>
    <w:basedOn w:val="Tipodeletrapredefinidodopargrafo"/>
    <w:rsid w:val="00690074"/>
  </w:style>
  <w:style w:type="character" w:customStyle="1" w:styleId="citation-210">
    <w:name w:val="citation-210"/>
    <w:basedOn w:val="Tipodeletrapredefinidodopargrafo"/>
    <w:rsid w:val="00690074"/>
  </w:style>
  <w:style w:type="character" w:customStyle="1" w:styleId="citation-209">
    <w:name w:val="citation-209"/>
    <w:basedOn w:val="Tipodeletrapredefinidodopargrafo"/>
    <w:rsid w:val="00690074"/>
  </w:style>
  <w:style w:type="character" w:customStyle="1" w:styleId="citation-208">
    <w:name w:val="citation-208"/>
    <w:basedOn w:val="Tipodeletrapredefinidodopargrafo"/>
    <w:rsid w:val="00690074"/>
  </w:style>
  <w:style w:type="character" w:customStyle="1" w:styleId="citation-207">
    <w:name w:val="citation-207"/>
    <w:basedOn w:val="Tipodeletrapredefinidodopargrafo"/>
    <w:rsid w:val="00690074"/>
  </w:style>
  <w:style w:type="character" w:customStyle="1" w:styleId="citation-206">
    <w:name w:val="citation-206"/>
    <w:basedOn w:val="Tipodeletrapredefinidodopargrafo"/>
    <w:rsid w:val="00690074"/>
  </w:style>
  <w:style w:type="character" w:customStyle="1" w:styleId="citation-205">
    <w:name w:val="citation-205"/>
    <w:basedOn w:val="Tipodeletrapredefinidodopargrafo"/>
    <w:rsid w:val="00690074"/>
  </w:style>
  <w:style w:type="character" w:customStyle="1" w:styleId="citation-204">
    <w:name w:val="citation-204"/>
    <w:basedOn w:val="Tipodeletrapredefinidodopargrafo"/>
    <w:rsid w:val="00690074"/>
  </w:style>
  <w:style w:type="character" w:customStyle="1" w:styleId="citation-203">
    <w:name w:val="citation-203"/>
    <w:basedOn w:val="Tipodeletrapredefinidodopargrafo"/>
    <w:rsid w:val="00690074"/>
  </w:style>
  <w:style w:type="character" w:customStyle="1" w:styleId="citation-202">
    <w:name w:val="citation-202"/>
    <w:basedOn w:val="Tipodeletrapredefinidodopargrafo"/>
    <w:rsid w:val="00690074"/>
  </w:style>
  <w:style w:type="character" w:customStyle="1" w:styleId="citation-201">
    <w:name w:val="citation-201"/>
    <w:basedOn w:val="Tipodeletrapredefinidodopargrafo"/>
    <w:rsid w:val="00690074"/>
  </w:style>
  <w:style w:type="character" w:customStyle="1" w:styleId="citation-200">
    <w:name w:val="citation-200"/>
    <w:basedOn w:val="Tipodeletrapredefinidodopargrafo"/>
    <w:rsid w:val="00690074"/>
  </w:style>
  <w:style w:type="character" w:customStyle="1" w:styleId="citation-199">
    <w:name w:val="citation-199"/>
    <w:basedOn w:val="Tipodeletrapredefinidodopargrafo"/>
    <w:rsid w:val="00690074"/>
  </w:style>
  <w:style w:type="character" w:customStyle="1" w:styleId="citation-198">
    <w:name w:val="citation-198"/>
    <w:basedOn w:val="Tipodeletrapredefinidodopargrafo"/>
    <w:rsid w:val="00690074"/>
  </w:style>
  <w:style w:type="character" w:customStyle="1" w:styleId="citation-197">
    <w:name w:val="citation-197"/>
    <w:basedOn w:val="Tipodeletrapredefinidodopargrafo"/>
    <w:rsid w:val="00690074"/>
  </w:style>
  <w:style w:type="character" w:customStyle="1" w:styleId="citation-196">
    <w:name w:val="citation-196"/>
    <w:basedOn w:val="Tipodeletrapredefinidodopargrafo"/>
    <w:rsid w:val="00690074"/>
  </w:style>
  <w:style w:type="character" w:customStyle="1" w:styleId="citation-195">
    <w:name w:val="citation-195"/>
    <w:basedOn w:val="Tipodeletrapredefinidodopargrafo"/>
    <w:rsid w:val="00690074"/>
  </w:style>
  <w:style w:type="character" w:customStyle="1" w:styleId="citation-272">
    <w:name w:val="citation-272"/>
    <w:basedOn w:val="Tipodeletrapredefinidodopargrafo"/>
    <w:rsid w:val="00507CD3"/>
  </w:style>
  <w:style w:type="character" w:customStyle="1" w:styleId="citation-271">
    <w:name w:val="citation-271"/>
    <w:basedOn w:val="Tipodeletrapredefinidodopargrafo"/>
    <w:rsid w:val="00507CD3"/>
  </w:style>
  <w:style w:type="character" w:customStyle="1" w:styleId="citation-270">
    <w:name w:val="citation-270"/>
    <w:basedOn w:val="Tipodeletrapredefinidodopargrafo"/>
    <w:rsid w:val="00507CD3"/>
  </w:style>
  <w:style w:type="character" w:customStyle="1" w:styleId="citation-269">
    <w:name w:val="citation-269"/>
    <w:basedOn w:val="Tipodeletrapredefinidodopargrafo"/>
    <w:rsid w:val="00507CD3"/>
  </w:style>
  <w:style w:type="character" w:customStyle="1" w:styleId="citation-268">
    <w:name w:val="citation-268"/>
    <w:basedOn w:val="Tipodeletrapredefinidodopargrafo"/>
    <w:rsid w:val="00507CD3"/>
  </w:style>
  <w:style w:type="character" w:customStyle="1" w:styleId="citation-267">
    <w:name w:val="citation-267"/>
    <w:basedOn w:val="Tipodeletrapredefinidodopargrafo"/>
    <w:rsid w:val="00507CD3"/>
  </w:style>
  <w:style w:type="character" w:customStyle="1" w:styleId="citation-294">
    <w:name w:val="citation-294"/>
    <w:basedOn w:val="Tipodeletrapredefinidodopargrafo"/>
    <w:rsid w:val="00A71CC1"/>
  </w:style>
  <w:style w:type="character" w:customStyle="1" w:styleId="citation-190">
    <w:name w:val="citation-190"/>
    <w:basedOn w:val="Tipodeletrapredefinidodopargrafo"/>
    <w:rsid w:val="00A24D39"/>
  </w:style>
  <w:style w:type="character" w:customStyle="1" w:styleId="citation-116">
    <w:name w:val="citation-116"/>
    <w:basedOn w:val="Tipodeletrapredefinidodopargrafo"/>
    <w:rsid w:val="00084D3B"/>
  </w:style>
  <w:style w:type="character" w:customStyle="1" w:styleId="citation-106">
    <w:name w:val="citation-106"/>
    <w:basedOn w:val="Tipodeletrapredefinidodopargrafo"/>
    <w:rsid w:val="00C37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zador\Desktop\2Semeste\projeto\modelo_BD_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0BB95FE120478492A65150468E0D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B27FA-8FC8-45A9-9BCE-2ADAC96325CF}"/>
      </w:docPartPr>
      <w:docPartBody>
        <w:p w:rsidR="00F61BF9" w:rsidRDefault="001C1F42">
          <w:pPr>
            <w:pStyle w:val="E50BB95FE120478492A65150468E0DC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A15541ABE794F1FB22A17FF3E3096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DCC2B-BC4B-4978-9627-6AC28CF0DAC9}"/>
      </w:docPartPr>
      <w:docPartBody>
        <w:p w:rsidR="00F61BF9" w:rsidRDefault="001C1F42">
          <w:pPr>
            <w:pStyle w:val="CA15541ABE794F1FB22A17FF3E3096F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F42"/>
    <w:rsid w:val="000D5BDE"/>
    <w:rsid w:val="001C1F42"/>
    <w:rsid w:val="00383152"/>
    <w:rsid w:val="00461A46"/>
    <w:rsid w:val="005C505F"/>
    <w:rsid w:val="00600069"/>
    <w:rsid w:val="00655736"/>
    <w:rsid w:val="006D21DE"/>
    <w:rsid w:val="009D3A1C"/>
    <w:rsid w:val="00AB0704"/>
    <w:rsid w:val="00CB3A63"/>
    <w:rsid w:val="00E0049D"/>
    <w:rsid w:val="00EC2DCD"/>
    <w:rsid w:val="00F61BF9"/>
    <w:rsid w:val="00F9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50BB95FE120478492A65150468E0DCA">
    <w:name w:val="E50BB95FE120478492A65150468E0DCA"/>
  </w:style>
  <w:style w:type="paragraph" w:customStyle="1" w:styleId="CA15541ABE794F1FB22A17FF3E3096F7">
    <w:name w:val="CA15541ABE794F1FB22A17FF3E309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2026-05-01T00:00:00</PublishDate>
  <Abstract/>
  <CompanyAddress>Afonso Sá Teixeira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45111A-1B9B-471B-86E5-3651A295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modelo_BD_projeto.dotx</Template>
  <TotalTime>771</TotalTime>
  <Pages>12</Pages>
  <Words>1752</Words>
  <Characters>9465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base de dados</vt:lpstr>
      <vt:lpstr/>
    </vt:vector>
  </TitlesOfParts>
  <Company>2025178491</Company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base de dados</dc:title>
  <dc:subject>Poppy and Max</dc:subject>
  <dc:creator>Utilizador</dc:creator>
  <cp:keywords/>
  <dc:description/>
  <cp:lastModifiedBy>Utilizador</cp:lastModifiedBy>
  <cp:revision>42</cp:revision>
  <dcterms:created xsi:type="dcterms:W3CDTF">2026-03-11T11:25:00Z</dcterms:created>
  <dcterms:modified xsi:type="dcterms:W3CDTF">2026-04-30T09:47:00Z</dcterms:modified>
</cp:coreProperties>
</file>
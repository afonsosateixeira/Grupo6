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noProof/>
          <w:color w:val="4472C4" w:themeColor="accent1"/>
          <w:lang w:val="pt-PT"/>
        </w:rPr>
        <w:id w:val="-610286430"/>
        <w:docPartObj>
          <w:docPartGallery w:val="Cover Pages"/>
          <w:docPartUnique/>
        </w:docPartObj>
      </w:sdtPr>
      <w:sdtEndPr>
        <w:rPr>
          <w:noProof w:val="0"/>
          <w:color w:val="auto"/>
        </w:rPr>
      </w:sdtEndPr>
      <w:sdtContent>
        <w:p w14:paraId="6E13875F" w14:textId="77777777" w:rsidR="00100DFB" w:rsidRDefault="00100DFB">
          <w:pPr>
            <w:pStyle w:val="SemEspaamento"/>
            <w:spacing w:before="1540" w:after="240"/>
            <w:jc w:val="center"/>
            <w:rPr>
              <w:color w:val="4472C4" w:themeColor="accent1"/>
            </w:rPr>
          </w:pPr>
        </w:p>
        <w:sdt>
          <w:sdtPr>
            <w:rPr>
              <w:rFonts w:asciiTheme="majorHAnsi" w:eastAsiaTheme="majorEastAsia" w:hAnsiTheme="majorHAnsi" w:cstheme="majorBidi"/>
              <w:caps/>
              <w:color w:val="4472C4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ACB73EFF40CD42B69FCB90F9E13978DE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7E3D2924" w14:textId="77777777" w:rsidR="00100DFB" w:rsidRDefault="00172C6E">
              <w:pPr>
                <w:pStyle w:val="SemEspaamento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72"/>
                  <w:szCs w:val="72"/>
                </w:rPr>
                <w:t>Base de dados</w:t>
              </w:r>
            </w:p>
          </w:sdtContent>
        </w:sdt>
        <w:sdt>
          <w:sdtPr>
            <w:rPr>
              <w:color w:val="4472C4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AA5022648D9F4638B10261F565F5E82B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0B603DFF" w14:textId="77777777" w:rsidR="00100DFB" w:rsidRDefault="00172C6E">
              <w:pPr>
                <w:pStyle w:val="SemEspaamento"/>
                <w:jc w:val="center"/>
                <w:rPr>
                  <w:color w:val="4472C4" w:themeColor="accent1"/>
                  <w:sz w:val="28"/>
                  <w:szCs w:val="28"/>
                </w:rPr>
              </w:pPr>
              <w:r>
                <w:rPr>
                  <w:color w:val="4472C4" w:themeColor="accent1"/>
                  <w:sz w:val="28"/>
                  <w:szCs w:val="28"/>
                </w:rPr>
                <w:t>Diogo Azevedo</w:t>
              </w:r>
            </w:p>
          </w:sdtContent>
        </w:sdt>
        <w:p w14:paraId="0637131E" w14:textId="77777777" w:rsidR="00100DFB" w:rsidRDefault="00100DFB">
          <w:pPr>
            <w:pStyle w:val="SemEspaamento"/>
            <w:spacing w:before="48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C3D564D" wp14:editId="6824AF72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4472C4" w:themeColor="accent1"/>
                                    <w:sz w:val="28"/>
                                    <w:szCs w:val="28"/>
                                    <w:lang w:val="pt-PT"/>
                                  </w:rPr>
                                  <w:alias w:val="Date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4-27T00:00:00Z"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6679CB4F" w14:textId="77777777" w:rsidR="00100DFB" w:rsidRPr="00902224" w:rsidRDefault="00172C6E">
                                    <w:pPr>
                                      <w:pStyle w:val="SemEspaamento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  <w:lang w:val="pt-PT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  <w:t>April 27, 2026</w:t>
                                    </w:r>
                                  </w:p>
                                </w:sdtContent>
                              </w:sdt>
                              <w:p w14:paraId="69797EBF" w14:textId="77777777" w:rsidR="00100DFB" w:rsidRPr="00902224" w:rsidRDefault="00000000">
                                <w:pPr>
                                  <w:pStyle w:val="SemEspaamento"/>
                                  <w:jc w:val="center"/>
                                  <w:rPr>
                                    <w:color w:val="4472C4" w:themeColor="accent1"/>
                                    <w:lang w:val="pt-PT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  <w:lang w:val="pt-PT"/>
                                    </w:rPr>
                                    <w:alias w:val="Company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172C6E">
                                      <w:rPr>
                                        <w:caps/>
                                        <w:color w:val="4472C4" w:themeColor="accent1"/>
                                        <w:lang w:val="pt-PT"/>
                                      </w:rPr>
                                      <w:t>POppy and max</w:t>
                                    </w:r>
                                  </w:sdtContent>
                                </w:sdt>
                              </w:p>
                              <w:p w14:paraId="7500588C" w14:textId="77777777" w:rsidR="00100DFB" w:rsidRPr="00902224" w:rsidRDefault="00000000">
                                <w:pPr>
                                  <w:pStyle w:val="SemEspaamento"/>
                                  <w:jc w:val="center"/>
                                  <w:rPr>
                                    <w:color w:val="4472C4" w:themeColor="accent1"/>
                                    <w:lang w:val="pt-PT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lang w:val="pt-PT"/>
                                    </w:rPr>
                                    <w:alias w:val="Address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172C6E">
                                      <w:rPr>
                                        <w:color w:val="4472C4" w:themeColor="accent1"/>
                                        <w:lang w:val="pt-PT"/>
                                      </w:rPr>
                                      <w:t>Diogo Filipe Martins Azevedo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C3D564D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2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4472C4" w:themeColor="accent1"/>
                              <w:sz w:val="28"/>
                              <w:szCs w:val="28"/>
                              <w:lang w:val="pt-PT"/>
                            </w:rPr>
                            <w:alias w:val="Date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4-27T00:00:00Z"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6679CB4F" w14:textId="77777777" w:rsidR="00100DFB" w:rsidRPr="00902224" w:rsidRDefault="00172C6E">
                              <w:pPr>
                                <w:pStyle w:val="SemEspaamento"/>
                                <w:spacing w:after="40"/>
                                <w:jc w:val="center"/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  <w:lang w:val="pt-PT"/>
                                </w:rPr>
                              </w:pPr>
                              <w:r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  <w:t>April 27, 2026</w:t>
                              </w:r>
                            </w:p>
                          </w:sdtContent>
                        </w:sdt>
                        <w:p w14:paraId="69797EBF" w14:textId="77777777" w:rsidR="00100DFB" w:rsidRPr="00902224" w:rsidRDefault="00000000">
                          <w:pPr>
                            <w:pStyle w:val="SemEspaamento"/>
                            <w:jc w:val="center"/>
                            <w:rPr>
                              <w:color w:val="4472C4" w:themeColor="accent1"/>
                              <w:lang w:val="pt-PT"/>
                            </w:rPr>
                          </w:pPr>
                          <w:sdt>
                            <w:sdtPr>
                              <w:rPr>
                                <w:caps/>
                                <w:color w:val="4472C4" w:themeColor="accent1"/>
                                <w:lang w:val="pt-PT"/>
                              </w:rPr>
                              <w:alias w:val="Company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172C6E">
                                <w:rPr>
                                  <w:caps/>
                                  <w:color w:val="4472C4" w:themeColor="accent1"/>
                                  <w:lang w:val="pt-PT"/>
                                </w:rPr>
                                <w:t>POppy and max</w:t>
                              </w:r>
                            </w:sdtContent>
                          </w:sdt>
                        </w:p>
                        <w:p w14:paraId="7500588C" w14:textId="77777777" w:rsidR="00100DFB" w:rsidRPr="00902224" w:rsidRDefault="00000000">
                          <w:pPr>
                            <w:pStyle w:val="SemEspaamento"/>
                            <w:jc w:val="center"/>
                            <w:rPr>
                              <w:color w:val="4472C4" w:themeColor="accent1"/>
                              <w:lang w:val="pt-PT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lang w:val="pt-PT"/>
                              </w:rPr>
                              <w:alias w:val="Address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172C6E">
                                <w:rPr>
                                  <w:color w:val="4472C4" w:themeColor="accent1"/>
                                  <w:lang w:val="pt-PT"/>
                                </w:rPr>
                                <w:t>Diogo Filipe Martins Azevedo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</w:p>
        <w:p w14:paraId="09E51136" w14:textId="77777777" w:rsidR="00100DFB" w:rsidRDefault="00100DFB">
          <w:r>
            <w:br w:type="page"/>
          </w:r>
        </w:p>
      </w:sdtContent>
    </w:sdt>
    <w:p w14:paraId="33D1F7A5" w14:textId="77777777" w:rsidR="00902224" w:rsidRPr="00902224" w:rsidRDefault="00902224">
      <w:pPr>
        <w:rPr>
          <w:b/>
          <w:bCs/>
          <w:sz w:val="28"/>
          <w:szCs w:val="28"/>
        </w:rPr>
      </w:pPr>
      <w:r w:rsidRPr="00902224">
        <w:rPr>
          <w:b/>
          <w:bCs/>
          <w:sz w:val="28"/>
          <w:szCs w:val="28"/>
        </w:rPr>
        <w:lastRenderedPageBreak/>
        <w:t>Índice</w:t>
      </w:r>
    </w:p>
    <w:p w14:paraId="04ED5096" w14:textId="0AD6611E" w:rsidR="002A3463" w:rsidRDefault="00902224">
      <w:pPr>
        <w:pStyle w:val="ndice1"/>
        <w:tabs>
          <w:tab w:val="left" w:pos="480"/>
          <w:tab w:val="right" w:leader="dot" w:pos="8494"/>
        </w:tabs>
        <w:rPr>
          <w:rFonts w:eastAsiaTheme="minorEastAsia"/>
          <w:noProof/>
          <w:kern w:val="2"/>
          <w:sz w:val="24"/>
          <w:szCs w:val="24"/>
          <w:lang w:eastAsia="pt-PT"/>
          <w14:ligatures w14:val="standardContextual"/>
        </w:rPr>
      </w:pPr>
      <w:r>
        <w:fldChar w:fldCharType="begin"/>
      </w:r>
      <w:r>
        <w:instrText xml:space="preserve"> TOC \h \z \t "titulo;1" </w:instrText>
      </w:r>
      <w:r>
        <w:fldChar w:fldCharType="separate"/>
      </w:r>
      <w:hyperlink w:anchor="_Toc228438629" w:history="1">
        <w:r w:rsidR="002A3463" w:rsidRPr="00332612">
          <w:rPr>
            <w:rStyle w:val="Hiperligao"/>
            <w:noProof/>
          </w:rPr>
          <w:t>1)</w:t>
        </w:r>
        <w:r w:rsidR="002A3463">
          <w:rPr>
            <w:rFonts w:eastAsiaTheme="minorEastAsia"/>
            <w:noProof/>
            <w:kern w:val="2"/>
            <w:sz w:val="24"/>
            <w:szCs w:val="24"/>
            <w:lang w:eastAsia="pt-PT"/>
            <w14:ligatures w14:val="standardContextual"/>
          </w:rPr>
          <w:tab/>
        </w:r>
        <w:r w:rsidR="002A3463" w:rsidRPr="00332612">
          <w:rPr>
            <w:rStyle w:val="Hiperligao"/>
            <w:noProof/>
          </w:rPr>
          <w:t>Descrição do Sistema</w:t>
        </w:r>
        <w:r w:rsidR="002A3463">
          <w:rPr>
            <w:noProof/>
            <w:webHidden/>
          </w:rPr>
          <w:tab/>
        </w:r>
        <w:r w:rsidR="002A3463">
          <w:rPr>
            <w:noProof/>
            <w:webHidden/>
          </w:rPr>
          <w:fldChar w:fldCharType="begin"/>
        </w:r>
        <w:r w:rsidR="002A3463">
          <w:rPr>
            <w:noProof/>
            <w:webHidden/>
          </w:rPr>
          <w:instrText xml:space="preserve"> PAGEREF _Toc228438629 \h </w:instrText>
        </w:r>
        <w:r w:rsidR="002A3463">
          <w:rPr>
            <w:noProof/>
            <w:webHidden/>
          </w:rPr>
        </w:r>
        <w:r w:rsidR="002A3463">
          <w:rPr>
            <w:noProof/>
            <w:webHidden/>
          </w:rPr>
          <w:fldChar w:fldCharType="separate"/>
        </w:r>
        <w:r w:rsidR="002A3463">
          <w:rPr>
            <w:noProof/>
            <w:webHidden/>
          </w:rPr>
          <w:t>2</w:t>
        </w:r>
        <w:r w:rsidR="002A3463">
          <w:rPr>
            <w:noProof/>
            <w:webHidden/>
          </w:rPr>
          <w:fldChar w:fldCharType="end"/>
        </w:r>
      </w:hyperlink>
    </w:p>
    <w:p w14:paraId="1F393CB2" w14:textId="263C75F6" w:rsidR="002A3463" w:rsidRDefault="002A3463">
      <w:pPr>
        <w:pStyle w:val="ndice1"/>
        <w:tabs>
          <w:tab w:val="left" w:pos="480"/>
          <w:tab w:val="right" w:leader="dot" w:pos="8494"/>
        </w:tabs>
        <w:rPr>
          <w:rFonts w:eastAsiaTheme="minorEastAsia"/>
          <w:noProof/>
          <w:kern w:val="2"/>
          <w:sz w:val="24"/>
          <w:szCs w:val="24"/>
          <w:lang w:eastAsia="pt-PT"/>
          <w14:ligatures w14:val="standardContextual"/>
        </w:rPr>
      </w:pPr>
      <w:hyperlink w:anchor="_Toc228438630" w:history="1">
        <w:r w:rsidRPr="00332612">
          <w:rPr>
            <w:rStyle w:val="Hiperligao"/>
            <w:noProof/>
          </w:rPr>
          <w:t>2)</w:t>
        </w:r>
        <w:r>
          <w:rPr>
            <w:rFonts w:eastAsiaTheme="minorEastAsia"/>
            <w:noProof/>
            <w:kern w:val="2"/>
            <w:sz w:val="24"/>
            <w:szCs w:val="24"/>
            <w:lang w:eastAsia="pt-PT"/>
            <w14:ligatures w14:val="standardContextual"/>
          </w:rPr>
          <w:tab/>
        </w:r>
        <w:r w:rsidRPr="00332612">
          <w:rPr>
            <w:rStyle w:val="Hiperligao"/>
            <w:noProof/>
          </w:rPr>
          <w:t>Modelo Conceptual (Diagrama de Entidade Relacionamento-DER)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_Toc228438630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1DA46F6" w14:textId="4C95040D" w:rsidR="002A3463" w:rsidRDefault="002A3463">
      <w:pPr>
        <w:pStyle w:val="ndice1"/>
        <w:tabs>
          <w:tab w:val="left" w:pos="480"/>
          <w:tab w:val="right" w:leader="dot" w:pos="8494"/>
        </w:tabs>
        <w:rPr>
          <w:rFonts w:eastAsiaTheme="minorEastAsia"/>
          <w:noProof/>
          <w:kern w:val="2"/>
          <w:sz w:val="24"/>
          <w:szCs w:val="24"/>
          <w:lang w:eastAsia="pt-PT"/>
          <w14:ligatures w14:val="standardContextual"/>
        </w:rPr>
      </w:pPr>
      <w:hyperlink w:anchor="_Toc228438631" w:history="1">
        <w:r w:rsidRPr="00332612">
          <w:rPr>
            <w:rStyle w:val="Hiperligao"/>
            <w:noProof/>
          </w:rPr>
          <w:t>3)</w:t>
        </w:r>
        <w:r>
          <w:rPr>
            <w:rFonts w:eastAsiaTheme="minorEastAsia"/>
            <w:noProof/>
            <w:kern w:val="2"/>
            <w:sz w:val="24"/>
            <w:szCs w:val="24"/>
            <w:lang w:eastAsia="pt-PT"/>
            <w14:ligatures w14:val="standardContextual"/>
          </w:rPr>
          <w:tab/>
        </w:r>
        <w:r w:rsidRPr="00332612">
          <w:rPr>
            <w:rStyle w:val="Hiperligao"/>
            <w:noProof/>
          </w:rPr>
          <w:t>Modelo Lógico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_Toc228438631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DE14473" w14:textId="43991C28" w:rsidR="002A3463" w:rsidRDefault="002A3463">
      <w:pPr>
        <w:pStyle w:val="ndice1"/>
        <w:tabs>
          <w:tab w:val="left" w:pos="480"/>
          <w:tab w:val="right" w:leader="dot" w:pos="8494"/>
        </w:tabs>
        <w:rPr>
          <w:rFonts w:eastAsiaTheme="minorEastAsia"/>
          <w:noProof/>
          <w:kern w:val="2"/>
          <w:sz w:val="24"/>
          <w:szCs w:val="24"/>
          <w:lang w:eastAsia="pt-PT"/>
          <w14:ligatures w14:val="standardContextual"/>
        </w:rPr>
      </w:pPr>
      <w:hyperlink w:anchor="_Toc228438632" w:history="1">
        <w:r w:rsidRPr="00332612">
          <w:rPr>
            <w:rStyle w:val="Hiperligao"/>
            <w:noProof/>
          </w:rPr>
          <w:t>4)</w:t>
        </w:r>
        <w:r>
          <w:rPr>
            <w:rFonts w:eastAsiaTheme="minorEastAsia"/>
            <w:noProof/>
            <w:kern w:val="2"/>
            <w:sz w:val="24"/>
            <w:szCs w:val="24"/>
            <w:lang w:eastAsia="pt-PT"/>
            <w14:ligatures w14:val="standardContextual"/>
          </w:rPr>
          <w:tab/>
        </w:r>
        <w:r w:rsidRPr="00332612">
          <w:rPr>
            <w:rStyle w:val="Hiperligao"/>
            <w:noProof/>
          </w:rPr>
          <w:t>Dicionário de Dados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_Toc228438632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60BDE00" w14:textId="3CE3CDD3" w:rsidR="002A3463" w:rsidRDefault="002A3463">
      <w:pPr>
        <w:pStyle w:val="ndice1"/>
        <w:tabs>
          <w:tab w:val="left" w:pos="480"/>
          <w:tab w:val="right" w:leader="dot" w:pos="8494"/>
        </w:tabs>
        <w:rPr>
          <w:rFonts w:eastAsiaTheme="minorEastAsia"/>
          <w:noProof/>
          <w:kern w:val="2"/>
          <w:sz w:val="24"/>
          <w:szCs w:val="24"/>
          <w:lang w:eastAsia="pt-PT"/>
          <w14:ligatures w14:val="standardContextual"/>
        </w:rPr>
      </w:pPr>
      <w:hyperlink w:anchor="_Toc228438633" w:history="1">
        <w:r w:rsidRPr="00332612">
          <w:rPr>
            <w:rStyle w:val="Hiperligao"/>
            <w:noProof/>
          </w:rPr>
          <w:t>5)</w:t>
        </w:r>
        <w:r>
          <w:rPr>
            <w:rFonts w:eastAsiaTheme="minorEastAsia"/>
            <w:noProof/>
            <w:kern w:val="2"/>
            <w:sz w:val="24"/>
            <w:szCs w:val="24"/>
            <w:lang w:eastAsia="pt-PT"/>
            <w14:ligatures w14:val="standardContextual"/>
          </w:rPr>
          <w:tab/>
        </w:r>
        <w:r w:rsidRPr="00332612">
          <w:rPr>
            <w:rStyle w:val="Hiperligao"/>
            <w:noProof/>
          </w:rPr>
          <w:t>Modelo Físico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_Toc228438633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6E62188" w14:textId="305060E5" w:rsidR="00902224" w:rsidRDefault="00902224" w:rsidP="00902224">
      <w:r>
        <w:fldChar w:fldCharType="end"/>
      </w:r>
    </w:p>
    <w:p w14:paraId="75A14BB9" w14:textId="77777777" w:rsidR="00902224" w:rsidRDefault="00902224"/>
    <w:p w14:paraId="47E2F902" w14:textId="77777777" w:rsidR="00902224" w:rsidRDefault="00902224"/>
    <w:p w14:paraId="2DFC4B50" w14:textId="6C483F36" w:rsidR="00CA07E3" w:rsidRDefault="007D55EA" w:rsidP="006D126F">
      <w:r>
        <w:br w:type="page"/>
      </w:r>
    </w:p>
    <w:p w14:paraId="42E2092A" w14:textId="77777777" w:rsidR="00CA07E3" w:rsidRPr="00CA07E3" w:rsidRDefault="00CA07E3" w:rsidP="007D55EA">
      <w:pPr>
        <w:pStyle w:val="titulo"/>
      </w:pPr>
      <w:bookmarkStart w:id="0" w:name="_Toc228438629"/>
      <w:r w:rsidRPr="00CA07E3">
        <w:lastRenderedPageBreak/>
        <w:t>Descrição do Sistema</w:t>
      </w:r>
      <w:bookmarkEnd w:id="0"/>
    </w:p>
    <w:p w14:paraId="7AC3C3CF" w14:textId="21A1479D" w:rsidR="00A07816" w:rsidRPr="00A07816" w:rsidRDefault="00A07816" w:rsidP="00A07816">
      <w:pPr>
        <w:jc w:val="both"/>
        <w:rPr>
          <w:b/>
          <w:bCs/>
          <w:sz w:val="32"/>
          <w:szCs w:val="32"/>
        </w:rPr>
      </w:pPr>
      <w:r>
        <w:rPr>
          <w:sz w:val="32"/>
          <w:szCs w:val="32"/>
        </w:rPr>
        <w:br/>
      </w:r>
      <w:r w:rsidRPr="00A07816">
        <w:rPr>
          <w:b/>
          <w:bCs/>
          <w:sz w:val="32"/>
          <w:szCs w:val="32"/>
        </w:rPr>
        <w:t>1. Introdução e Objetivo</w:t>
      </w:r>
    </w:p>
    <w:p w14:paraId="351FDBCF" w14:textId="6D508BDA" w:rsidR="00CA07E3" w:rsidRDefault="002310F8" w:rsidP="00102818">
      <w:pPr>
        <w:rPr>
          <w:sz w:val="32"/>
          <w:szCs w:val="32"/>
        </w:rPr>
      </w:pPr>
      <w:r w:rsidRPr="002310F8">
        <w:rPr>
          <w:sz w:val="28"/>
          <w:szCs w:val="28"/>
        </w:rPr>
        <w:t xml:space="preserve">O sistema gere um centro de adoção </w:t>
      </w:r>
      <w:r>
        <w:rPr>
          <w:sz w:val="28"/>
          <w:szCs w:val="28"/>
        </w:rPr>
        <w:t>para</w:t>
      </w:r>
      <w:r w:rsidRPr="002310F8">
        <w:rPr>
          <w:sz w:val="28"/>
          <w:szCs w:val="28"/>
        </w:rPr>
        <w:t xml:space="preserve"> organizar os animais por </w:t>
      </w:r>
      <w:r>
        <w:rPr>
          <w:sz w:val="28"/>
          <w:szCs w:val="28"/>
        </w:rPr>
        <w:t>e</w:t>
      </w:r>
      <w:r w:rsidRPr="002310F8">
        <w:rPr>
          <w:sz w:val="28"/>
          <w:szCs w:val="28"/>
        </w:rPr>
        <w:t xml:space="preserve">spécie e </w:t>
      </w:r>
      <w:r>
        <w:rPr>
          <w:sz w:val="28"/>
          <w:szCs w:val="28"/>
        </w:rPr>
        <w:t>r</w:t>
      </w:r>
      <w:r w:rsidRPr="002310F8">
        <w:rPr>
          <w:sz w:val="28"/>
          <w:szCs w:val="28"/>
        </w:rPr>
        <w:t xml:space="preserve">aça, incluindo o registo de </w:t>
      </w:r>
      <w:r>
        <w:rPr>
          <w:sz w:val="28"/>
          <w:szCs w:val="28"/>
        </w:rPr>
        <w:t>a</w:t>
      </w:r>
      <w:r w:rsidRPr="002310F8">
        <w:rPr>
          <w:sz w:val="28"/>
          <w:szCs w:val="28"/>
        </w:rPr>
        <w:t xml:space="preserve">nimais </w:t>
      </w:r>
      <w:r>
        <w:rPr>
          <w:sz w:val="28"/>
          <w:szCs w:val="28"/>
        </w:rPr>
        <w:t>p</w:t>
      </w:r>
      <w:r w:rsidRPr="002310F8">
        <w:rPr>
          <w:sz w:val="28"/>
          <w:szCs w:val="28"/>
        </w:rPr>
        <w:t>erdidos. Controla a saúde através d</w:t>
      </w:r>
      <w:r>
        <w:rPr>
          <w:sz w:val="28"/>
          <w:szCs w:val="28"/>
        </w:rPr>
        <w:t>os</w:t>
      </w:r>
      <w:r w:rsidRPr="002310F8">
        <w:rPr>
          <w:sz w:val="28"/>
          <w:szCs w:val="28"/>
        </w:rPr>
        <w:t xml:space="preserve"> </w:t>
      </w:r>
      <w:r>
        <w:rPr>
          <w:sz w:val="28"/>
          <w:szCs w:val="28"/>
        </w:rPr>
        <w:t>v</w:t>
      </w:r>
      <w:r w:rsidRPr="002310F8">
        <w:rPr>
          <w:sz w:val="28"/>
          <w:szCs w:val="28"/>
        </w:rPr>
        <w:t xml:space="preserve">eterinários, </w:t>
      </w:r>
      <w:proofErr w:type="spellStart"/>
      <w:r>
        <w:rPr>
          <w:sz w:val="28"/>
          <w:szCs w:val="28"/>
        </w:rPr>
        <w:t>c</w:t>
      </w:r>
      <w:r w:rsidRPr="002310F8">
        <w:rPr>
          <w:sz w:val="28"/>
          <w:szCs w:val="28"/>
        </w:rPr>
        <w:t>heckups</w:t>
      </w:r>
      <w:proofErr w:type="spellEnd"/>
      <w:r w:rsidRPr="002310F8">
        <w:rPr>
          <w:sz w:val="28"/>
          <w:szCs w:val="28"/>
        </w:rPr>
        <w:t xml:space="preserve"> e </w:t>
      </w:r>
      <w:r>
        <w:rPr>
          <w:sz w:val="28"/>
          <w:szCs w:val="28"/>
        </w:rPr>
        <w:t>r</w:t>
      </w:r>
      <w:r w:rsidRPr="002310F8">
        <w:rPr>
          <w:sz w:val="28"/>
          <w:szCs w:val="28"/>
        </w:rPr>
        <w:t xml:space="preserve">esultados clínicos. Gere também os </w:t>
      </w:r>
      <w:proofErr w:type="spellStart"/>
      <w:r>
        <w:rPr>
          <w:sz w:val="28"/>
          <w:szCs w:val="28"/>
        </w:rPr>
        <w:t>users</w:t>
      </w:r>
      <w:proofErr w:type="spellEnd"/>
      <w:r w:rsidRPr="002310F8">
        <w:rPr>
          <w:sz w:val="28"/>
          <w:szCs w:val="28"/>
        </w:rPr>
        <w:t xml:space="preserve">, os seus </w:t>
      </w:r>
      <w:r>
        <w:rPr>
          <w:sz w:val="28"/>
          <w:szCs w:val="28"/>
        </w:rPr>
        <w:t>p</w:t>
      </w:r>
      <w:r w:rsidRPr="002310F8">
        <w:rPr>
          <w:sz w:val="28"/>
          <w:szCs w:val="28"/>
        </w:rPr>
        <w:t xml:space="preserve">rocessos de </w:t>
      </w:r>
      <w:r>
        <w:rPr>
          <w:sz w:val="28"/>
          <w:szCs w:val="28"/>
        </w:rPr>
        <w:t>a</w:t>
      </w:r>
      <w:r w:rsidRPr="002310F8">
        <w:rPr>
          <w:sz w:val="28"/>
          <w:szCs w:val="28"/>
        </w:rPr>
        <w:t xml:space="preserve">doção, </w:t>
      </w:r>
      <w:r>
        <w:rPr>
          <w:sz w:val="28"/>
          <w:szCs w:val="28"/>
        </w:rPr>
        <w:t>d</w:t>
      </w:r>
      <w:r w:rsidRPr="002310F8">
        <w:rPr>
          <w:sz w:val="28"/>
          <w:szCs w:val="28"/>
        </w:rPr>
        <w:t xml:space="preserve">oações e </w:t>
      </w:r>
      <w:r>
        <w:rPr>
          <w:sz w:val="28"/>
          <w:szCs w:val="28"/>
        </w:rPr>
        <w:t>os</w:t>
      </w:r>
      <w:r w:rsidRPr="002310F8">
        <w:rPr>
          <w:sz w:val="28"/>
          <w:szCs w:val="28"/>
        </w:rPr>
        <w:t xml:space="preserve"> </w:t>
      </w:r>
      <w:r>
        <w:rPr>
          <w:sz w:val="28"/>
          <w:szCs w:val="28"/>
        </w:rPr>
        <w:t>p</w:t>
      </w:r>
      <w:r w:rsidRPr="002310F8">
        <w:rPr>
          <w:sz w:val="28"/>
          <w:szCs w:val="28"/>
        </w:rPr>
        <w:t>arceiros. Por fim</w:t>
      </w:r>
      <w:r>
        <w:rPr>
          <w:sz w:val="28"/>
          <w:szCs w:val="28"/>
        </w:rPr>
        <w:t xml:space="preserve"> </w:t>
      </w:r>
      <w:r w:rsidRPr="002310F8">
        <w:rPr>
          <w:sz w:val="28"/>
          <w:szCs w:val="28"/>
        </w:rPr>
        <w:t xml:space="preserve">a gestão </w:t>
      </w:r>
      <w:r>
        <w:rPr>
          <w:sz w:val="28"/>
          <w:szCs w:val="28"/>
        </w:rPr>
        <w:t>d</w:t>
      </w:r>
      <w:r w:rsidRPr="002310F8">
        <w:rPr>
          <w:sz w:val="28"/>
          <w:szCs w:val="28"/>
        </w:rPr>
        <w:t xml:space="preserve">os </w:t>
      </w:r>
      <w:r>
        <w:rPr>
          <w:sz w:val="28"/>
          <w:szCs w:val="28"/>
        </w:rPr>
        <w:t>v</w:t>
      </w:r>
      <w:r w:rsidRPr="002310F8">
        <w:rPr>
          <w:sz w:val="28"/>
          <w:szCs w:val="28"/>
        </w:rPr>
        <w:t xml:space="preserve">oluntários, os seus </w:t>
      </w:r>
      <w:r>
        <w:rPr>
          <w:sz w:val="28"/>
          <w:szCs w:val="28"/>
        </w:rPr>
        <w:t>h</w:t>
      </w:r>
      <w:r w:rsidRPr="002310F8">
        <w:rPr>
          <w:sz w:val="28"/>
          <w:szCs w:val="28"/>
        </w:rPr>
        <w:t xml:space="preserve">orários e a realização de </w:t>
      </w:r>
      <w:r>
        <w:rPr>
          <w:sz w:val="28"/>
          <w:szCs w:val="28"/>
        </w:rPr>
        <w:t>e</w:t>
      </w:r>
      <w:r w:rsidRPr="002310F8">
        <w:rPr>
          <w:sz w:val="28"/>
          <w:szCs w:val="28"/>
        </w:rPr>
        <w:t xml:space="preserve">ventos com </w:t>
      </w:r>
      <w:r>
        <w:rPr>
          <w:sz w:val="28"/>
          <w:szCs w:val="28"/>
        </w:rPr>
        <w:t>p</w:t>
      </w:r>
      <w:r w:rsidRPr="002310F8">
        <w:rPr>
          <w:sz w:val="28"/>
          <w:szCs w:val="28"/>
        </w:rPr>
        <w:t>articipantes</w:t>
      </w:r>
      <w:r>
        <w:rPr>
          <w:sz w:val="28"/>
          <w:szCs w:val="28"/>
        </w:rPr>
        <w:t>.</w:t>
      </w:r>
    </w:p>
    <w:p w14:paraId="38A38EAF" w14:textId="6DCEAB48" w:rsidR="00102818" w:rsidRDefault="00102818" w:rsidP="00102818">
      <w:pPr>
        <w:rPr>
          <w:sz w:val="32"/>
          <w:szCs w:val="32"/>
        </w:rPr>
      </w:pPr>
    </w:p>
    <w:p w14:paraId="5B6C3E19" w14:textId="0250BDA5" w:rsidR="00102818" w:rsidRDefault="00601D94" w:rsidP="00601D94">
      <w:pPr>
        <w:jc w:val="both"/>
        <w:rPr>
          <w:b/>
          <w:bCs/>
          <w:sz w:val="32"/>
          <w:szCs w:val="32"/>
        </w:rPr>
      </w:pPr>
      <w:r w:rsidRPr="00601D94">
        <w:rPr>
          <w:b/>
          <w:bCs/>
          <w:sz w:val="32"/>
          <w:szCs w:val="32"/>
        </w:rPr>
        <w:t>2. Gestão de Animais e Identificação</w:t>
      </w:r>
    </w:p>
    <w:p w14:paraId="3DA629C1" w14:textId="2269A261" w:rsidR="00601D94" w:rsidRDefault="00601D94" w:rsidP="00601D94">
      <w:pPr>
        <w:jc w:val="both"/>
        <w:rPr>
          <w:sz w:val="28"/>
          <w:szCs w:val="28"/>
        </w:rPr>
      </w:pPr>
      <w:r w:rsidRPr="00601D94">
        <w:rPr>
          <w:sz w:val="28"/>
          <w:szCs w:val="28"/>
        </w:rPr>
        <w:t xml:space="preserve">O foco principal são os animais. Organizamos tudo por Espécie e Raça. Cada animal tem um estado (disponível, adotado ou perdido) para facilitar as buscas. Se algum se perder, guardamos o local onde foi visto e contactos na tabela </w:t>
      </w:r>
      <w:proofErr w:type="spellStart"/>
      <w:r w:rsidRPr="00601D94">
        <w:rPr>
          <w:sz w:val="28"/>
          <w:szCs w:val="28"/>
        </w:rPr>
        <w:t>lost_animals</w:t>
      </w:r>
      <w:proofErr w:type="spellEnd"/>
      <w:r w:rsidRPr="00601D94">
        <w:rPr>
          <w:sz w:val="28"/>
          <w:szCs w:val="28"/>
        </w:rPr>
        <w:t>.</w:t>
      </w:r>
    </w:p>
    <w:p w14:paraId="2C6023E8" w14:textId="77777777" w:rsidR="00E20D78" w:rsidRDefault="00E20D78" w:rsidP="00601D94">
      <w:pPr>
        <w:jc w:val="both"/>
        <w:rPr>
          <w:sz w:val="28"/>
          <w:szCs w:val="28"/>
        </w:rPr>
      </w:pPr>
    </w:p>
    <w:p w14:paraId="2E8808F7" w14:textId="77777777" w:rsidR="00E20D78" w:rsidRPr="00E20D78" w:rsidRDefault="00E20D78" w:rsidP="00E20D78">
      <w:pPr>
        <w:jc w:val="both"/>
        <w:rPr>
          <w:b/>
          <w:bCs/>
          <w:sz w:val="32"/>
          <w:szCs w:val="32"/>
        </w:rPr>
      </w:pPr>
      <w:r w:rsidRPr="00E20D78">
        <w:rPr>
          <w:b/>
          <w:bCs/>
          <w:sz w:val="32"/>
          <w:szCs w:val="32"/>
        </w:rPr>
        <w:t>3. Saúde e Controlo Veterinário</w:t>
      </w:r>
    </w:p>
    <w:p w14:paraId="33CCC173" w14:textId="35ACDC42" w:rsidR="00E20D78" w:rsidRDefault="00E20D78" w:rsidP="00E20D78">
      <w:pPr>
        <w:jc w:val="both"/>
        <w:rPr>
          <w:sz w:val="28"/>
          <w:szCs w:val="28"/>
        </w:rPr>
      </w:pPr>
      <w:r w:rsidRPr="00E20D78">
        <w:rPr>
          <w:sz w:val="28"/>
          <w:szCs w:val="28"/>
        </w:rPr>
        <w:t>Temos um</w:t>
      </w:r>
      <w:r w:rsidR="003B3DD9">
        <w:rPr>
          <w:sz w:val="28"/>
          <w:szCs w:val="28"/>
        </w:rPr>
        <w:t xml:space="preserve">a </w:t>
      </w:r>
      <w:r w:rsidRPr="00E20D78">
        <w:rPr>
          <w:sz w:val="28"/>
          <w:szCs w:val="28"/>
        </w:rPr>
        <w:t>clínic</w:t>
      </w:r>
      <w:r w:rsidR="003B3DD9">
        <w:rPr>
          <w:sz w:val="28"/>
          <w:szCs w:val="28"/>
        </w:rPr>
        <w:t>a</w:t>
      </w:r>
      <w:r w:rsidRPr="00E20D78">
        <w:rPr>
          <w:sz w:val="28"/>
          <w:szCs w:val="28"/>
        </w:rPr>
        <w:t xml:space="preserve"> para garantir o bem-estar dos </w:t>
      </w:r>
      <w:r w:rsidR="003B3DD9">
        <w:rPr>
          <w:sz w:val="28"/>
          <w:szCs w:val="28"/>
        </w:rPr>
        <w:t>animais</w:t>
      </w:r>
      <w:r w:rsidRPr="00E20D78">
        <w:rPr>
          <w:sz w:val="28"/>
          <w:szCs w:val="28"/>
        </w:rPr>
        <w:t xml:space="preserve">. Os Veterinários registados fazem </w:t>
      </w:r>
      <w:proofErr w:type="spellStart"/>
      <w:r w:rsidR="004F2F8F">
        <w:rPr>
          <w:sz w:val="28"/>
          <w:szCs w:val="28"/>
        </w:rPr>
        <w:t>c</w:t>
      </w:r>
      <w:r w:rsidRPr="00E20D78">
        <w:rPr>
          <w:sz w:val="28"/>
          <w:szCs w:val="28"/>
        </w:rPr>
        <w:t>heckups</w:t>
      </w:r>
      <w:proofErr w:type="spellEnd"/>
      <w:r w:rsidRPr="00E20D78">
        <w:rPr>
          <w:sz w:val="28"/>
          <w:szCs w:val="28"/>
        </w:rPr>
        <w:t xml:space="preserve"> e deixam notas sobre o que observaram. Cada consulta ger</w:t>
      </w:r>
      <w:r w:rsidR="00256A14">
        <w:rPr>
          <w:sz w:val="28"/>
          <w:szCs w:val="28"/>
        </w:rPr>
        <w:t>e</w:t>
      </w:r>
      <w:r w:rsidRPr="00E20D78">
        <w:rPr>
          <w:sz w:val="28"/>
          <w:szCs w:val="28"/>
        </w:rPr>
        <w:t xml:space="preserve"> um Resultado com o diagnóstico e o tratamento</w:t>
      </w:r>
      <w:r w:rsidR="00256A14">
        <w:rPr>
          <w:sz w:val="28"/>
          <w:szCs w:val="28"/>
        </w:rPr>
        <w:t xml:space="preserve"> do animal</w:t>
      </w:r>
      <w:r w:rsidR="004F2F8F">
        <w:rPr>
          <w:sz w:val="28"/>
          <w:szCs w:val="28"/>
        </w:rPr>
        <w:t>.</w:t>
      </w:r>
    </w:p>
    <w:p w14:paraId="386276F4" w14:textId="77777777" w:rsidR="004F2F8F" w:rsidRDefault="004F2F8F" w:rsidP="00E20D78">
      <w:pPr>
        <w:jc w:val="both"/>
        <w:rPr>
          <w:sz w:val="28"/>
          <w:szCs w:val="28"/>
        </w:rPr>
      </w:pPr>
    </w:p>
    <w:p w14:paraId="3D1AADBB" w14:textId="77777777" w:rsidR="002149F5" w:rsidRPr="002149F5" w:rsidRDefault="002149F5" w:rsidP="002149F5">
      <w:pPr>
        <w:jc w:val="both"/>
        <w:rPr>
          <w:b/>
          <w:bCs/>
          <w:sz w:val="32"/>
          <w:szCs w:val="32"/>
        </w:rPr>
      </w:pPr>
      <w:r w:rsidRPr="002149F5">
        <w:rPr>
          <w:b/>
          <w:bCs/>
          <w:sz w:val="32"/>
          <w:szCs w:val="32"/>
        </w:rPr>
        <w:t>4. Utilizadores e Processos de Adoção</w:t>
      </w:r>
    </w:p>
    <w:p w14:paraId="4387C330" w14:textId="1FD4B241" w:rsidR="002149F5" w:rsidRPr="002149F5" w:rsidRDefault="002149F5" w:rsidP="002149F5">
      <w:pPr>
        <w:jc w:val="both"/>
        <w:rPr>
          <w:sz w:val="28"/>
          <w:szCs w:val="28"/>
        </w:rPr>
      </w:pPr>
      <w:r w:rsidRPr="002149F5">
        <w:rPr>
          <w:sz w:val="28"/>
          <w:szCs w:val="28"/>
        </w:rPr>
        <w:t>O sistema separa quem manda (</w:t>
      </w:r>
      <w:proofErr w:type="spellStart"/>
      <w:r>
        <w:rPr>
          <w:sz w:val="28"/>
          <w:szCs w:val="28"/>
        </w:rPr>
        <w:t>a</w:t>
      </w:r>
      <w:r w:rsidRPr="002149F5">
        <w:rPr>
          <w:sz w:val="28"/>
          <w:szCs w:val="28"/>
        </w:rPr>
        <w:t>dmin</w:t>
      </w:r>
      <w:proofErr w:type="spellEnd"/>
      <w:r w:rsidRPr="002149F5">
        <w:rPr>
          <w:sz w:val="28"/>
          <w:szCs w:val="28"/>
        </w:rPr>
        <w:t>) de quem quer adotar (</w:t>
      </w:r>
      <w:proofErr w:type="spellStart"/>
      <w:r>
        <w:rPr>
          <w:sz w:val="28"/>
          <w:szCs w:val="28"/>
        </w:rPr>
        <w:t>user</w:t>
      </w:r>
      <w:proofErr w:type="spellEnd"/>
      <w:r w:rsidRPr="002149F5">
        <w:rPr>
          <w:sz w:val="28"/>
          <w:szCs w:val="28"/>
        </w:rPr>
        <w:t>).</w:t>
      </w:r>
    </w:p>
    <w:p w14:paraId="4A57E3A0" w14:textId="671F13EA" w:rsidR="002149F5" w:rsidRPr="002149F5" w:rsidRDefault="002149F5" w:rsidP="002149F5">
      <w:pPr>
        <w:numPr>
          <w:ilvl w:val="0"/>
          <w:numId w:val="6"/>
        </w:numPr>
        <w:jc w:val="both"/>
        <w:rPr>
          <w:sz w:val="28"/>
          <w:szCs w:val="28"/>
        </w:rPr>
      </w:pPr>
      <w:r w:rsidRPr="002149F5">
        <w:rPr>
          <w:b/>
          <w:bCs/>
          <w:sz w:val="28"/>
          <w:szCs w:val="28"/>
        </w:rPr>
        <w:t>Processo de Adoção:</w:t>
      </w:r>
      <w:r w:rsidRPr="002149F5">
        <w:rPr>
          <w:sz w:val="28"/>
          <w:szCs w:val="28"/>
        </w:rPr>
        <w:t xml:space="preserve"> O </w:t>
      </w:r>
      <w:proofErr w:type="spellStart"/>
      <w:r>
        <w:rPr>
          <w:sz w:val="28"/>
          <w:szCs w:val="28"/>
        </w:rPr>
        <w:t>user</w:t>
      </w:r>
      <w:proofErr w:type="spellEnd"/>
      <w:r w:rsidRPr="002149F5">
        <w:rPr>
          <w:sz w:val="28"/>
          <w:szCs w:val="28"/>
        </w:rPr>
        <w:t xml:space="preserve"> faz o pedido, que fica registado com a data para ser aprovado ou rejeitado.</w:t>
      </w:r>
    </w:p>
    <w:p w14:paraId="28C44D24" w14:textId="77777777" w:rsidR="002149F5" w:rsidRDefault="002149F5" w:rsidP="002149F5">
      <w:pPr>
        <w:numPr>
          <w:ilvl w:val="0"/>
          <w:numId w:val="6"/>
        </w:numPr>
        <w:jc w:val="both"/>
        <w:rPr>
          <w:sz w:val="28"/>
          <w:szCs w:val="28"/>
        </w:rPr>
      </w:pPr>
      <w:r w:rsidRPr="002149F5">
        <w:rPr>
          <w:b/>
          <w:bCs/>
          <w:sz w:val="28"/>
          <w:szCs w:val="28"/>
        </w:rPr>
        <w:t>Donativos:</w:t>
      </w:r>
      <w:r w:rsidRPr="002149F5">
        <w:rPr>
          <w:sz w:val="28"/>
          <w:szCs w:val="28"/>
        </w:rPr>
        <w:t xml:space="preserve"> Quem quiser ajudar pode registar doações financeiras no sistema.</w:t>
      </w:r>
    </w:p>
    <w:p w14:paraId="30E5FF2A" w14:textId="77777777" w:rsidR="002149F5" w:rsidRDefault="002149F5" w:rsidP="002149F5">
      <w:pPr>
        <w:jc w:val="both"/>
        <w:rPr>
          <w:sz w:val="28"/>
          <w:szCs w:val="28"/>
        </w:rPr>
      </w:pPr>
    </w:p>
    <w:p w14:paraId="0CFACFDB" w14:textId="77777777" w:rsidR="00A23A88" w:rsidRDefault="00A23A88" w:rsidP="002149F5">
      <w:pPr>
        <w:jc w:val="both"/>
        <w:rPr>
          <w:sz w:val="28"/>
          <w:szCs w:val="28"/>
        </w:rPr>
      </w:pPr>
    </w:p>
    <w:p w14:paraId="066035DF" w14:textId="77777777" w:rsidR="00E45B34" w:rsidRDefault="00E45B34" w:rsidP="002149F5">
      <w:pPr>
        <w:jc w:val="both"/>
        <w:rPr>
          <w:sz w:val="28"/>
          <w:szCs w:val="28"/>
        </w:rPr>
      </w:pPr>
    </w:p>
    <w:p w14:paraId="2667D196" w14:textId="77777777" w:rsidR="00A23A88" w:rsidRPr="00A22CA5" w:rsidRDefault="00A23A88" w:rsidP="00A23A88">
      <w:pPr>
        <w:jc w:val="both"/>
        <w:rPr>
          <w:b/>
          <w:bCs/>
          <w:sz w:val="32"/>
          <w:szCs w:val="32"/>
        </w:rPr>
      </w:pPr>
      <w:r w:rsidRPr="00A22CA5">
        <w:rPr>
          <w:b/>
          <w:bCs/>
          <w:sz w:val="32"/>
          <w:szCs w:val="32"/>
        </w:rPr>
        <w:lastRenderedPageBreak/>
        <w:t>5. Voluntariado e Eventos</w:t>
      </w:r>
    </w:p>
    <w:p w14:paraId="77E02EE5" w14:textId="01616019" w:rsidR="00A23A88" w:rsidRDefault="00035A4C" w:rsidP="00A23A88">
      <w:pPr>
        <w:jc w:val="both"/>
        <w:rPr>
          <w:sz w:val="28"/>
          <w:szCs w:val="28"/>
        </w:rPr>
      </w:pPr>
      <w:r>
        <w:rPr>
          <w:sz w:val="28"/>
          <w:szCs w:val="28"/>
        </w:rPr>
        <w:t>Os v</w:t>
      </w:r>
      <w:r w:rsidR="00A23A88" w:rsidRPr="00A23A88">
        <w:rPr>
          <w:sz w:val="28"/>
          <w:szCs w:val="28"/>
        </w:rPr>
        <w:t>oluntários, que têm os seus horários marcados (</w:t>
      </w:r>
      <w:proofErr w:type="spellStart"/>
      <w:r w:rsidR="00A23A88" w:rsidRPr="00A23A88">
        <w:rPr>
          <w:sz w:val="28"/>
          <w:szCs w:val="28"/>
        </w:rPr>
        <w:t>horary</w:t>
      </w:r>
      <w:proofErr w:type="spellEnd"/>
      <w:r w:rsidR="00A23A88" w:rsidRPr="00A23A88">
        <w:rPr>
          <w:sz w:val="28"/>
          <w:szCs w:val="28"/>
        </w:rPr>
        <w:t>). Eles organizam Evento onde os utilizadores se podem inscrever como Participantes.</w:t>
      </w:r>
    </w:p>
    <w:p w14:paraId="43DE1891" w14:textId="77777777" w:rsidR="007A61C2" w:rsidRDefault="007A61C2" w:rsidP="00A23A88">
      <w:pPr>
        <w:jc w:val="both"/>
        <w:rPr>
          <w:sz w:val="28"/>
          <w:szCs w:val="28"/>
        </w:rPr>
      </w:pPr>
    </w:p>
    <w:p w14:paraId="521CBF86" w14:textId="77777777" w:rsidR="007A61C2" w:rsidRPr="007A61C2" w:rsidRDefault="007A61C2" w:rsidP="007A61C2">
      <w:pPr>
        <w:jc w:val="both"/>
        <w:rPr>
          <w:b/>
          <w:bCs/>
          <w:sz w:val="32"/>
          <w:szCs w:val="32"/>
        </w:rPr>
      </w:pPr>
      <w:r w:rsidRPr="007A61C2">
        <w:rPr>
          <w:b/>
          <w:bCs/>
          <w:sz w:val="32"/>
          <w:szCs w:val="32"/>
        </w:rPr>
        <w:t>6. Parceiros</w:t>
      </w:r>
    </w:p>
    <w:p w14:paraId="33EC5890" w14:textId="77777777" w:rsidR="007A61C2" w:rsidRPr="007A61C2" w:rsidRDefault="007A61C2" w:rsidP="007A61C2">
      <w:pPr>
        <w:jc w:val="both"/>
        <w:rPr>
          <w:sz w:val="28"/>
          <w:szCs w:val="28"/>
        </w:rPr>
      </w:pPr>
      <w:r w:rsidRPr="007A61C2">
        <w:rPr>
          <w:sz w:val="28"/>
          <w:szCs w:val="28"/>
        </w:rPr>
        <w:t>Guardamos também uma lista de Parceiros, como clínicas ou fornecedores, para termos os contactos todos à mão num só sítio.</w:t>
      </w:r>
    </w:p>
    <w:p w14:paraId="43596343" w14:textId="77777777" w:rsidR="007A61C2" w:rsidRPr="00A23A88" w:rsidRDefault="007A61C2" w:rsidP="00A23A88">
      <w:pPr>
        <w:jc w:val="both"/>
        <w:rPr>
          <w:sz w:val="28"/>
          <w:szCs w:val="28"/>
        </w:rPr>
      </w:pPr>
    </w:p>
    <w:p w14:paraId="3A38E5D1" w14:textId="77777777" w:rsidR="002149F5" w:rsidRPr="002149F5" w:rsidRDefault="002149F5" w:rsidP="002149F5">
      <w:pPr>
        <w:jc w:val="both"/>
        <w:rPr>
          <w:sz w:val="28"/>
          <w:szCs w:val="28"/>
        </w:rPr>
      </w:pPr>
    </w:p>
    <w:p w14:paraId="51BA0E2D" w14:textId="77777777" w:rsidR="004F2F8F" w:rsidRPr="00E20D78" w:rsidRDefault="004F2F8F" w:rsidP="00E20D78">
      <w:pPr>
        <w:jc w:val="both"/>
        <w:rPr>
          <w:sz w:val="28"/>
          <w:szCs w:val="28"/>
        </w:rPr>
      </w:pPr>
    </w:p>
    <w:p w14:paraId="7AE23AE8" w14:textId="77777777" w:rsidR="00E20D78" w:rsidRPr="00601D94" w:rsidRDefault="00E20D78" w:rsidP="00601D94">
      <w:pPr>
        <w:jc w:val="both"/>
        <w:rPr>
          <w:sz w:val="28"/>
          <w:szCs w:val="28"/>
        </w:rPr>
      </w:pPr>
    </w:p>
    <w:p w14:paraId="2240517E" w14:textId="77777777" w:rsidR="00CA07E3" w:rsidRPr="00CA07E3" w:rsidRDefault="00CA07E3" w:rsidP="00CA07E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18831895" w14:textId="269EA6A4" w:rsidR="00301872" w:rsidRPr="00CA07E3" w:rsidRDefault="002F5FA1" w:rsidP="007D55EA">
      <w:pPr>
        <w:pStyle w:val="titulo"/>
      </w:pPr>
      <w:bookmarkStart w:id="1" w:name="_Toc228438630"/>
      <w:r w:rsidRPr="002F5FA1">
        <w:lastRenderedPageBreak/>
        <w:drawing>
          <wp:anchor distT="0" distB="0" distL="114300" distR="114300" simplePos="0" relativeHeight="251670528" behindDoc="0" locked="0" layoutInCell="1" allowOverlap="1" wp14:anchorId="26E76020" wp14:editId="51107FEA">
            <wp:simplePos x="0" y="0"/>
            <wp:positionH relativeFrom="margin">
              <wp:align>center</wp:align>
            </wp:positionH>
            <wp:positionV relativeFrom="paragraph">
              <wp:posOffset>410845</wp:posOffset>
            </wp:positionV>
            <wp:extent cx="6179820" cy="6014860"/>
            <wp:effectExtent l="0" t="0" r="0" b="5080"/>
            <wp:wrapNone/>
            <wp:docPr id="2062653449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9820" cy="601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A07E3" w:rsidRPr="00CA07E3">
        <w:t>Modelo Conceptual (Diagrama de Entidade Relacionamento</w:t>
      </w:r>
      <w:r w:rsidR="00CA07E3">
        <w:t>-DER</w:t>
      </w:r>
      <w:r w:rsidR="00CA07E3" w:rsidRPr="00CA07E3">
        <w:t>)</w:t>
      </w:r>
      <w:bookmarkEnd w:id="1"/>
    </w:p>
    <w:p w14:paraId="1911D48B" w14:textId="1D06BD73" w:rsidR="007A3042" w:rsidRDefault="007A3042" w:rsidP="007A3042"/>
    <w:p w14:paraId="155F69AB" w14:textId="55CAAB86" w:rsidR="002F5FA1" w:rsidRPr="002F5FA1" w:rsidRDefault="002F5FA1" w:rsidP="002F5FA1"/>
    <w:p w14:paraId="494C2BF0" w14:textId="77777777" w:rsidR="002F5FA1" w:rsidRDefault="002F5FA1" w:rsidP="007A3042"/>
    <w:p w14:paraId="719A5CAD" w14:textId="0F657D54" w:rsidR="005362B8" w:rsidRDefault="005362B8" w:rsidP="007A3042"/>
    <w:p w14:paraId="5C13A359" w14:textId="77777777" w:rsidR="00E5349C" w:rsidRDefault="00E5349C" w:rsidP="007A3042"/>
    <w:p w14:paraId="411C5644" w14:textId="60C0FB63" w:rsidR="00E5349C" w:rsidRDefault="00CA07E3" w:rsidP="007A3042">
      <w:r>
        <w:br w:type="page"/>
      </w:r>
    </w:p>
    <w:p w14:paraId="77263ECC" w14:textId="77777777" w:rsidR="007A3042" w:rsidRPr="00E5349C" w:rsidRDefault="007A3042" w:rsidP="007D55EA">
      <w:pPr>
        <w:pStyle w:val="titulo"/>
      </w:pPr>
      <w:bookmarkStart w:id="2" w:name="_Toc228438631"/>
      <w:r w:rsidRPr="00E5349C">
        <w:lastRenderedPageBreak/>
        <w:t>Modelo Lógico</w:t>
      </w:r>
      <w:bookmarkEnd w:id="2"/>
    </w:p>
    <w:p w14:paraId="7D655B39" w14:textId="68FD2C41" w:rsidR="006F1026" w:rsidRDefault="001C6B33" w:rsidP="007A3042">
      <w:proofErr w:type="spellStart"/>
      <w:proofErr w:type="gramStart"/>
      <w:r>
        <w:t>v</w:t>
      </w:r>
      <w:r w:rsidRPr="001C6B33">
        <w:t>olunteers</w:t>
      </w:r>
      <w:proofErr w:type="spellEnd"/>
      <w:r>
        <w:t>(</w:t>
      </w:r>
      <w:proofErr w:type="gramEnd"/>
      <w:r w:rsidR="004339E6" w:rsidRPr="004339E6">
        <w:rPr>
          <w:u w:val="single"/>
        </w:rPr>
        <w:t>id</w:t>
      </w:r>
      <w:r w:rsidR="004339E6">
        <w:t xml:space="preserve">, </w:t>
      </w:r>
      <w:proofErr w:type="spellStart"/>
      <w:r w:rsidR="004339E6">
        <w:t>name</w:t>
      </w:r>
      <w:proofErr w:type="spellEnd"/>
      <w:r w:rsidR="004339E6">
        <w:t xml:space="preserve">, </w:t>
      </w:r>
      <w:proofErr w:type="spellStart"/>
      <w:r w:rsidR="004339E6">
        <w:t>phone</w:t>
      </w:r>
      <w:proofErr w:type="spellEnd"/>
      <w:r w:rsidR="004339E6">
        <w:t xml:space="preserve">, </w:t>
      </w:r>
      <w:proofErr w:type="spellStart"/>
      <w:r w:rsidR="004339E6">
        <w:t>city</w:t>
      </w:r>
      <w:proofErr w:type="spellEnd"/>
      <w:r w:rsidR="004339E6">
        <w:t>)</w:t>
      </w:r>
    </w:p>
    <w:p w14:paraId="7D1CAB7A" w14:textId="71504E71" w:rsidR="004339E6" w:rsidRDefault="004339E6" w:rsidP="004339E6">
      <w:pPr>
        <w:tabs>
          <w:tab w:val="left" w:pos="2181"/>
        </w:tabs>
      </w:pPr>
      <w:r>
        <w:rPr>
          <w:lang w:eastAsia="pt-PT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8B45E1F" wp14:editId="7921466B">
                <wp:simplePos x="0" y="0"/>
                <wp:positionH relativeFrom="column">
                  <wp:posOffset>1040018</wp:posOffset>
                </wp:positionH>
                <wp:positionV relativeFrom="paragraph">
                  <wp:posOffset>99209</wp:posOffset>
                </wp:positionV>
                <wp:extent cx="286871" cy="198942"/>
                <wp:effectExtent l="0" t="76200" r="0" b="29845"/>
                <wp:wrapNone/>
                <wp:docPr id="3" name="Conexão em ângulos reto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86871" cy="198942"/>
                        </a:xfrm>
                        <a:prstGeom prst="bentConnector3">
                          <a:avLst>
                            <a:gd name="adj1" fmla="val 737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C48C843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exão em ângulos retos 3" o:spid="_x0000_s1026" type="#_x0000_t34" style="position:absolute;margin-left:81.9pt;margin-top:7.8pt;width:22.6pt;height:15.65pt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" adj="159" strokecolor="#4472c4 [3204]" strokeweight=".5pt">
                <v:stroke endarrow="block"/>
              </v:shape>
            </w:pict>
          </mc:Fallback>
        </mc:AlternateContent>
      </w:r>
      <w:r>
        <w:tab/>
      </w:r>
      <w:proofErr w:type="spellStart"/>
      <w:r>
        <w:t>v</w:t>
      </w:r>
      <w:r w:rsidRPr="001C6B33">
        <w:t>olunteers</w:t>
      </w:r>
      <w:proofErr w:type="spellEnd"/>
    </w:p>
    <w:p w14:paraId="7146BE45" w14:textId="45C0C6CB" w:rsidR="004339E6" w:rsidRDefault="004339E6" w:rsidP="004339E6">
      <w:proofErr w:type="spellStart"/>
      <w:proofErr w:type="gramStart"/>
      <w:r w:rsidRPr="004339E6">
        <w:t>horary</w:t>
      </w:r>
      <w:proofErr w:type="spellEnd"/>
      <w:r>
        <w:t>(</w:t>
      </w:r>
      <w:proofErr w:type="gramEnd"/>
      <w:r w:rsidRPr="004339E6">
        <w:rPr>
          <w:u w:val="single"/>
        </w:rPr>
        <w:t>id</w:t>
      </w:r>
      <w:r>
        <w:t>,</w:t>
      </w:r>
      <w:r>
        <w:t xml:space="preserve"> </w:t>
      </w:r>
      <w:proofErr w:type="spellStart"/>
      <w:r w:rsidRPr="004339E6">
        <w:rPr>
          <w:u w:val="dotted"/>
        </w:rPr>
        <w:t>id_volunteers</w:t>
      </w:r>
      <w:proofErr w:type="spellEnd"/>
      <w:r>
        <w:t xml:space="preserve">, </w:t>
      </w:r>
      <w:proofErr w:type="spellStart"/>
      <w:r>
        <w:t>day_week</w:t>
      </w:r>
      <w:proofErr w:type="spellEnd"/>
      <w:r>
        <w:t xml:space="preserve">, </w:t>
      </w:r>
      <w:proofErr w:type="spellStart"/>
      <w:r>
        <w:t>start_time</w:t>
      </w:r>
      <w:proofErr w:type="spellEnd"/>
      <w:r>
        <w:t xml:space="preserve">, </w:t>
      </w:r>
      <w:proofErr w:type="spellStart"/>
      <w:r>
        <w:t>end_time</w:t>
      </w:r>
      <w:proofErr w:type="spellEnd"/>
      <w:r>
        <w:t>)</w:t>
      </w:r>
    </w:p>
    <w:p w14:paraId="2A4F9F2F" w14:textId="647077E1" w:rsidR="004339E6" w:rsidRDefault="004339E6" w:rsidP="004339E6">
      <w:pPr>
        <w:tabs>
          <w:tab w:val="left" w:pos="2471"/>
        </w:tabs>
      </w:pPr>
      <w:r>
        <w:rPr>
          <w:lang w:eastAsia="pt-PT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3D22274" wp14:editId="1A44690C">
                <wp:simplePos x="0" y="0"/>
                <wp:positionH relativeFrom="column">
                  <wp:posOffset>1062430</wp:posOffset>
                </wp:positionH>
                <wp:positionV relativeFrom="paragraph">
                  <wp:posOffset>92448</wp:posOffset>
                </wp:positionV>
                <wp:extent cx="430306" cy="207719"/>
                <wp:effectExtent l="0" t="76200" r="0" b="20955"/>
                <wp:wrapNone/>
                <wp:docPr id="538661648" name="Conexão em ângulos reto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30306" cy="207719"/>
                        </a:xfrm>
                        <a:prstGeom prst="bentConnector3">
                          <a:avLst>
                            <a:gd name="adj1" fmla="val 737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9A9E09" id="Conexão em ângulos retos 3" o:spid="_x0000_s1026" type="#_x0000_t34" style="position:absolute;margin-left:83.65pt;margin-top:7.3pt;width:33.9pt;height:16.35pt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" adj="159" strokecolor="#4472c4 [3204]" strokeweight=".5pt">
                <v:stroke endarrow="block"/>
              </v:shape>
            </w:pict>
          </mc:Fallback>
        </mc:AlternateContent>
      </w:r>
      <w:r>
        <w:tab/>
      </w:r>
      <w:proofErr w:type="spellStart"/>
      <w:r>
        <w:t>user</w:t>
      </w:r>
      <w:proofErr w:type="spellEnd"/>
    </w:p>
    <w:p w14:paraId="6C710E33" w14:textId="4924BEC2" w:rsidR="004339E6" w:rsidRDefault="004339E6" w:rsidP="004339E6">
      <w:proofErr w:type="spellStart"/>
      <w:proofErr w:type="gramStart"/>
      <w:r w:rsidRPr="004339E6">
        <w:t>participants</w:t>
      </w:r>
      <w:proofErr w:type="spellEnd"/>
      <w:r>
        <w:t>(</w:t>
      </w:r>
      <w:proofErr w:type="gramEnd"/>
      <w:r w:rsidRPr="004339E6">
        <w:rPr>
          <w:u w:val="single"/>
        </w:rPr>
        <w:t>id</w:t>
      </w:r>
      <w:r>
        <w:t xml:space="preserve">, </w:t>
      </w:r>
      <w:proofErr w:type="spellStart"/>
      <w:r>
        <w:rPr>
          <w:u w:val="dotted"/>
        </w:rPr>
        <w:t>user_id</w:t>
      </w:r>
      <w:proofErr w:type="spellEnd"/>
      <w:r>
        <w:t>,</w:t>
      </w:r>
      <w:r>
        <w:t xml:space="preserve"> </w:t>
      </w:r>
      <w:proofErr w:type="spellStart"/>
      <w:r w:rsidRPr="004339E6">
        <w:t>name</w:t>
      </w:r>
      <w:proofErr w:type="spellEnd"/>
      <w:r>
        <w:t>)</w:t>
      </w:r>
    </w:p>
    <w:p w14:paraId="06007B01" w14:textId="051B9973" w:rsidR="004339E6" w:rsidRDefault="00993523" w:rsidP="00993523">
      <w:pPr>
        <w:tabs>
          <w:tab w:val="left" w:pos="2111"/>
          <w:tab w:val="left" w:pos="4984"/>
        </w:tabs>
      </w:pPr>
      <w:r>
        <w:rPr>
          <w:lang w:eastAsia="pt-PT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0F2513C" wp14:editId="0CE42CB7">
                <wp:simplePos x="0" y="0"/>
                <wp:positionH relativeFrom="column">
                  <wp:posOffset>2686013</wp:posOffset>
                </wp:positionH>
                <wp:positionV relativeFrom="paragraph">
                  <wp:posOffset>98425</wp:posOffset>
                </wp:positionV>
                <wp:extent cx="429895" cy="207645"/>
                <wp:effectExtent l="0" t="76200" r="0" b="20955"/>
                <wp:wrapNone/>
                <wp:docPr id="972461995" name="Conexão em ângulos reto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29895" cy="207645"/>
                        </a:xfrm>
                        <a:prstGeom prst="bentConnector3">
                          <a:avLst>
                            <a:gd name="adj1" fmla="val 737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031798" id="Conexão em ângulos retos 3" o:spid="_x0000_s1026" type="#_x0000_t34" style="position:absolute;margin-left:211.5pt;margin-top:7.75pt;width:33.85pt;height:16.35pt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" adj="159" strokecolor="#4472c4 [3204]" strokeweight=".5pt">
                <v:stroke endarrow="block"/>
              </v:shape>
            </w:pict>
          </mc:Fallback>
        </mc:AlternateContent>
      </w:r>
      <w:r>
        <w:rPr>
          <w:lang w:eastAsia="pt-PT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1CBF6A3" wp14:editId="588D01CD">
                <wp:simplePos x="0" y="0"/>
                <wp:positionH relativeFrom="column">
                  <wp:posOffset>867410</wp:posOffset>
                </wp:positionH>
                <wp:positionV relativeFrom="paragraph">
                  <wp:posOffset>85127</wp:posOffset>
                </wp:positionV>
                <wp:extent cx="430306" cy="207719"/>
                <wp:effectExtent l="0" t="76200" r="0" b="20955"/>
                <wp:wrapNone/>
                <wp:docPr id="988347313" name="Conexão em ângulos reto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30306" cy="207719"/>
                        </a:xfrm>
                        <a:prstGeom prst="bentConnector3">
                          <a:avLst>
                            <a:gd name="adj1" fmla="val 737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439085" id="Conexão em ângulos retos 3" o:spid="_x0000_s1026" type="#_x0000_t34" style="position:absolute;margin-left:68.3pt;margin-top:6.7pt;width:33.9pt;height:16.35pt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" adj="159" strokecolor="#4472c4 [3204]" strokeweight=".5pt">
                <v:stroke endarrow="block"/>
              </v:shape>
            </w:pict>
          </mc:Fallback>
        </mc:AlternateContent>
      </w:r>
      <w:r>
        <w:tab/>
      </w:r>
      <w:proofErr w:type="spellStart"/>
      <w:r>
        <w:t>v</w:t>
      </w:r>
      <w:r w:rsidRPr="001C6B33">
        <w:t>olunteers</w:t>
      </w:r>
      <w:proofErr w:type="spellEnd"/>
      <w:r>
        <w:t xml:space="preserve">          </w:t>
      </w:r>
      <w:r>
        <w:tab/>
      </w:r>
      <w:proofErr w:type="spellStart"/>
      <w:r w:rsidRPr="004339E6">
        <w:t>participants</w:t>
      </w:r>
      <w:proofErr w:type="spellEnd"/>
    </w:p>
    <w:p w14:paraId="24D16BB3" w14:textId="4BD58545" w:rsidR="004339E6" w:rsidRDefault="004339E6" w:rsidP="004339E6">
      <w:proofErr w:type="spellStart"/>
      <w:proofErr w:type="gramStart"/>
      <w:r w:rsidRPr="004339E6">
        <w:t>events</w:t>
      </w:r>
      <w:proofErr w:type="spellEnd"/>
      <w:r w:rsidRPr="004339E6">
        <w:t>(</w:t>
      </w:r>
      <w:proofErr w:type="gramEnd"/>
      <w:r w:rsidRPr="004339E6">
        <w:rPr>
          <w:u w:val="single"/>
        </w:rPr>
        <w:t>id</w:t>
      </w:r>
      <w:r w:rsidRPr="004339E6">
        <w:t xml:space="preserve">, </w:t>
      </w:r>
      <w:proofErr w:type="spellStart"/>
      <w:r w:rsidRPr="004339E6">
        <w:rPr>
          <w:u w:val="dotted"/>
        </w:rPr>
        <w:t>i</w:t>
      </w:r>
      <w:r w:rsidR="00993523" w:rsidRPr="00993523">
        <w:rPr>
          <w:u w:val="dotted"/>
        </w:rPr>
        <w:t>d_volunteers</w:t>
      </w:r>
      <w:proofErr w:type="spellEnd"/>
      <w:r w:rsidRPr="004339E6">
        <w:t xml:space="preserve">, </w:t>
      </w:r>
      <w:proofErr w:type="spellStart"/>
      <w:r w:rsidR="00993523">
        <w:t>name</w:t>
      </w:r>
      <w:proofErr w:type="spellEnd"/>
      <w:r w:rsidRPr="004339E6">
        <w:t xml:space="preserve">, </w:t>
      </w:r>
      <w:proofErr w:type="spellStart"/>
      <w:r w:rsidR="00993523" w:rsidRPr="00993523">
        <w:t>event_date</w:t>
      </w:r>
      <w:proofErr w:type="spellEnd"/>
      <w:r w:rsidR="00993523">
        <w:t xml:space="preserve">, </w:t>
      </w:r>
      <w:proofErr w:type="spellStart"/>
      <w:r w:rsidR="00993523" w:rsidRPr="00993523">
        <w:rPr>
          <w:u w:val="dotted"/>
        </w:rPr>
        <w:t>id_participants</w:t>
      </w:r>
      <w:proofErr w:type="spellEnd"/>
      <w:r w:rsidRPr="004339E6">
        <w:t>)</w:t>
      </w:r>
    </w:p>
    <w:p w14:paraId="2321C8D3" w14:textId="77777777" w:rsidR="00993523" w:rsidRDefault="00993523" w:rsidP="004339E6"/>
    <w:p w14:paraId="18C48244" w14:textId="623F9C64" w:rsidR="00993523" w:rsidRDefault="00993523" w:rsidP="00993523">
      <w:proofErr w:type="spellStart"/>
      <w:r w:rsidRPr="00993523">
        <w:t>users</w:t>
      </w:r>
      <w:proofErr w:type="spellEnd"/>
      <w:r w:rsidRPr="00993523">
        <w:t xml:space="preserve"> </w:t>
      </w:r>
      <w:r w:rsidRPr="00993523">
        <w:t>(</w:t>
      </w:r>
      <w:r w:rsidRPr="00993523">
        <w:rPr>
          <w:u w:val="single"/>
        </w:rPr>
        <w:t>id</w:t>
      </w:r>
      <w:r w:rsidRPr="00993523">
        <w:t>,</w:t>
      </w:r>
      <w:r>
        <w:t xml:space="preserve"> </w:t>
      </w:r>
      <w:proofErr w:type="spellStart"/>
      <w:r w:rsidRPr="00993523">
        <w:t>username</w:t>
      </w:r>
      <w:proofErr w:type="spellEnd"/>
      <w:r>
        <w:t xml:space="preserve">, </w:t>
      </w:r>
      <w:r w:rsidRPr="00993523">
        <w:t>password</w:t>
      </w:r>
      <w:r>
        <w:t xml:space="preserve">, </w:t>
      </w:r>
      <w:r w:rsidRPr="00993523">
        <w:t>email</w:t>
      </w:r>
      <w:r>
        <w:t xml:space="preserve">, </w:t>
      </w:r>
      <w:r w:rsidRPr="00993523">
        <w:t>role)</w:t>
      </w:r>
    </w:p>
    <w:p w14:paraId="11D31805" w14:textId="77777777" w:rsidR="00C02F2D" w:rsidRDefault="00C02F2D" w:rsidP="00993523"/>
    <w:p w14:paraId="0D4FE19B" w14:textId="1624C5A3" w:rsidR="00C02F2D" w:rsidRDefault="00C02F2D" w:rsidP="00C02F2D">
      <w:proofErr w:type="spellStart"/>
      <w:proofErr w:type="gramStart"/>
      <w:r w:rsidRPr="00C02F2D">
        <w:t>species</w:t>
      </w:r>
      <w:proofErr w:type="spellEnd"/>
      <w:r>
        <w:t>(</w:t>
      </w:r>
      <w:proofErr w:type="gramEnd"/>
      <w:r w:rsidRPr="004339E6">
        <w:rPr>
          <w:u w:val="single"/>
        </w:rPr>
        <w:t>id</w:t>
      </w:r>
      <w:r>
        <w:t xml:space="preserve">, </w:t>
      </w:r>
      <w:proofErr w:type="spellStart"/>
      <w:r w:rsidRPr="00C02F2D">
        <w:t>name</w:t>
      </w:r>
      <w:proofErr w:type="spellEnd"/>
      <w:r>
        <w:t>)</w:t>
      </w:r>
    </w:p>
    <w:p w14:paraId="7E859288" w14:textId="3FDF0D0B" w:rsidR="00C02F2D" w:rsidRDefault="00C02F2D" w:rsidP="00C02F2D">
      <w:pPr>
        <w:tabs>
          <w:tab w:val="left" w:pos="1810"/>
        </w:tabs>
      </w:pPr>
      <w:r>
        <w:rPr>
          <w:lang w:eastAsia="pt-PT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F0C835C" wp14:editId="5B5451BB">
                <wp:simplePos x="0" y="0"/>
                <wp:positionH relativeFrom="column">
                  <wp:posOffset>939800</wp:posOffset>
                </wp:positionH>
                <wp:positionV relativeFrom="paragraph">
                  <wp:posOffset>88265</wp:posOffset>
                </wp:positionV>
                <wp:extent cx="430306" cy="207719"/>
                <wp:effectExtent l="0" t="76200" r="0" b="20955"/>
                <wp:wrapNone/>
                <wp:docPr id="1349722620" name="Conexão em ângulos reto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30306" cy="207719"/>
                        </a:xfrm>
                        <a:prstGeom prst="bentConnector3">
                          <a:avLst>
                            <a:gd name="adj1" fmla="val 737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476C7E" id="Conexão em ângulos retos 3" o:spid="_x0000_s1026" type="#_x0000_t34" style="position:absolute;margin-left:74pt;margin-top:6.95pt;width:33.9pt;height:16.35pt;flip: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" adj="159" strokecolor="#4472c4 [3204]" strokeweight=".5pt">
                <v:stroke endarrow="block"/>
              </v:shape>
            </w:pict>
          </mc:Fallback>
        </mc:AlternateContent>
      </w:r>
      <w:r>
        <w:tab/>
        <w:t xml:space="preserve">        </w:t>
      </w:r>
      <w:proofErr w:type="spellStart"/>
      <w:r w:rsidRPr="00C02F2D">
        <w:t>species</w:t>
      </w:r>
      <w:proofErr w:type="spellEnd"/>
    </w:p>
    <w:p w14:paraId="6C54CAD3" w14:textId="17EE9A93" w:rsidR="00C02F2D" w:rsidRDefault="00C02F2D" w:rsidP="00C02F2D">
      <w:proofErr w:type="spellStart"/>
      <w:proofErr w:type="gramStart"/>
      <w:r w:rsidRPr="00C02F2D">
        <w:t>breeds</w:t>
      </w:r>
      <w:proofErr w:type="spellEnd"/>
      <w:r w:rsidRPr="00C02F2D">
        <w:t>(</w:t>
      </w:r>
      <w:proofErr w:type="gramEnd"/>
      <w:r w:rsidRPr="00C02F2D">
        <w:rPr>
          <w:u w:val="single"/>
        </w:rPr>
        <w:t>id</w:t>
      </w:r>
      <w:r w:rsidRPr="00C02F2D">
        <w:t xml:space="preserve">, </w:t>
      </w:r>
      <w:r w:rsidRPr="00C02F2D">
        <w:rPr>
          <w:u w:val="dotted"/>
        </w:rPr>
        <w:t>id_</w:t>
      </w:r>
      <w:r w:rsidRPr="00C02F2D">
        <w:rPr>
          <w:u w:val="dotted"/>
        </w:rPr>
        <w:t xml:space="preserve"> </w:t>
      </w:r>
      <w:proofErr w:type="spellStart"/>
      <w:r w:rsidRPr="00C02F2D">
        <w:rPr>
          <w:u w:val="dotted"/>
        </w:rPr>
        <w:t>species</w:t>
      </w:r>
      <w:proofErr w:type="spellEnd"/>
      <w:r>
        <w:t xml:space="preserve">, </w:t>
      </w:r>
      <w:proofErr w:type="spellStart"/>
      <w:r>
        <w:t>name</w:t>
      </w:r>
      <w:proofErr w:type="spellEnd"/>
      <w:r w:rsidRPr="00C02F2D">
        <w:t>)</w:t>
      </w:r>
    </w:p>
    <w:p w14:paraId="728AA6A5" w14:textId="77777777" w:rsidR="00C02F2D" w:rsidRDefault="00C02F2D" w:rsidP="00C02F2D"/>
    <w:p w14:paraId="34DEDB6F" w14:textId="38FA2F1B" w:rsidR="00C02F2D" w:rsidRDefault="00C02F2D" w:rsidP="00C02F2D">
      <w:proofErr w:type="spellStart"/>
      <w:proofErr w:type="gramStart"/>
      <w:r w:rsidRPr="00C02F2D">
        <w:t>partners</w:t>
      </w:r>
      <w:proofErr w:type="spellEnd"/>
      <w:r>
        <w:t>(</w:t>
      </w:r>
      <w:proofErr w:type="gramEnd"/>
      <w:r w:rsidRPr="00C02F2D">
        <w:rPr>
          <w:u w:val="single"/>
        </w:rPr>
        <w:t>id</w:t>
      </w:r>
      <w:r>
        <w:t xml:space="preserve">, </w:t>
      </w:r>
      <w:proofErr w:type="spellStart"/>
      <w:r>
        <w:t>name</w:t>
      </w:r>
      <w:proofErr w:type="spellEnd"/>
      <w:r>
        <w:t xml:space="preserve">, </w:t>
      </w:r>
      <w:proofErr w:type="spellStart"/>
      <w:r>
        <w:t>type</w:t>
      </w:r>
      <w:proofErr w:type="spellEnd"/>
      <w:r>
        <w:t xml:space="preserve">, </w:t>
      </w:r>
      <w:proofErr w:type="spellStart"/>
      <w:r>
        <w:t>contact</w:t>
      </w:r>
      <w:proofErr w:type="spellEnd"/>
      <w:r>
        <w:t>)</w:t>
      </w:r>
    </w:p>
    <w:p w14:paraId="7077D75E" w14:textId="77777777" w:rsidR="00C02F2D" w:rsidRDefault="00C02F2D" w:rsidP="00C02F2D"/>
    <w:p w14:paraId="2847AF9E" w14:textId="42DB92D3" w:rsidR="00C02F2D" w:rsidRDefault="00C02F2D" w:rsidP="00C02F2D">
      <w:proofErr w:type="spellStart"/>
      <w:proofErr w:type="gramStart"/>
      <w:r w:rsidRPr="00C02F2D">
        <w:t>veterinarians</w:t>
      </w:r>
      <w:proofErr w:type="spellEnd"/>
      <w:r>
        <w:t>(</w:t>
      </w:r>
      <w:proofErr w:type="gramEnd"/>
      <w:r w:rsidRPr="00C02F2D">
        <w:rPr>
          <w:u w:val="single"/>
        </w:rPr>
        <w:t>id</w:t>
      </w:r>
      <w:r>
        <w:t xml:space="preserve">, </w:t>
      </w:r>
      <w:proofErr w:type="spellStart"/>
      <w:r>
        <w:t>name</w:t>
      </w:r>
      <w:proofErr w:type="spellEnd"/>
      <w:r>
        <w:t xml:space="preserve">, </w:t>
      </w:r>
      <w:proofErr w:type="spellStart"/>
      <w:r w:rsidRPr="00C02F2D">
        <w:t>license_number</w:t>
      </w:r>
      <w:proofErr w:type="spellEnd"/>
      <w:r>
        <w:t xml:space="preserve">, </w:t>
      </w:r>
      <w:proofErr w:type="spellStart"/>
      <w:r w:rsidRPr="00C02F2D">
        <w:t>phone</w:t>
      </w:r>
      <w:proofErr w:type="spellEnd"/>
      <w:r>
        <w:t>)</w:t>
      </w:r>
    </w:p>
    <w:p w14:paraId="1A66B789" w14:textId="54CFD897" w:rsidR="00C02F2D" w:rsidRDefault="00C02F2D" w:rsidP="00C02F2D">
      <w:pPr>
        <w:tabs>
          <w:tab w:val="left" w:pos="1920"/>
          <w:tab w:val="left" w:pos="2630"/>
        </w:tabs>
      </w:pPr>
      <w:r>
        <w:rPr>
          <w:lang w:eastAsia="pt-PT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A3E8EAC" wp14:editId="5D697F14">
                <wp:simplePos x="0" y="0"/>
                <wp:positionH relativeFrom="column">
                  <wp:posOffset>1174750</wp:posOffset>
                </wp:positionH>
                <wp:positionV relativeFrom="paragraph">
                  <wp:posOffset>76200</wp:posOffset>
                </wp:positionV>
                <wp:extent cx="429895" cy="207645"/>
                <wp:effectExtent l="0" t="76200" r="0" b="20955"/>
                <wp:wrapNone/>
                <wp:docPr id="1983025846" name="Conexão em ângulos reto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29895" cy="207645"/>
                        </a:xfrm>
                        <a:prstGeom prst="bentConnector3">
                          <a:avLst>
                            <a:gd name="adj1" fmla="val 737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BF5F99" id="Conexão em ângulos retos 3" o:spid="_x0000_s1026" type="#_x0000_t34" style="position:absolute;margin-left:92.5pt;margin-top:6pt;width:33.85pt;height:16.35pt;flip:y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" adj="159" strokecolor="#4472c4 [3204]" strokeweight=".5pt">
                <v:stroke endarrow="block"/>
              </v:shape>
            </w:pict>
          </mc:Fallback>
        </mc:AlternateContent>
      </w:r>
      <w:r>
        <w:tab/>
      </w:r>
      <w:r>
        <w:tab/>
      </w:r>
      <w:proofErr w:type="spellStart"/>
      <w:r>
        <w:t>breeds</w:t>
      </w:r>
      <w:proofErr w:type="spellEnd"/>
    </w:p>
    <w:p w14:paraId="7FC7C83E" w14:textId="6052BC56" w:rsidR="00C02F2D" w:rsidRDefault="00C02F2D" w:rsidP="00C02F2D">
      <w:proofErr w:type="spellStart"/>
      <w:proofErr w:type="gramStart"/>
      <w:r w:rsidRPr="00C02F2D">
        <w:t>animals</w:t>
      </w:r>
      <w:proofErr w:type="spellEnd"/>
      <w:r>
        <w:t>(</w:t>
      </w:r>
      <w:proofErr w:type="gramEnd"/>
      <w:r w:rsidRPr="00C02F2D">
        <w:rPr>
          <w:u w:val="single"/>
        </w:rPr>
        <w:t>id</w:t>
      </w:r>
      <w:r>
        <w:t xml:space="preserve">, </w:t>
      </w:r>
      <w:proofErr w:type="spellStart"/>
      <w:r>
        <w:t>name</w:t>
      </w:r>
      <w:proofErr w:type="spellEnd"/>
      <w:r>
        <w:t xml:space="preserve">, </w:t>
      </w:r>
      <w:proofErr w:type="spellStart"/>
      <w:r w:rsidRPr="00C02F2D">
        <w:rPr>
          <w:u w:val="dotted"/>
        </w:rPr>
        <w:t>id_breed</w:t>
      </w:r>
      <w:proofErr w:type="spellEnd"/>
      <w:r>
        <w:t>, age, status)</w:t>
      </w:r>
    </w:p>
    <w:p w14:paraId="6EBAF238" w14:textId="111B38B3" w:rsidR="00C02F2D" w:rsidRDefault="00354634" w:rsidP="00354634">
      <w:pPr>
        <w:tabs>
          <w:tab w:val="left" w:pos="2500"/>
        </w:tabs>
      </w:pPr>
      <w:r>
        <w:rPr>
          <w:lang w:eastAsia="pt-PT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A94187A" wp14:editId="605370FE">
                <wp:simplePos x="0" y="0"/>
                <wp:positionH relativeFrom="column">
                  <wp:posOffset>1111250</wp:posOffset>
                </wp:positionH>
                <wp:positionV relativeFrom="paragraph">
                  <wp:posOffset>76200</wp:posOffset>
                </wp:positionV>
                <wp:extent cx="429895" cy="207645"/>
                <wp:effectExtent l="0" t="76200" r="0" b="20955"/>
                <wp:wrapNone/>
                <wp:docPr id="504378795" name="Conexão em ângulos reto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29895" cy="207645"/>
                        </a:xfrm>
                        <a:prstGeom prst="bentConnector3">
                          <a:avLst>
                            <a:gd name="adj1" fmla="val 737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CF90F9" id="Conexão em ângulos retos 3" o:spid="_x0000_s1026" type="#_x0000_t34" style="position:absolute;margin-left:87.5pt;margin-top:6pt;width:33.85pt;height:16.35pt;flip:y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" adj="159" strokecolor="#4472c4 [3204]" strokeweight=".5pt">
                <v:stroke endarrow="block"/>
              </v:shape>
            </w:pict>
          </mc:Fallback>
        </mc:AlternateContent>
      </w:r>
      <w:r>
        <w:tab/>
      </w:r>
      <w:proofErr w:type="spellStart"/>
      <w:r>
        <w:t>animals</w:t>
      </w:r>
      <w:proofErr w:type="spellEnd"/>
    </w:p>
    <w:p w14:paraId="20009BC1" w14:textId="5F656088" w:rsidR="00C02F2D" w:rsidRDefault="00C02F2D" w:rsidP="00C02F2D">
      <w:proofErr w:type="spellStart"/>
      <w:r w:rsidRPr="00C02F2D">
        <w:t>lost_</w:t>
      </w:r>
      <w:proofErr w:type="gramStart"/>
      <w:r w:rsidRPr="00C02F2D">
        <w:t>animals</w:t>
      </w:r>
      <w:proofErr w:type="spellEnd"/>
      <w:r>
        <w:t>(</w:t>
      </w:r>
      <w:proofErr w:type="gramEnd"/>
      <w:r w:rsidR="00354634" w:rsidRPr="00354634">
        <w:rPr>
          <w:u w:val="single"/>
        </w:rPr>
        <w:t>id</w:t>
      </w:r>
      <w:r w:rsidR="00354634">
        <w:t xml:space="preserve">, </w:t>
      </w:r>
      <w:proofErr w:type="spellStart"/>
      <w:r w:rsidR="00354634" w:rsidRPr="00354634">
        <w:rPr>
          <w:u w:val="dotted"/>
        </w:rPr>
        <w:t>id_animal</w:t>
      </w:r>
      <w:proofErr w:type="spellEnd"/>
      <w:r w:rsidR="00354634">
        <w:rPr>
          <w:u w:val="dotted"/>
        </w:rPr>
        <w:t>,</w:t>
      </w:r>
      <w:r w:rsidR="00354634">
        <w:t xml:space="preserve"> </w:t>
      </w:r>
      <w:proofErr w:type="spellStart"/>
      <w:r w:rsidR="00354634" w:rsidRPr="00354634">
        <w:t>last_seen_location</w:t>
      </w:r>
      <w:proofErr w:type="spellEnd"/>
      <w:r w:rsidR="00354634">
        <w:t xml:space="preserve">, </w:t>
      </w:r>
      <w:proofErr w:type="spellStart"/>
      <w:r w:rsidR="00354634" w:rsidRPr="00354634">
        <w:t>lost_date</w:t>
      </w:r>
      <w:proofErr w:type="spellEnd"/>
      <w:r w:rsidR="00354634">
        <w:t xml:space="preserve">, </w:t>
      </w:r>
      <w:proofErr w:type="spellStart"/>
      <w:r w:rsidR="00354634" w:rsidRPr="00354634">
        <w:t>contact_phone</w:t>
      </w:r>
      <w:proofErr w:type="spellEnd"/>
      <w:r>
        <w:t>)</w:t>
      </w:r>
    </w:p>
    <w:p w14:paraId="24F89DE5" w14:textId="77777777" w:rsidR="00354634" w:rsidRDefault="00354634" w:rsidP="00C02F2D"/>
    <w:p w14:paraId="2F78A20E" w14:textId="6BCB6A66" w:rsidR="00354634" w:rsidRDefault="00354634" w:rsidP="00C02F2D">
      <w:proofErr w:type="spellStart"/>
      <w:proofErr w:type="gramStart"/>
      <w:r w:rsidRPr="00354634">
        <w:t>checkups</w:t>
      </w:r>
      <w:proofErr w:type="spellEnd"/>
      <w:r>
        <w:t>(</w:t>
      </w:r>
      <w:proofErr w:type="gramEnd"/>
      <w:r w:rsidRPr="00354634">
        <w:rPr>
          <w:u w:val="single"/>
        </w:rPr>
        <w:t>id</w:t>
      </w:r>
      <w:r>
        <w:t xml:space="preserve">, </w:t>
      </w:r>
      <w:proofErr w:type="spellStart"/>
      <w:r w:rsidRPr="00354634">
        <w:rPr>
          <w:u w:val="dotted"/>
        </w:rPr>
        <w:t>id_animal</w:t>
      </w:r>
      <w:proofErr w:type="spellEnd"/>
      <w:r>
        <w:t>,</w:t>
      </w:r>
      <w:r w:rsidRPr="00354634">
        <w:t xml:space="preserve"> </w:t>
      </w:r>
      <w:proofErr w:type="spellStart"/>
      <w:r w:rsidRPr="00354634">
        <w:t>checkup_date</w:t>
      </w:r>
      <w:proofErr w:type="spellEnd"/>
      <w:r>
        <w:t xml:space="preserve">, </w:t>
      </w:r>
      <w:r w:rsidRPr="00354634">
        <w:t>notes</w:t>
      </w:r>
      <w:r>
        <w:t xml:space="preserve">, </w:t>
      </w:r>
      <w:proofErr w:type="spellStart"/>
      <w:r w:rsidRPr="00354634">
        <w:rPr>
          <w:u w:val="dotted"/>
        </w:rPr>
        <w:t>id_vet</w:t>
      </w:r>
      <w:proofErr w:type="spellEnd"/>
      <w:r>
        <w:t>)</w:t>
      </w:r>
    </w:p>
    <w:p w14:paraId="58C65BCC" w14:textId="77777777" w:rsidR="00354634" w:rsidRDefault="00354634" w:rsidP="00C02F2D"/>
    <w:p w14:paraId="791587CB" w14:textId="619815DA" w:rsidR="00354634" w:rsidRPr="00C02F2D" w:rsidRDefault="00354634" w:rsidP="00C02F2D">
      <w:proofErr w:type="spellStart"/>
      <w:proofErr w:type="gramStart"/>
      <w:r w:rsidRPr="00354634">
        <w:t>results</w:t>
      </w:r>
      <w:proofErr w:type="spellEnd"/>
      <w:r>
        <w:t>(</w:t>
      </w:r>
      <w:proofErr w:type="gramEnd"/>
      <w:r w:rsidRPr="00354634">
        <w:rPr>
          <w:u w:val="single"/>
        </w:rPr>
        <w:t>id</w:t>
      </w:r>
      <w:r>
        <w:t xml:space="preserve">, </w:t>
      </w:r>
      <w:proofErr w:type="spellStart"/>
      <w:r>
        <w:rPr>
          <w:u w:val="dotted"/>
        </w:rPr>
        <w:t>id_checkup</w:t>
      </w:r>
      <w:proofErr w:type="spellEnd"/>
      <w:r>
        <w:t xml:space="preserve">, </w:t>
      </w:r>
      <w:proofErr w:type="spellStart"/>
      <w:r>
        <w:t>diagnosis</w:t>
      </w:r>
      <w:proofErr w:type="spellEnd"/>
      <w:r>
        <w:t>,</w:t>
      </w:r>
      <w:r>
        <w:t xml:space="preserve"> </w:t>
      </w:r>
      <w:proofErr w:type="spellStart"/>
      <w:r>
        <w:t>treatment</w:t>
      </w:r>
      <w:proofErr w:type="spellEnd"/>
      <w:r>
        <w:t>)</w:t>
      </w:r>
    </w:p>
    <w:p w14:paraId="4BCFD75E" w14:textId="77777777" w:rsidR="00C02F2D" w:rsidRDefault="00C02F2D" w:rsidP="00C02F2D"/>
    <w:p w14:paraId="2019F265" w14:textId="0579CB56" w:rsidR="00354634" w:rsidRDefault="00354634" w:rsidP="00C02F2D">
      <w:proofErr w:type="spellStart"/>
      <w:r w:rsidRPr="00354634">
        <w:t>adoption_</w:t>
      </w:r>
      <w:proofErr w:type="gramStart"/>
      <w:r w:rsidRPr="00354634">
        <w:t>process</w:t>
      </w:r>
      <w:proofErr w:type="spellEnd"/>
      <w:r>
        <w:t>(</w:t>
      </w:r>
      <w:proofErr w:type="gramEnd"/>
      <w:r w:rsidRPr="00354634">
        <w:rPr>
          <w:u w:val="single"/>
        </w:rPr>
        <w:t>id</w:t>
      </w:r>
      <w:r>
        <w:t xml:space="preserve">, </w:t>
      </w:r>
      <w:proofErr w:type="spellStart"/>
      <w:r>
        <w:rPr>
          <w:u w:val="dotted"/>
        </w:rPr>
        <w:t>id</w:t>
      </w:r>
      <w:r>
        <w:rPr>
          <w:u w:val="dotted"/>
        </w:rPr>
        <w:t>_animal</w:t>
      </w:r>
      <w:proofErr w:type="spellEnd"/>
      <w:r>
        <w:rPr>
          <w:u w:val="dotted"/>
        </w:rPr>
        <w:t xml:space="preserve">, </w:t>
      </w:r>
      <w:proofErr w:type="spellStart"/>
      <w:r>
        <w:rPr>
          <w:u w:val="dotted"/>
        </w:rPr>
        <w:t>id_user</w:t>
      </w:r>
      <w:proofErr w:type="spellEnd"/>
      <w:r>
        <w:t xml:space="preserve">, </w:t>
      </w:r>
      <w:proofErr w:type="spellStart"/>
      <w:r>
        <w:t>request_date</w:t>
      </w:r>
      <w:proofErr w:type="spellEnd"/>
      <w:r>
        <w:t>)</w:t>
      </w:r>
    </w:p>
    <w:p w14:paraId="7DFDA327" w14:textId="77777777" w:rsidR="00354634" w:rsidRDefault="00354634" w:rsidP="00C02F2D"/>
    <w:p w14:paraId="0482E3AA" w14:textId="48FC557E" w:rsidR="00354634" w:rsidRDefault="00354634" w:rsidP="00C02F2D">
      <w:proofErr w:type="spellStart"/>
      <w:proofErr w:type="gramStart"/>
      <w:r w:rsidRPr="00354634">
        <w:t>donations</w:t>
      </w:r>
      <w:proofErr w:type="spellEnd"/>
      <w:r>
        <w:t>(</w:t>
      </w:r>
      <w:proofErr w:type="gramEnd"/>
      <w:r w:rsidRPr="00354634">
        <w:rPr>
          <w:u w:val="single"/>
        </w:rPr>
        <w:t>id</w:t>
      </w:r>
      <w:r>
        <w:t xml:space="preserve">, </w:t>
      </w:r>
      <w:proofErr w:type="spellStart"/>
      <w:r>
        <w:rPr>
          <w:u w:val="dotted"/>
        </w:rPr>
        <w:t>id_</w:t>
      </w:r>
      <w:r>
        <w:rPr>
          <w:u w:val="dotted"/>
        </w:rPr>
        <w:t>user</w:t>
      </w:r>
      <w:proofErr w:type="spellEnd"/>
      <w:r>
        <w:t xml:space="preserve">, </w:t>
      </w:r>
      <w:proofErr w:type="spellStart"/>
      <w:r>
        <w:t>donation_date</w:t>
      </w:r>
      <w:proofErr w:type="spellEnd"/>
      <w:r>
        <w:t>)</w:t>
      </w:r>
    </w:p>
    <w:p w14:paraId="1EA4F798" w14:textId="73144CE5" w:rsidR="00E5349C" w:rsidRDefault="00E5349C" w:rsidP="007A3042"/>
    <w:p w14:paraId="39BB4D86" w14:textId="77777777" w:rsidR="006F1026" w:rsidRPr="00E5349C" w:rsidRDefault="006F1026" w:rsidP="007D55EA">
      <w:pPr>
        <w:pStyle w:val="titulo"/>
      </w:pPr>
      <w:bookmarkStart w:id="3" w:name="_Toc228438632"/>
      <w:r w:rsidRPr="00E5349C">
        <w:lastRenderedPageBreak/>
        <w:t>Dicionário de Dados</w:t>
      </w:r>
      <w:bookmarkEnd w:id="3"/>
    </w:p>
    <w:p w14:paraId="6199D635" w14:textId="77777777" w:rsidR="0087448D" w:rsidRDefault="0087448D" w:rsidP="007A3042">
      <w:pPr>
        <w:rPr>
          <w:b/>
          <w:bCs/>
        </w:rPr>
      </w:pPr>
    </w:p>
    <w:p w14:paraId="65BBA8DC" w14:textId="33307A0C" w:rsidR="006F1026" w:rsidRDefault="00755965" w:rsidP="007A3042">
      <w:pPr>
        <w:rPr>
          <w:b/>
          <w:bCs/>
        </w:rPr>
      </w:pPr>
      <w:proofErr w:type="spellStart"/>
      <w:r>
        <w:rPr>
          <w:b/>
          <w:bCs/>
        </w:rPr>
        <w:t>v</w:t>
      </w:r>
      <w:r w:rsidR="006144C4" w:rsidRPr="006144C4">
        <w:rPr>
          <w:b/>
          <w:bCs/>
        </w:rPr>
        <w:t>olunteers</w:t>
      </w:r>
      <w:proofErr w:type="spellEnd"/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1328"/>
        <w:gridCol w:w="1322"/>
        <w:gridCol w:w="1599"/>
        <w:gridCol w:w="1349"/>
        <w:gridCol w:w="1158"/>
        <w:gridCol w:w="1738"/>
      </w:tblGrid>
      <w:tr w:rsidR="00E5349C" w14:paraId="4E381324" w14:textId="77777777" w:rsidTr="00D7767B">
        <w:tc>
          <w:tcPr>
            <w:tcW w:w="1328" w:type="dxa"/>
          </w:tcPr>
          <w:p w14:paraId="6B49F88E" w14:textId="77777777" w:rsidR="0087448D" w:rsidRDefault="0087448D" w:rsidP="00B171C5">
            <w:r>
              <w:t xml:space="preserve">Nome </w:t>
            </w:r>
            <w:r w:rsidR="00E5349C">
              <w:t xml:space="preserve">dos </w:t>
            </w:r>
            <w:r>
              <w:t>Campos</w:t>
            </w:r>
          </w:p>
        </w:tc>
        <w:tc>
          <w:tcPr>
            <w:tcW w:w="1322" w:type="dxa"/>
          </w:tcPr>
          <w:p w14:paraId="0FD14A5D" w14:textId="77777777" w:rsidR="0087448D" w:rsidRDefault="0087448D" w:rsidP="00B171C5">
            <w:r>
              <w:t>Descrição</w:t>
            </w:r>
          </w:p>
        </w:tc>
        <w:tc>
          <w:tcPr>
            <w:tcW w:w="1599" w:type="dxa"/>
          </w:tcPr>
          <w:p w14:paraId="6B1E7F1D" w14:textId="77777777" w:rsidR="0087448D" w:rsidRDefault="0087448D" w:rsidP="00B171C5">
            <w:r>
              <w:t>Tipo de Dados</w:t>
            </w:r>
          </w:p>
        </w:tc>
        <w:tc>
          <w:tcPr>
            <w:tcW w:w="1349" w:type="dxa"/>
          </w:tcPr>
          <w:p w14:paraId="0BFF779F" w14:textId="77777777" w:rsidR="0087448D" w:rsidRDefault="0087448D" w:rsidP="00B171C5">
            <w:r>
              <w:t>Obrigatório?</w:t>
            </w:r>
          </w:p>
        </w:tc>
        <w:tc>
          <w:tcPr>
            <w:tcW w:w="1158" w:type="dxa"/>
          </w:tcPr>
          <w:p w14:paraId="629CBA71" w14:textId="77777777" w:rsidR="0087448D" w:rsidRDefault="0087448D" w:rsidP="00B171C5">
            <w:r>
              <w:t>Chave Primária?</w:t>
            </w:r>
          </w:p>
        </w:tc>
        <w:tc>
          <w:tcPr>
            <w:tcW w:w="1738" w:type="dxa"/>
          </w:tcPr>
          <w:p w14:paraId="31A97D48" w14:textId="77777777" w:rsidR="0087448D" w:rsidRDefault="0087448D" w:rsidP="00B171C5">
            <w:r>
              <w:t>Observações</w:t>
            </w:r>
          </w:p>
        </w:tc>
      </w:tr>
      <w:tr w:rsidR="00D7767B" w14:paraId="72115304" w14:textId="77777777" w:rsidTr="006144C4">
        <w:trPr>
          <w:trHeight w:val="565"/>
        </w:trPr>
        <w:tc>
          <w:tcPr>
            <w:tcW w:w="1328" w:type="dxa"/>
          </w:tcPr>
          <w:p w14:paraId="584319B4" w14:textId="3D79A4D0" w:rsidR="00D7767B" w:rsidRDefault="006144C4" w:rsidP="00D7767B">
            <w:r>
              <w:t>id</w:t>
            </w:r>
          </w:p>
        </w:tc>
        <w:tc>
          <w:tcPr>
            <w:tcW w:w="1322" w:type="dxa"/>
          </w:tcPr>
          <w:p w14:paraId="213DEF20" w14:textId="56EE0C9D" w:rsidR="00D7767B" w:rsidRDefault="006144C4" w:rsidP="00D7767B">
            <w:r w:rsidRPr="006144C4">
              <w:t>ID do voluntário</w:t>
            </w:r>
          </w:p>
        </w:tc>
        <w:tc>
          <w:tcPr>
            <w:tcW w:w="1599" w:type="dxa"/>
          </w:tcPr>
          <w:p w14:paraId="600B6535" w14:textId="7D609D47" w:rsidR="00D7767B" w:rsidRDefault="006144C4" w:rsidP="00D7767B">
            <w:r>
              <w:t>INT</w:t>
            </w:r>
          </w:p>
        </w:tc>
        <w:tc>
          <w:tcPr>
            <w:tcW w:w="1349" w:type="dxa"/>
          </w:tcPr>
          <w:p w14:paraId="30368024" w14:textId="01F0C250" w:rsidR="00D7767B" w:rsidRDefault="006144C4" w:rsidP="00D7767B">
            <w:r w:rsidRPr="006144C4">
              <w:t>Sim</w:t>
            </w:r>
          </w:p>
        </w:tc>
        <w:tc>
          <w:tcPr>
            <w:tcW w:w="1158" w:type="dxa"/>
          </w:tcPr>
          <w:p w14:paraId="35DEAF68" w14:textId="59BD6FE4" w:rsidR="00D7767B" w:rsidRDefault="006144C4" w:rsidP="00D7767B">
            <w:r w:rsidRPr="006144C4">
              <w:t>Sim</w:t>
            </w:r>
          </w:p>
        </w:tc>
        <w:tc>
          <w:tcPr>
            <w:tcW w:w="1738" w:type="dxa"/>
          </w:tcPr>
          <w:p w14:paraId="3AFC09D0" w14:textId="325CEB66" w:rsidR="00D7767B" w:rsidRDefault="006144C4" w:rsidP="00D7767B">
            <w:proofErr w:type="spellStart"/>
            <w:r w:rsidRPr="006144C4">
              <w:t>Auto_Increment</w:t>
            </w:r>
            <w:proofErr w:type="spellEnd"/>
          </w:p>
        </w:tc>
      </w:tr>
      <w:tr w:rsidR="00D7767B" w14:paraId="3E4201FE" w14:textId="77777777" w:rsidTr="00D7767B">
        <w:tc>
          <w:tcPr>
            <w:tcW w:w="1328" w:type="dxa"/>
          </w:tcPr>
          <w:p w14:paraId="1DAAB438" w14:textId="72456C63" w:rsidR="00D7767B" w:rsidRDefault="006144C4" w:rsidP="00D7767B">
            <w:proofErr w:type="spellStart"/>
            <w:r>
              <w:t>name</w:t>
            </w:r>
            <w:proofErr w:type="spellEnd"/>
          </w:p>
        </w:tc>
        <w:tc>
          <w:tcPr>
            <w:tcW w:w="1322" w:type="dxa"/>
          </w:tcPr>
          <w:p w14:paraId="38D0943F" w14:textId="4F16A4B8" w:rsidR="00D7767B" w:rsidRDefault="006144C4" w:rsidP="00D7767B">
            <w:r w:rsidRPr="006144C4">
              <w:t>Nome completo</w:t>
            </w:r>
          </w:p>
        </w:tc>
        <w:tc>
          <w:tcPr>
            <w:tcW w:w="1599" w:type="dxa"/>
          </w:tcPr>
          <w:p w14:paraId="34D40ECD" w14:textId="2E266C6C" w:rsidR="00D7767B" w:rsidRDefault="006144C4" w:rsidP="00D7767B">
            <w:proofErr w:type="gramStart"/>
            <w:r w:rsidRPr="006144C4">
              <w:t>VARCHAR(</w:t>
            </w:r>
            <w:proofErr w:type="gramEnd"/>
            <w:r w:rsidRPr="006144C4">
              <w:t>51)</w:t>
            </w:r>
          </w:p>
        </w:tc>
        <w:tc>
          <w:tcPr>
            <w:tcW w:w="1349" w:type="dxa"/>
          </w:tcPr>
          <w:p w14:paraId="4648A71D" w14:textId="257E0156" w:rsidR="00D7767B" w:rsidRDefault="006144C4" w:rsidP="00D7767B">
            <w:r w:rsidRPr="006144C4">
              <w:t>Sim</w:t>
            </w:r>
          </w:p>
        </w:tc>
        <w:tc>
          <w:tcPr>
            <w:tcW w:w="1158" w:type="dxa"/>
          </w:tcPr>
          <w:p w14:paraId="6C3FD8CD" w14:textId="5B280838" w:rsidR="00D7767B" w:rsidRDefault="006144C4" w:rsidP="00D7767B">
            <w:r>
              <w:t>Não</w:t>
            </w:r>
          </w:p>
        </w:tc>
        <w:tc>
          <w:tcPr>
            <w:tcW w:w="1738" w:type="dxa"/>
          </w:tcPr>
          <w:p w14:paraId="686D256F" w14:textId="77777777" w:rsidR="00D7767B" w:rsidRDefault="00D7767B" w:rsidP="00D7767B"/>
        </w:tc>
      </w:tr>
      <w:tr w:rsidR="00D7767B" w14:paraId="1F8E607A" w14:textId="77777777" w:rsidTr="00D7767B">
        <w:tc>
          <w:tcPr>
            <w:tcW w:w="1328" w:type="dxa"/>
          </w:tcPr>
          <w:p w14:paraId="055351FB" w14:textId="22D011C4" w:rsidR="00D7767B" w:rsidRDefault="006144C4" w:rsidP="00D7767B">
            <w:proofErr w:type="spellStart"/>
            <w:r>
              <w:t>phone</w:t>
            </w:r>
            <w:proofErr w:type="spellEnd"/>
          </w:p>
        </w:tc>
        <w:tc>
          <w:tcPr>
            <w:tcW w:w="1322" w:type="dxa"/>
          </w:tcPr>
          <w:p w14:paraId="687CC274" w14:textId="0BD7A5D1" w:rsidR="00D7767B" w:rsidRDefault="006144C4" w:rsidP="00D7767B">
            <w:r w:rsidRPr="006144C4">
              <w:t>Contacto</w:t>
            </w:r>
          </w:p>
        </w:tc>
        <w:tc>
          <w:tcPr>
            <w:tcW w:w="1599" w:type="dxa"/>
          </w:tcPr>
          <w:p w14:paraId="153CC5CB" w14:textId="7F928ECA" w:rsidR="00D7767B" w:rsidRDefault="006144C4" w:rsidP="00D7767B">
            <w:proofErr w:type="gramStart"/>
            <w:r w:rsidRPr="006144C4">
              <w:t>VARCHAR(</w:t>
            </w:r>
            <w:proofErr w:type="gramEnd"/>
            <w:r w:rsidRPr="006144C4">
              <w:t>20)</w:t>
            </w:r>
          </w:p>
        </w:tc>
        <w:tc>
          <w:tcPr>
            <w:tcW w:w="1349" w:type="dxa"/>
          </w:tcPr>
          <w:p w14:paraId="577CB491" w14:textId="0B795417" w:rsidR="00D7767B" w:rsidRDefault="006144C4" w:rsidP="00D7767B">
            <w:r w:rsidRPr="006144C4">
              <w:t>Sim</w:t>
            </w:r>
          </w:p>
        </w:tc>
        <w:tc>
          <w:tcPr>
            <w:tcW w:w="1158" w:type="dxa"/>
          </w:tcPr>
          <w:p w14:paraId="662804E0" w14:textId="179E8C16" w:rsidR="00D7767B" w:rsidRDefault="006144C4" w:rsidP="00D7767B">
            <w:r>
              <w:t>Não</w:t>
            </w:r>
          </w:p>
        </w:tc>
        <w:tc>
          <w:tcPr>
            <w:tcW w:w="1738" w:type="dxa"/>
          </w:tcPr>
          <w:p w14:paraId="284FFC4A" w14:textId="77777777" w:rsidR="00D7767B" w:rsidRDefault="00D7767B" w:rsidP="00D7767B"/>
        </w:tc>
      </w:tr>
      <w:tr w:rsidR="00D7767B" w14:paraId="5C87D792" w14:textId="77777777" w:rsidTr="00D7767B">
        <w:tc>
          <w:tcPr>
            <w:tcW w:w="1328" w:type="dxa"/>
          </w:tcPr>
          <w:p w14:paraId="3417E7A3" w14:textId="7C829F90" w:rsidR="00D7767B" w:rsidRDefault="006144C4" w:rsidP="00D7767B">
            <w:proofErr w:type="spellStart"/>
            <w:r>
              <w:t>city</w:t>
            </w:r>
            <w:proofErr w:type="spellEnd"/>
          </w:p>
        </w:tc>
        <w:tc>
          <w:tcPr>
            <w:tcW w:w="1322" w:type="dxa"/>
          </w:tcPr>
          <w:p w14:paraId="141E1E5A" w14:textId="68907F14" w:rsidR="00D7767B" w:rsidRDefault="006144C4" w:rsidP="00D7767B">
            <w:r w:rsidRPr="006144C4">
              <w:t>Cidade</w:t>
            </w:r>
          </w:p>
        </w:tc>
        <w:tc>
          <w:tcPr>
            <w:tcW w:w="1599" w:type="dxa"/>
          </w:tcPr>
          <w:p w14:paraId="627F16C5" w14:textId="35D61973" w:rsidR="00D7767B" w:rsidRDefault="006144C4" w:rsidP="00D7767B">
            <w:proofErr w:type="gramStart"/>
            <w:r w:rsidRPr="006144C4">
              <w:t>VARCHAR(</w:t>
            </w:r>
            <w:proofErr w:type="gramEnd"/>
            <w:r w:rsidRPr="006144C4">
              <w:t>100)</w:t>
            </w:r>
          </w:p>
        </w:tc>
        <w:tc>
          <w:tcPr>
            <w:tcW w:w="1349" w:type="dxa"/>
          </w:tcPr>
          <w:p w14:paraId="4099669F" w14:textId="6B68EA61" w:rsidR="00D7767B" w:rsidRDefault="006144C4" w:rsidP="00D7767B">
            <w:r w:rsidRPr="006144C4">
              <w:t>Sim</w:t>
            </w:r>
          </w:p>
        </w:tc>
        <w:tc>
          <w:tcPr>
            <w:tcW w:w="1158" w:type="dxa"/>
          </w:tcPr>
          <w:p w14:paraId="5802C08B" w14:textId="720784AE" w:rsidR="00D7767B" w:rsidRDefault="006144C4" w:rsidP="00D7767B">
            <w:r>
              <w:t>Não</w:t>
            </w:r>
          </w:p>
        </w:tc>
        <w:tc>
          <w:tcPr>
            <w:tcW w:w="1738" w:type="dxa"/>
          </w:tcPr>
          <w:p w14:paraId="7CA18C14" w14:textId="77777777" w:rsidR="00D7767B" w:rsidRDefault="00D7767B" w:rsidP="00D7767B"/>
        </w:tc>
      </w:tr>
    </w:tbl>
    <w:p w14:paraId="4DAD6F51" w14:textId="77777777" w:rsidR="006F1026" w:rsidRPr="006F1026" w:rsidRDefault="006F1026" w:rsidP="007A3042">
      <w:pPr>
        <w:rPr>
          <w:b/>
          <w:bCs/>
        </w:rPr>
      </w:pPr>
    </w:p>
    <w:p w14:paraId="119442DB" w14:textId="3A04420C" w:rsidR="00D7767B" w:rsidRDefault="00755965" w:rsidP="00D7767B">
      <w:pPr>
        <w:rPr>
          <w:b/>
          <w:bCs/>
        </w:rPr>
      </w:pPr>
      <w:proofErr w:type="spellStart"/>
      <w:r w:rsidRPr="00755965">
        <w:rPr>
          <w:b/>
          <w:bCs/>
        </w:rPr>
        <w:t>horary</w:t>
      </w:r>
      <w:proofErr w:type="spellEnd"/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1445"/>
        <w:gridCol w:w="1298"/>
        <w:gridCol w:w="1515"/>
        <w:gridCol w:w="1349"/>
        <w:gridCol w:w="1149"/>
        <w:gridCol w:w="1738"/>
      </w:tblGrid>
      <w:tr w:rsidR="00D7767B" w14:paraId="272B847D" w14:textId="77777777" w:rsidTr="00137654">
        <w:tc>
          <w:tcPr>
            <w:tcW w:w="1445" w:type="dxa"/>
          </w:tcPr>
          <w:p w14:paraId="7FD58985" w14:textId="77777777" w:rsidR="00D7767B" w:rsidRDefault="00D7767B" w:rsidP="006104E9">
            <w:r>
              <w:t>Nome dos Campos</w:t>
            </w:r>
          </w:p>
        </w:tc>
        <w:tc>
          <w:tcPr>
            <w:tcW w:w="1298" w:type="dxa"/>
          </w:tcPr>
          <w:p w14:paraId="3E09BBD6" w14:textId="77777777" w:rsidR="00D7767B" w:rsidRDefault="00D7767B" w:rsidP="006104E9">
            <w:r>
              <w:t>Descrição</w:t>
            </w:r>
          </w:p>
        </w:tc>
        <w:tc>
          <w:tcPr>
            <w:tcW w:w="1515" w:type="dxa"/>
          </w:tcPr>
          <w:p w14:paraId="1677D8C9" w14:textId="77777777" w:rsidR="00D7767B" w:rsidRDefault="00D7767B" w:rsidP="006104E9">
            <w:r>
              <w:t>Tipo de Dados</w:t>
            </w:r>
          </w:p>
        </w:tc>
        <w:tc>
          <w:tcPr>
            <w:tcW w:w="1349" w:type="dxa"/>
          </w:tcPr>
          <w:p w14:paraId="0EC45AE8" w14:textId="77777777" w:rsidR="00D7767B" w:rsidRDefault="00D7767B" w:rsidP="006104E9">
            <w:r>
              <w:t>Obrigatório?</w:t>
            </w:r>
          </w:p>
        </w:tc>
        <w:tc>
          <w:tcPr>
            <w:tcW w:w="1149" w:type="dxa"/>
          </w:tcPr>
          <w:p w14:paraId="1DE03F7D" w14:textId="77777777" w:rsidR="00D7767B" w:rsidRDefault="00D7767B" w:rsidP="006104E9">
            <w:r>
              <w:t>Chave Primária?</w:t>
            </w:r>
          </w:p>
        </w:tc>
        <w:tc>
          <w:tcPr>
            <w:tcW w:w="1738" w:type="dxa"/>
          </w:tcPr>
          <w:p w14:paraId="3EF063A5" w14:textId="77777777" w:rsidR="00D7767B" w:rsidRDefault="00D7767B" w:rsidP="006104E9">
            <w:r>
              <w:t>Observações</w:t>
            </w:r>
          </w:p>
        </w:tc>
      </w:tr>
      <w:tr w:rsidR="00137654" w14:paraId="3349B37D" w14:textId="77777777" w:rsidTr="00137654">
        <w:tc>
          <w:tcPr>
            <w:tcW w:w="1445" w:type="dxa"/>
          </w:tcPr>
          <w:p w14:paraId="4B867731" w14:textId="0B0F4668" w:rsidR="00137654" w:rsidRDefault="00137654" w:rsidP="00137654">
            <w:r w:rsidRPr="00137654">
              <w:t>id</w:t>
            </w:r>
          </w:p>
        </w:tc>
        <w:tc>
          <w:tcPr>
            <w:tcW w:w="1298" w:type="dxa"/>
          </w:tcPr>
          <w:p w14:paraId="00976D18" w14:textId="6D4E0E6E" w:rsidR="00137654" w:rsidRDefault="00137654" w:rsidP="00137654">
            <w:r w:rsidRPr="00137654">
              <w:t>ID do horário</w:t>
            </w:r>
          </w:p>
        </w:tc>
        <w:tc>
          <w:tcPr>
            <w:tcW w:w="1515" w:type="dxa"/>
          </w:tcPr>
          <w:p w14:paraId="4C40E079" w14:textId="7D5E7E37" w:rsidR="00137654" w:rsidRDefault="00137654" w:rsidP="00137654">
            <w:r>
              <w:t>INT</w:t>
            </w:r>
          </w:p>
        </w:tc>
        <w:tc>
          <w:tcPr>
            <w:tcW w:w="1349" w:type="dxa"/>
          </w:tcPr>
          <w:p w14:paraId="6FF068FB" w14:textId="2D97B55F" w:rsidR="00137654" w:rsidRDefault="00137654" w:rsidP="00137654">
            <w:r w:rsidRPr="006144C4">
              <w:t>Sim</w:t>
            </w:r>
          </w:p>
        </w:tc>
        <w:tc>
          <w:tcPr>
            <w:tcW w:w="1149" w:type="dxa"/>
          </w:tcPr>
          <w:p w14:paraId="74F8677B" w14:textId="2A3F85AF" w:rsidR="00137654" w:rsidRDefault="00137654" w:rsidP="00137654">
            <w:r w:rsidRPr="00137654">
              <w:t>Sim</w:t>
            </w:r>
          </w:p>
        </w:tc>
        <w:tc>
          <w:tcPr>
            <w:tcW w:w="1738" w:type="dxa"/>
          </w:tcPr>
          <w:p w14:paraId="78A6D516" w14:textId="62772BA6" w:rsidR="00137654" w:rsidRDefault="00137654" w:rsidP="00137654">
            <w:proofErr w:type="spellStart"/>
            <w:r w:rsidRPr="006144C4">
              <w:t>Auto_Increment</w:t>
            </w:r>
            <w:proofErr w:type="spellEnd"/>
          </w:p>
        </w:tc>
      </w:tr>
      <w:tr w:rsidR="00137654" w14:paraId="045F1A6B" w14:textId="77777777" w:rsidTr="00137654">
        <w:tc>
          <w:tcPr>
            <w:tcW w:w="1445" w:type="dxa"/>
          </w:tcPr>
          <w:p w14:paraId="2D779E0D" w14:textId="001D2264" w:rsidR="00137654" w:rsidRDefault="00137654" w:rsidP="00137654">
            <w:proofErr w:type="spellStart"/>
            <w:r w:rsidRPr="00137654">
              <w:t>id_volunteers</w:t>
            </w:r>
            <w:proofErr w:type="spellEnd"/>
          </w:p>
        </w:tc>
        <w:tc>
          <w:tcPr>
            <w:tcW w:w="1298" w:type="dxa"/>
          </w:tcPr>
          <w:p w14:paraId="60F711D1" w14:textId="35117385" w:rsidR="00137654" w:rsidRDefault="00C67E69" w:rsidP="00137654">
            <w:r w:rsidRPr="00C67E69">
              <w:t>Voluntário escalado</w:t>
            </w:r>
          </w:p>
        </w:tc>
        <w:tc>
          <w:tcPr>
            <w:tcW w:w="1515" w:type="dxa"/>
          </w:tcPr>
          <w:p w14:paraId="01736881" w14:textId="6BBE849E" w:rsidR="00137654" w:rsidRDefault="00137654" w:rsidP="00137654">
            <w:r w:rsidRPr="00137654">
              <w:t>INT</w:t>
            </w:r>
          </w:p>
        </w:tc>
        <w:tc>
          <w:tcPr>
            <w:tcW w:w="1349" w:type="dxa"/>
          </w:tcPr>
          <w:p w14:paraId="437CCDB7" w14:textId="0B78C452" w:rsidR="00137654" w:rsidRDefault="00137654" w:rsidP="00137654">
            <w:r w:rsidRPr="006144C4">
              <w:t>Sim</w:t>
            </w:r>
          </w:p>
        </w:tc>
        <w:tc>
          <w:tcPr>
            <w:tcW w:w="1149" w:type="dxa"/>
          </w:tcPr>
          <w:p w14:paraId="25ECCFCF" w14:textId="3B8260A6" w:rsidR="00137654" w:rsidRDefault="003515FA" w:rsidP="00137654">
            <w:r>
              <w:t>Não</w:t>
            </w:r>
          </w:p>
        </w:tc>
        <w:tc>
          <w:tcPr>
            <w:tcW w:w="1738" w:type="dxa"/>
          </w:tcPr>
          <w:p w14:paraId="08ECED7A" w14:textId="5A7DE319" w:rsidR="00137654" w:rsidRDefault="00137654" w:rsidP="00137654">
            <w:r w:rsidRPr="00137654">
              <w:t>Chave Estrangeira</w:t>
            </w:r>
          </w:p>
        </w:tc>
      </w:tr>
      <w:tr w:rsidR="00137654" w14:paraId="1CBF7F60" w14:textId="77777777" w:rsidTr="00137654">
        <w:tc>
          <w:tcPr>
            <w:tcW w:w="1445" w:type="dxa"/>
          </w:tcPr>
          <w:p w14:paraId="4F853E15" w14:textId="6B05A140" w:rsidR="00137654" w:rsidRDefault="00137654" w:rsidP="00137654">
            <w:proofErr w:type="spellStart"/>
            <w:r w:rsidRPr="00137654">
              <w:t>day_week</w:t>
            </w:r>
            <w:proofErr w:type="spellEnd"/>
          </w:p>
        </w:tc>
        <w:tc>
          <w:tcPr>
            <w:tcW w:w="1298" w:type="dxa"/>
          </w:tcPr>
          <w:p w14:paraId="45AB82D8" w14:textId="3FE76889" w:rsidR="00137654" w:rsidRDefault="00C67E69" w:rsidP="00137654">
            <w:r w:rsidRPr="00C67E69">
              <w:t>Dia da semana</w:t>
            </w:r>
          </w:p>
        </w:tc>
        <w:tc>
          <w:tcPr>
            <w:tcW w:w="1515" w:type="dxa"/>
          </w:tcPr>
          <w:p w14:paraId="5FC782CA" w14:textId="36C5250F" w:rsidR="00137654" w:rsidRDefault="00137654" w:rsidP="00137654">
            <w:proofErr w:type="gramStart"/>
            <w:r w:rsidRPr="00137654">
              <w:t>VARCHAR(</w:t>
            </w:r>
            <w:proofErr w:type="gramEnd"/>
            <w:r w:rsidRPr="00137654">
              <w:t>20)</w:t>
            </w:r>
          </w:p>
        </w:tc>
        <w:tc>
          <w:tcPr>
            <w:tcW w:w="1349" w:type="dxa"/>
          </w:tcPr>
          <w:p w14:paraId="03F175EC" w14:textId="4D074F89" w:rsidR="00137654" w:rsidRDefault="00137654" w:rsidP="00137654">
            <w:r w:rsidRPr="006144C4">
              <w:t>Sim</w:t>
            </w:r>
          </w:p>
        </w:tc>
        <w:tc>
          <w:tcPr>
            <w:tcW w:w="1149" w:type="dxa"/>
          </w:tcPr>
          <w:p w14:paraId="61459FD8" w14:textId="20A53AD6" w:rsidR="00137654" w:rsidRDefault="003515FA" w:rsidP="00137654">
            <w:r>
              <w:t>Não</w:t>
            </w:r>
          </w:p>
        </w:tc>
        <w:tc>
          <w:tcPr>
            <w:tcW w:w="1738" w:type="dxa"/>
          </w:tcPr>
          <w:p w14:paraId="47121BC0" w14:textId="77777777" w:rsidR="00137654" w:rsidRDefault="00137654" w:rsidP="00137654"/>
        </w:tc>
      </w:tr>
      <w:tr w:rsidR="00137654" w14:paraId="779CFEEF" w14:textId="77777777" w:rsidTr="00137654">
        <w:tc>
          <w:tcPr>
            <w:tcW w:w="1445" w:type="dxa"/>
          </w:tcPr>
          <w:p w14:paraId="79864B8E" w14:textId="4A9407BA" w:rsidR="00137654" w:rsidRDefault="00137654" w:rsidP="00137654">
            <w:proofErr w:type="spellStart"/>
            <w:r w:rsidRPr="00137654">
              <w:t>start_time</w:t>
            </w:r>
            <w:proofErr w:type="spellEnd"/>
          </w:p>
        </w:tc>
        <w:tc>
          <w:tcPr>
            <w:tcW w:w="1298" w:type="dxa"/>
          </w:tcPr>
          <w:p w14:paraId="300D83F1" w14:textId="444F9660" w:rsidR="00137654" w:rsidRDefault="00C67E69" w:rsidP="00137654">
            <w:r w:rsidRPr="00C67E69">
              <w:t>Hora de entrada</w:t>
            </w:r>
          </w:p>
        </w:tc>
        <w:tc>
          <w:tcPr>
            <w:tcW w:w="1515" w:type="dxa"/>
          </w:tcPr>
          <w:p w14:paraId="118B8A0C" w14:textId="7D9BD0A2" w:rsidR="00137654" w:rsidRDefault="00137654" w:rsidP="00137654">
            <w:r w:rsidRPr="00137654">
              <w:t>TIME</w:t>
            </w:r>
          </w:p>
        </w:tc>
        <w:tc>
          <w:tcPr>
            <w:tcW w:w="1349" w:type="dxa"/>
          </w:tcPr>
          <w:p w14:paraId="313BAB81" w14:textId="0D8EABE7" w:rsidR="00137654" w:rsidRDefault="00137654" w:rsidP="00137654">
            <w:r w:rsidRPr="006144C4">
              <w:t>Sim</w:t>
            </w:r>
          </w:p>
        </w:tc>
        <w:tc>
          <w:tcPr>
            <w:tcW w:w="1149" w:type="dxa"/>
          </w:tcPr>
          <w:p w14:paraId="592F2FBB" w14:textId="63F0885E" w:rsidR="00137654" w:rsidRDefault="003515FA" w:rsidP="00137654">
            <w:r>
              <w:t>Não</w:t>
            </w:r>
          </w:p>
        </w:tc>
        <w:tc>
          <w:tcPr>
            <w:tcW w:w="1738" w:type="dxa"/>
          </w:tcPr>
          <w:p w14:paraId="0246F7CC" w14:textId="77777777" w:rsidR="00137654" w:rsidRDefault="00137654" w:rsidP="00137654"/>
        </w:tc>
      </w:tr>
      <w:tr w:rsidR="00137654" w14:paraId="15AF2697" w14:textId="77777777" w:rsidTr="00137654">
        <w:tc>
          <w:tcPr>
            <w:tcW w:w="1445" w:type="dxa"/>
          </w:tcPr>
          <w:p w14:paraId="5CED0F03" w14:textId="3FFFA651" w:rsidR="00137654" w:rsidRDefault="00137654" w:rsidP="00137654">
            <w:proofErr w:type="spellStart"/>
            <w:r w:rsidRPr="00137654">
              <w:t>end_time</w:t>
            </w:r>
            <w:proofErr w:type="spellEnd"/>
          </w:p>
        </w:tc>
        <w:tc>
          <w:tcPr>
            <w:tcW w:w="1298" w:type="dxa"/>
          </w:tcPr>
          <w:p w14:paraId="0D65BE22" w14:textId="2EF49BAE" w:rsidR="00137654" w:rsidRDefault="00C67E69" w:rsidP="00137654">
            <w:r w:rsidRPr="00C67E69">
              <w:t>Hora de saída</w:t>
            </w:r>
          </w:p>
        </w:tc>
        <w:tc>
          <w:tcPr>
            <w:tcW w:w="1515" w:type="dxa"/>
          </w:tcPr>
          <w:p w14:paraId="133BE23D" w14:textId="0C4E20BD" w:rsidR="00137654" w:rsidRDefault="00137654" w:rsidP="00137654">
            <w:r w:rsidRPr="00137654">
              <w:t>TIME</w:t>
            </w:r>
          </w:p>
        </w:tc>
        <w:tc>
          <w:tcPr>
            <w:tcW w:w="1349" w:type="dxa"/>
          </w:tcPr>
          <w:p w14:paraId="7B63075D" w14:textId="5822FB83" w:rsidR="00137654" w:rsidRDefault="00137654" w:rsidP="00137654">
            <w:r w:rsidRPr="006144C4">
              <w:t>Sim</w:t>
            </w:r>
          </w:p>
        </w:tc>
        <w:tc>
          <w:tcPr>
            <w:tcW w:w="1149" w:type="dxa"/>
          </w:tcPr>
          <w:p w14:paraId="211E6662" w14:textId="38AC0C74" w:rsidR="00137654" w:rsidRDefault="003515FA" w:rsidP="00137654">
            <w:r>
              <w:t>Não</w:t>
            </w:r>
          </w:p>
        </w:tc>
        <w:tc>
          <w:tcPr>
            <w:tcW w:w="1738" w:type="dxa"/>
          </w:tcPr>
          <w:p w14:paraId="264A9126" w14:textId="77777777" w:rsidR="00137654" w:rsidRDefault="00137654" w:rsidP="00137654"/>
        </w:tc>
      </w:tr>
    </w:tbl>
    <w:p w14:paraId="0DB190DD" w14:textId="77777777" w:rsidR="00D7767B" w:rsidRDefault="00D7767B" w:rsidP="007A3042"/>
    <w:p w14:paraId="700F38E9" w14:textId="4DA8EB72" w:rsidR="00D7767B" w:rsidRDefault="003515FA" w:rsidP="00D7767B">
      <w:pPr>
        <w:rPr>
          <w:b/>
          <w:bCs/>
        </w:rPr>
      </w:pPr>
      <w:proofErr w:type="spellStart"/>
      <w:r w:rsidRPr="003515FA">
        <w:rPr>
          <w:b/>
          <w:bCs/>
        </w:rPr>
        <w:t>participants</w:t>
      </w:r>
      <w:proofErr w:type="spellEnd"/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1328"/>
        <w:gridCol w:w="1322"/>
        <w:gridCol w:w="1599"/>
        <w:gridCol w:w="1349"/>
        <w:gridCol w:w="1158"/>
        <w:gridCol w:w="1738"/>
      </w:tblGrid>
      <w:tr w:rsidR="00D7767B" w14:paraId="356B1B8C" w14:textId="77777777" w:rsidTr="00D7767B">
        <w:tc>
          <w:tcPr>
            <w:tcW w:w="1328" w:type="dxa"/>
          </w:tcPr>
          <w:p w14:paraId="13073F8E" w14:textId="77777777" w:rsidR="00D7767B" w:rsidRDefault="00D7767B" w:rsidP="006104E9">
            <w:r>
              <w:t>Nome dos Campos</w:t>
            </w:r>
          </w:p>
        </w:tc>
        <w:tc>
          <w:tcPr>
            <w:tcW w:w="1322" w:type="dxa"/>
          </w:tcPr>
          <w:p w14:paraId="181DD646" w14:textId="77777777" w:rsidR="00D7767B" w:rsidRDefault="00D7767B" w:rsidP="006104E9">
            <w:r>
              <w:t>Descrição</w:t>
            </w:r>
          </w:p>
        </w:tc>
        <w:tc>
          <w:tcPr>
            <w:tcW w:w="1599" w:type="dxa"/>
          </w:tcPr>
          <w:p w14:paraId="4BB1EAEF" w14:textId="77777777" w:rsidR="00D7767B" w:rsidRDefault="00D7767B" w:rsidP="006104E9">
            <w:r>
              <w:t>Tipo de Dados</w:t>
            </w:r>
          </w:p>
        </w:tc>
        <w:tc>
          <w:tcPr>
            <w:tcW w:w="1349" w:type="dxa"/>
          </w:tcPr>
          <w:p w14:paraId="038EB2D0" w14:textId="77777777" w:rsidR="00D7767B" w:rsidRDefault="00D7767B" w:rsidP="006104E9">
            <w:r>
              <w:t>Obrigatório?</w:t>
            </w:r>
          </w:p>
        </w:tc>
        <w:tc>
          <w:tcPr>
            <w:tcW w:w="1158" w:type="dxa"/>
          </w:tcPr>
          <w:p w14:paraId="146E7CD4" w14:textId="77777777" w:rsidR="00D7767B" w:rsidRDefault="00D7767B" w:rsidP="006104E9">
            <w:r>
              <w:t>Chave Primária?</w:t>
            </w:r>
          </w:p>
        </w:tc>
        <w:tc>
          <w:tcPr>
            <w:tcW w:w="1738" w:type="dxa"/>
          </w:tcPr>
          <w:p w14:paraId="6DB78B62" w14:textId="77777777" w:rsidR="00D7767B" w:rsidRDefault="00D7767B" w:rsidP="006104E9">
            <w:r>
              <w:t>Observações</w:t>
            </w:r>
          </w:p>
        </w:tc>
      </w:tr>
      <w:tr w:rsidR="003515FA" w14:paraId="4F997D60" w14:textId="77777777" w:rsidTr="00D7767B">
        <w:tc>
          <w:tcPr>
            <w:tcW w:w="1328" w:type="dxa"/>
          </w:tcPr>
          <w:p w14:paraId="690CA7E4" w14:textId="7164F973" w:rsidR="003515FA" w:rsidRDefault="003515FA" w:rsidP="003515FA">
            <w:r w:rsidRPr="003515FA">
              <w:t>id</w:t>
            </w:r>
          </w:p>
        </w:tc>
        <w:tc>
          <w:tcPr>
            <w:tcW w:w="1322" w:type="dxa"/>
          </w:tcPr>
          <w:p w14:paraId="2591D475" w14:textId="33586C77" w:rsidR="003515FA" w:rsidRDefault="003515FA" w:rsidP="003515FA">
            <w:r w:rsidRPr="003515FA">
              <w:t>ID do participante</w:t>
            </w:r>
          </w:p>
        </w:tc>
        <w:tc>
          <w:tcPr>
            <w:tcW w:w="1599" w:type="dxa"/>
          </w:tcPr>
          <w:p w14:paraId="6690654B" w14:textId="4DDED1C4" w:rsidR="003515FA" w:rsidRDefault="003515FA" w:rsidP="003515FA">
            <w:r w:rsidRPr="003515FA">
              <w:t>INT</w:t>
            </w:r>
          </w:p>
        </w:tc>
        <w:tc>
          <w:tcPr>
            <w:tcW w:w="1349" w:type="dxa"/>
          </w:tcPr>
          <w:p w14:paraId="4C8AD173" w14:textId="5EC33241" w:rsidR="003515FA" w:rsidRDefault="003515FA" w:rsidP="003515FA">
            <w:r>
              <w:t>Sim</w:t>
            </w:r>
          </w:p>
        </w:tc>
        <w:tc>
          <w:tcPr>
            <w:tcW w:w="1158" w:type="dxa"/>
          </w:tcPr>
          <w:p w14:paraId="04921581" w14:textId="1936135B" w:rsidR="003515FA" w:rsidRDefault="003515FA" w:rsidP="003515FA">
            <w:r>
              <w:t>Sim</w:t>
            </w:r>
          </w:p>
        </w:tc>
        <w:tc>
          <w:tcPr>
            <w:tcW w:w="1738" w:type="dxa"/>
          </w:tcPr>
          <w:p w14:paraId="734F987A" w14:textId="77D323FB" w:rsidR="003515FA" w:rsidRDefault="003515FA" w:rsidP="003515FA">
            <w:proofErr w:type="spellStart"/>
            <w:r w:rsidRPr="006144C4">
              <w:t>Auto_Increment</w:t>
            </w:r>
            <w:proofErr w:type="spellEnd"/>
          </w:p>
        </w:tc>
      </w:tr>
      <w:tr w:rsidR="003515FA" w14:paraId="00404791" w14:textId="77777777" w:rsidTr="00D7767B">
        <w:tc>
          <w:tcPr>
            <w:tcW w:w="1328" w:type="dxa"/>
          </w:tcPr>
          <w:p w14:paraId="4E6BABDC" w14:textId="097681D0" w:rsidR="003515FA" w:rsidRDefault="003515FA" w:rsidP="003515FA">
            <w:proofErr w:type="spellStart"/>
            <w:r w:rsidRPr="003515FA">
              <w:t>user_id</w:t>
            </w:r>
            <w:proofErr w:type="spellEnd"/>
          </w:p>
        </w:tc>
        <w:tc>
          <w:tcPr>
            <w:tcW w:w="1322" w:type="dxa"/>
          </w:tcPr>
          <w:p w14:paraId="13ACE48D" w14:textId="266B1078" w:rsidR="003515FA" w:rsidRDefault="003515FA" w:rsidP="003515FA">
            <w:proofErr w:type="spellStart"/>
            <w:r w:rsidRPr="003515FA">
              <w:t>User</w:t>
            </w:r>
            <w:proofErr w:type="spellEnd"/>
            <w:r w:rsidRPr="003515FA">
              <w:t xml:space="preserve"> associado</w:t>
            </w:r>
          </w:p>
        </w:tc>
        <w:tc>
          <w:tcPr>
            <w:tcW w:w="1599" w:type="dxa"/>
          </w:tcPr>
          <w:p w14:paraId="6AC8AF97" w14:textId="011B28AB" w:rsidR="003515FA" w:rsidRDefault="003515FA" w:rsidP="003515FA">
            <w:r w:rsidRPr="003515FA">
              <w:t>INT</w:t>
            </w:r>
          </w:p>
        </w:tc>
        <w:tc>
          <w:tcPr>
            <w:tcW w:w="1349" w:type="dxa"/>
          </w:tcPr>
          <w:p w14:paraId="300520CD" w14:textId="1F55661B" w:rsidR="003515FA" w:rsidRDefault="003515FA" w:rsidP="003515FA">
            <w:r>
              <w:t>Sim</w:t>
            </w:r>
          </w:p>
        </w:tc>
        <w:tc>
          <w:tcPr>
            <w:tcW w:w="1158" w:type="dxa"/>
          </w:tcPr>
          <w:p w14:paraId="4FC83682" w14:textId="70C2B487" w:rsidR="003515FA" w:rsidRDefault="003515FA" w:rsidP="003515FA">
            <w:r>
              <w:t>Não</w:t>
            </w:r>
          </w:p>
        </w:tc>
        <w:tc>
          <w:tcPr>
            <w:tcW w:w="1738" w:type="dxa"/>
          </w:tcPr>
          <w:p w14:paraId="4EDFF17E" w14:textId="6790D5C9" w:rsidR="003515FA" w:rsidRDefault="003515FA" w:rsidP="003515FA">
            <w:r w:rsidRPr="00137654">
              <w:t>Chave Estrangeira</w:t>
            </w:r>
          </w:p>
        </w:tc>
      </w:tr>
      <w:tr w:rsidR="003515FA" w14:paraId="06E4A736" w14:textId="77777777" w:rsidTr="00D7767B">
        <w:tc>
          <w:tcPr>
            <w:tcW w:w="1328" w:type="dxa"/>
          </w:tcPr>
          <w:p w14:paraId="3D064285" w14:textId="68F2FA0E" w:rsidR="003515FA" w:rsidRDefault="003515FA" w:rsidP="003515FA">
            <w:proofErr w:type="spellStart"/>
            <w:r w:rsidRPr="003515FA">
              <w:t>name</w:t>
            </w:r>
            <w:proofErr w:type="spellEnd"/>
          </w:p>
        </w:tc>
        <w:tc>
          <w:tcPr>
            <w:tcW w:w="1322" w:type="dxa"/>
          </w:tcPr>
          <w:p w14:paraId="3432AEAD" w14:textId="63A0EAEB" w:rsidR="003515FA" w:rsidRDefault="003515FA" w:rsidP="003515FA">
            <w:r w:rsidRPr="003515FA">
              <w:t>Nome do participante</w:t>
            </w:r>
          </w:p>
        </w:tc>
        <w:tc>
          <w:tcPr>
            <w:tcW w:w="1599" w:type="dxa"/>
          </w:tcPr>
          <w:p w14:paraId="1763FA38" w14:textId="5985DC86" w:rsidR="003515FA" w:rsidRDefault="003515FA" w:rsidP="003515FA">
            <w:proofErr w:type="gramStart"/>
            <w:r w:rsidRPr="003515FA">
              <w:t>VARCHAR(</w:t>
            </w:r>
            <w:proofErr w:type="gramEnd"/>
            <w:r w:rsidRPr="003515FA">
              <w:t>100)</w:t>
            </w:r>
          </w:p>
        </w:tc>
        <w:tc>
          <w:tcPr>
            <w:tcW w:w="1349" w:type="dxa"/>
          </w:tcPr>
          <w:p w14:paraId="7182E1E0" w14:textId="6A700844" w:rsidR="003515FA" w:rsidRDefault="003515FA" w:rsidP="003515FA">
            <w:r>
              <w:t>Sim</w:t>
            </w:r>
          </w:p>
        </w:tc>
        <w:tc>
          <w:tcPr>
            <w:tcW w:w="1158" w:type="dxa"/>
          </w:tcPr>
          <w:p w14:paraId="45203CAB" w14:textId="74E3CE42" w:rsidR="003515FA" w:rsidRDefault="003515FA" w:rsidP="003515FA">
            <w:r>
              <w:t>Não</w:t>
            </w:r>
          </w:p>
        </w:tc>
        <w:tc>
          <w:tcPr>
            <w:tcW w:w="1738" w:type="dxa"/>
          </w:tcPr>
          <w:p w14:paraId="00C4545A" w14:textId="77777777" w:rsidR="003515FA" w:rsidRDefault="003515FA" w:rsidP="003515FA"/>
        </w:tc>
      </w:tr>
    </w:tbl>
    <w:p w14:paraId="4CD698DF" w14:textId="77777777" w:rsidR="006F1026" w:rsidRDefault="006F1026" w:rsidP="007A3042"/>
    <w:p w14:paraId="5EC3BFDD" w14:textId="77777777" w:rsidR="003515FA" w:rsidRDefault="003515FA" w:rsidP="007A3042"/>
    <w:p w14:paraId="3A70EA7D" w14:textId="77777777" w:rsidR="003515FA" w:rsidRDefault="003515FA" w:rsidP="007A3042"/>
    <w:p w14:paraId="78206610" w14:textId="77777777" w:rsidR="003515FA" w:rsidRDefault="003515FA" w:rsidP="007A3042"/>
    <w:p w14:paraId="0BC77A66" w14:textId="77777777" w:rsidR="003515FA" w:rsidRDefault="003515FA" w:rsidP="007A3042"/>
    <w:p w14:paraId="3182B933" w14:textId="77777777" w:rsidR="003515FA" w:rsidRDefault="003515FA" w:rsidP="007A3042"/>
    <w:p w14:paraId="5FB3732F" w14:textId="24B4284C" w:rsidR="00D7767B" w:rsidRDefault="003515FA" w:rsidP="00D7767B">
      <w:pPr>
        <w:rPr>
          <w:b/>
          <w:bCs/>
        </w:rPr>
      </w:pPr>
      <w:proofErr w:type="spellStart"/>
      <w:r w:rsidRPr="003515FA">
        <w:rPr>
          <w:b/>
          <w:bCs/>
        </w:rPr>
        <w:lastRenderedPageBreak/>
        <w:t>events</w:t>
      </w:r>
      <w:proofErr w:type="spellEnd"/>
    </w:p>
    <w:tbl>
      <w:tblPr>
        <w:tblStyle w:val="TabelacomGrelha"/>
        <w:tblW w:w="8784" w:type="dxa"/>
        <w:tblLayout w:type="fixed"/>
        <w:tblLook w:val="04A0" w:firstRow="1" w:lastRow="0" w:firstColumn="1" w:lastColumn="0" w:noHBand="0" w:noVBand="1"/>
      </w:tblPr>
      <w:tblGrid>
        <w:gridCol w:w="1555"/>
        <w:gridCol w:w="1417"/>
        <w:gridCol w:w="1559"/>
        <w:gridCol w:w="1418"/>
        <w:gridCol w:w="1134"/>
        <w:gridCol w:w="1701"/>
      </w:tblGrid>
      <w:tr w:rsidR="00D7767B" w14:paraId="0FCEBC76" w14:textId="77777777" w:rsidTr="00FC0A65">
        <w:tc>
          <w:tcPr>
            <w:tcW w:w="1555" w:type="dxa"/>
          </w:tcPr>
          <w:p w14:paraId="0256B98E" w14:textId="77777777" w:rsidR="00D7767B" w:rsidRDefault="00D7767B" w:rsidP="006104E9">
            <w:r>
              <w:t>Nome dos Campos</w:t>
            </w:r>
          </w:p>
        </w:tc>
        <w:tc>
          <w:tcPr>
            <w:tcW w:w="1417" w:type="dxa"/>
          </w:tcPr>
          <w:p w14:paraId="54192A24" w14:textId="77777777" w:rsidR="00D7767B" w:rsidRDefault="00D7767B" w:rsidP="006104E9">
            <w:r>
              <w:t>Descrição</w:t>
            </w:r>
          </w:p>
        </w:tc>
        <w:tc>
          <w:tcPr>
            <w:tcW w:w="1559" w:type="dxa"/>
          </w:tcPr>
          <w:p w14:paraId="647291B4" w14:textId="77777777" w:rsidR="00D7767B" w:rsidRDefault="00D7767B" w:rsidP="006104E9">
            <w:r>
              <w:t>Tipo de Dados</w:t>
            </w:r>
          </w:p>
        </w:tc>
        <w:tc>
          <w:tcPr>
            <w:tcW w:w="1418" w:type="dxa"/>
          </w:tcPr>
          <w:p w14:paraId="1A4C8314" w14:textId="77777777" w:rsidR="00D7767B" w:rsidRDefault="00D7767B" w:rsidP="006104E9">
            <w:r>
              <w:t>Obrigatório?</w:t>
            </w:r>
          </w:p>
        </w:tc>
        <w:tc>
          <w:tcPr>
            <w:tcW w:w="1134" w:type="dxa"/>
          </w:tcPr>
          <w:p w14:paraId="044D6432" w14:textId="77777777" w:rsidR="00D7767B" w:rsidRDefault="00D7767B" w:rsidP="006104E9">
            <w:r>
              <w:t>Chave Primária?</w:t>
            </w:r>
          </w:p>
        </w:tc>
        <w:tc>
          <w:tcPr>
            <w:tcW w:w="1701" w:type="dxa"/>
          </w:tcPr>
          <w:p w14:paraId="2809820C" w14:textId="77777777" w:rsidR="00D7767B" w:rsidRDefault="00D7767B" w:rsidP="006104E9">
            <w:r>
              <w:t>Observações</w:t>
            </w:r>
          </w:p>
        </w:tc>
      </w:tr>
      <w:tr w:rsidR="003515FA" w14:paraId="65631A44" w14:textId="77777777" w:rsidTr="00FC0A65">
        <w:tc>
          <w:tcPr>
            <w:tcW w:w="1555" w:type="dxa"/>
          </w:tcPr>
          <w:p w14:paraId="0920B3E4" w14:textId="2F2B044C" w:rsidR="003515FA" w:rsidRDefault="003515FA" w:rsidP="003515FA">
            <w:r w:rsidRPr="003515FA">
              <w:t>id</w:t>
            </w:r>
          </w:p>
        </w:tc>
        <w:tc>
          <w:tcPr>
            <w:tcW w:w="1417" w:type="dxa"/>
          </w:tcPr>
          <w:p w14:paraId="46A1EE12" w14:textId="398E3FD1" w:rsidR="003515FA" w:rsidRDefault="003515FA" w:rsidP="003515FA">
            <w:r w:rsidRPr="003515FA">
              <w:t>ID do evento</w:t>
            </w:r>
          </w:p>
        </w:tc>
        <w:tc>
          <w:tcPr>
            <w:tcW w:w="1559" w:type="dxa"/>
          </w:tcPr>
          <w:p w14:paraId="4D3703E0" w14:textId="4C3B42F4" w:rsidR="003515FA" w:rsidRDefault="003515FA" w:rsidP="003515FA">
            <w:r w:rsidRPr="003515FA">
              <w:t>INT</w:t>
            </w:r>
          </w:p>
        </w:tc>
        <w:tc>
          <w:tcPr>
            <w:tcW w:w="1418" w:type="dxa"/>
          </w:tcPr>
          <w:p w14:paraId="529C9253" w14:textId="4FCDF26F" w:rsidR="003515FA" w:rsidRDefault="005E2F5C" w:rsidP="005E2F5C">
            <w:r w:rsidRPr="005E2F5C">
              <w:t>Sim</w:t>
            </w:r>
          </w:p>
        </w:tc>
        <w:tc>
          <w:tcPr>
            <w:tcW w:w="1134" w:type="dxa"/>
          </w:tcPr>
          <w:p w14:paraId="5BA64DD9" w14:textId="35F22FB0" w:rsidR="003515FA" w:rsidRDefault="00FC0A65" w:rsidP="003515FA">
            <w:r w:rsidRPr="00FC0A65">
              <w:t>Sim</w:t>
            </w:r>
          </w:p>
        </w:tc>
        <w:tc>
          <w:tcPr>
            <w:tcW w:w="1701" w:type="dxa"/>
          </w:tcPr>
          <w:p w14:paraId="1605538E" w14:textId="2AA5B464" w:rsidR="003515FA" w:rsidRDefault="003515FA" w:rsidP="003515FA">
            <w:proofErr w:type="spellStart"/>
            <w:r w:rsidRPr="006144C4">
              <w:t>Auto_Increment</w:t>
            </w:r>
            <w:proofErr w:type="spellEnd"/>
          </w:p>
        </w:tc>
      </w:tr>
      <w:tr w:rsidR="003515FA" w14:paraId="5C36A8B7" w14:textId="77777777" w:rsidTr="00FC0A65">
        <w:tc>
          <w:tcPr>
            <w:tcW w:w="1555" w:type="dxa"/>
          </w:tcPr>
          <w:p w14:paraId="25F39EF0" w14:textId="328CA033" w:rsidR="003515FA" w:rsidRDefault="003515FA" w:rsidP="003515FA">
            <w:proofErr w:type="spellStart"/>
            <w:r w:rsidRPr="003515FA">
              <w:t>name</w:t>
            </w:r>
            <w:proofErr w:type="spellEnd"/>
          </w:p>
        </w:tc>
        <w:tc>
          <w:tcPr>
            <w:tcW w:w="1417" w:type="dxa"/>
          </w:tcPr>
          <w:p w14:paraId="0E2516D0" w14:textId="2292C135" w:rsidR="003515FA" w:rsidRDefault="003515FA" w:rsidP="003515FA">
            <w:r w:rsidRPr="003515FA">
              <w:t>Nome do evento</w:t>
            </w:r>
          </w:p>
        </w:tc>
        <w:tc>
          <w:tcPr>
            <w:tcW w:w="1559" w:type="dxa"/>
          </w:tcPr>
          <w:p w14:paraId="3FE8D0D3" w14:textId="420790DE" w:rsidR="003515FA" w:rsidRDefault="003515FA" w:rsidP="003515FA">
            <w:proofErr w:type="gramStart"/>
            <w:r w:rsidRPr="003515FA">
              <w:t>VARCHAR(</w:t>
            </w:r>
            <w:proofErr w:type="gramEnd"/>
            <w:r w:rsidRPr="003515FA">
              <w:t>100)</w:t>
            </w:r>
          </w:p>
        </w:tc>
        <w:tc>
          <w:tcPr>
            <w:tcW w:w="1418" w:type="dxa"/>
          </w:tcPr>
          <w:p w14:paraId="61A00F62" w14:textId="3D40BF26" w:rsidR="003515FA" w:rsidRDefault="005E2F5C" w:rsidP="003515FA">
            <w:r w:rsidRPr="005E2F5C">
              <w:t>Sim</w:t>
            </w:r>
          </w:p>
        </w:tc>
        <w:tc>
          <w:tcPr>
            <w:tcW w:w="1134" w:type="dxa"/>
          </w:tcPr>
          <w:p w14:paraId="547B0F8C" w14:textId="0731FED5" w:rsidR="003515FA" w:rsidRDefault="00FC0A65" w:rsidP="003515FA">
            <w:r w:rsidRPr="00FC0A65">
              <w:t>Não</w:t>
            </w:r>
          </w:p>
        </w:tc>
        <w:tc>
          <w:tcPr>
            <w:tcW w:w="1701" w:type="dxa"/>
          </w:tcPr>
          <w:p w14:paraId="10104BBF" w14:textId="77777777" w:rsidR="003515FA" w:rsidRDefault="003515FA" w:rsidP="003515FA"/>
        </w:tc>
      </w:tr>
      <w:tr w:rsidR="003515FA" w14:paraId="029A5D16" w14:textId="77777777" w:rsidTr="00FC0A65">
        <w:tc>
          <w:tcPr>
            <w:tcW w:w="1555" w:type="dxa"/>
          </w:tcPr>
          <w:p w14:paraId="37F35583" w14:textId="68B6347C" w:rsidR="003515FA" w:rsidRDefault="003515FA" w:rsidP="003515FA">
            <w:proofErr w:type="spellStart"/>
            <w:r w:rsidRPr="003515FA">
              <w:t>event_date</w:t>
            </w:r>
            <w:proofErr w:type="spellEnd"/>
          </w:p>
        </w:tc>
        <w:tc>
          <w:tcPr>
            <w:tcW w:w="1417" w:type="dxa"/>
          </w:tcPr>
          <w:p w14:paraId="0D24650D" w14:textId="3F1F06FE" w:rsidR="003515FA" w:rsidRDefault="003515FA" w:rsidP="003515FA">
            <w:r w:rsidRPr="003515FA">
              <w:t>Data do evento</w:t>
            </w:r>
          </w:p>
        </w:tc>
        <w:tc>
          <w:tcPr>
            <w:tcW w:w="1559" w:type="dxa"/>
          </w:tcPr>
          <w:p w14:paraId="48454AC3" w14:textId="409DF242" w:rsidR="003515FA" w:rsidRDefault="003515FA" w:rsidP="003515FA">
            <w:r w:rsidRPr="003515FA">
              <w:t>DATETIME</w:t>
            </w:r>
          </w:p>
        </w:tc>
        <w:tc>
          <w:tcPr>
            <w:tcW w:w="1418" w:type="dxa"/>
          </w:tcPr>
          <w:p w14:paraId="2551E6AB" w14:textId="3C569692" w:rsidR="003515FA" w:rsidRDefault="005E2F5C" w:rsidP="003515FA">
            <w:r w:rsidRPr="005E2F5C">
              <w:t>Sim</w:t>
            </w:r>
          </w:p>
        </w:tc>
        <w:tc>
          <w:tcPr>
            <w:tcW w:w="1134" w:type="dxa"/>
          </w:tcPr>
          <w:p w14:paraId="520B0111" w14:textId="2552D622" w:rsidR="003515FA" w:rsidRDefault="00FC0A65" w:rsidP="003515FA">
            <w:r w:rsidRPr="00FC0A65">
              <w:t>Não</w:t>
            </w:r>
          </w:p>
        </w:tc>
        <w:tc>
          <w:tcPr>
            <w:tcW w:w="1701" w:type="dxa"/>
          </w:tcPr>
          <w:p w14:paraId="0B34C5F1" w14:textId="77777777" w:rsidR="003515FA" w:rsidRDefault="003515FA" w:rsidP="003515FA"/>
        </w:tc>
      </w:tr>
      <w:tr w:rsidR="003515FA" w14:paraId="70321256" w14:textId="77777777" w:rsidTr="00FC0A65">
        <w:tc>
          <w:tcPr>
            <w:tcW w:w="1555" w:type="dxa"/>
          </w:tcPr>
          <w:p w14:paraId="76F1C0BF" w14:textId="240BB4DE" w:rsidR="003515FA" w:rsidRDefault="003515FA" w:rsidP="003515FA">
            <w:proofErr w:type="spellStart"/>
            <w:r w:rsidRPr="003515FA">
              <w:t>id_volunteers</w:t>
            </w:r>
            <w:proofErr w:type="spellEnd"/>
          </w:p>
        </w:tc>
        <w:tc>
          <w:tcPr>
            <w:tcW w:w="1417" w:type="dxa"/>
          </w:tcPr>
          <w:p w14:paraId="337C6297" w14:textId="22DCF14F" w:rsidR="003515FA" w:rsidRDefault="003515FA" w:rsidP="003515FA">
            <w:r w:rsidRPr="003515FA">
              <w:t>Organizador</w:t>
            </w:r>
          </w:p>
        </w:tc>
        <w:tc>
          <w:tcPr>
            <w:tcW w:w="1559" w:type="dxa"/>
          </w:tcPr>
          <w:p w14:paraId="45DF075B" w14:textId="3399C189" w:rsidR="003515FA" w:rsidRDefault="003515FA" w:rsidP="003515FA">
            <w:r w:rsidRPr="003515FA">
              <w:t>INT</w:t>
            </w:r>
          </w:p>
        </w:tc>
        <w:tc>
          <w:tcPr>
            <w:tcW w:w="1418" w:type="dxa"/>
          </w:tcPr>
          <w:p w14:paraId="182A195C" w14:textId="19169D7F" w:rsidR="003515FA" w:rsidRDefault="005E2F5C" w:rsidP="003515FA">
            <w:r w:rsidRPr="005E2F5C">
              <w:t>Sim</w:t>
            </w:r>
          </w:p>
        </w:tc>
        <w:tc>
          <w:tcPr>
            <w:tcW w:w="1134" w:type="dxa"/>
          </w:tcPr>
          <w:p w14:paraId="221B9619" w14:textId="30F45EB7" w:rsidR="003515FA" w:rsidRDefault="00FC0A65" w:rsidP="003515FA">
            <w:r w:rsidRPr="00FC0A65">
              <w:t>Não</w:t>
            </w:r>
          </w:p>
        </w:tc>
        <w:tc>
          <w:tcPr>
            <w:tcW w:w="1701" w:type="dxa"/>
          </w:tcPr>
          <w:p w14:paraId="1759EEFD" w14:textId="784CABB8" w:rsidR="003515FA" w:rsidRDefault="003515FA" w:rsidP="003515FA">
            <w:r w:rsidRPr="00137654">
              <w:t>Chave Estrangeira</w:t>
            </w:r>
          </w:p>
        </w:tc>
      </w:tr>
      <w:tr w:rsidR="003515FA" w14:paraId="73ABDC9A" w14:textId="77777777" w:rsidTr="00FC0A65">
        <w:tc>
          <w:tcPr>
            <w:tcW w:w="1555" w:type="dxa"/>
          </w:tcPr>
          <w:p w14:paraId="4BF65072" w14:textId="5B23A965" w:rsidR="003515FA" w:rsidRDefault="003515FA" w:rsidP="003515FA">
            <w:pPr>
              <w:jc w:val="center"/>
            </w:pPr>
            <w:proofErr w:type="spellStart"/>
            <w:r w:rsidRPr="003515FA">
              <w:t>id_participants</w:t>
            </w:r>
            <w:proofErr w:type="spellEnd"/>
          </w:p>
        </w:tc>
        <w:tc>
          <w:tcPr>
            <w:tcW w:w="1417" w:type="dxa"/>
          </w:tcPr>
          <w:p w14:paraId="43791223" w14:textId="532BCE5A" w:rsidR="003515FA" w:rsidRDefault="003515FA" w:rsidP="003515FA">
            <w:r w:rsidRPr="003515FA">
              <w:t>Participante</w:t>
            </w:r>
          </w:p>
        </w:tc>
        <w:tc>
          <w:tcPr>
            <w:tcW w:w="1559" w:type="dxa"/>
          </w:tcPr>
          <w:p w14:paraId="16B991B3" w14:textId="78964AC1" w:rsidR="003515FA" w:rsidRDefault="003515FA" w:rsidP="003515FA">
            <w:r w:rsidRPr="003515FA">
              <w:t>INT</w:t>
            </w:r>
          </w:p>
        </w:tc>
        <w:tc>
          <w:tcPr>
            <w:tcW w:w="1418" w:type="dxa"/>
          </w:tcPr>
          <w:p w14:paraId="6817305B" w14:textId="5B22D837" w:rsidR="003515FA" w:rsidRDefault="00FC0A65" w:rsidP="003515FA">
            <w:r w:rsidRPr="00FC0A65">
              <w:t>Sim</w:t>
            </w:r>
          </w:p>
        </w:tc>
        <w:tc>
          <w:tcPr>
            <w:tcW w:w="1134" w:type="dxa"/>
          </w:tcPr>
          <w:p w14:paraId="5CA6F2F7" w14:textId="286B7AA7" w:rsidR="003515FA" w:rsidRDefault="00FC0A65" w:rsidP="003515FA">
            <w:r w:rsidRPr="00FC0A65">
              <w:t>Não</w:t>
            </w:r>
          </w:p>
        </w:tc>
        <w:tc>
          <w:tcPr>
            <w:tcW w:w="1701" w:type="dxa"/>
          </w:tcPr>
          <w:p w14:paraId="0BC3DAC1" w14:textId="2819EB9F" w:rsidR="003515FA" w:rsidRDefault="003515FA" w:rsidP="003515FA">
            <w:r w:rsidRPr="00137654">
              <w:t>Chave Estrangeira</w:t>
            </w:r>
          </w:p>
        </w:tc>
      </w:tr>
    </w:tbl>
    <w:p w14:paraId="14AAEC7F" w14:textId="77777777" w:rsidR="00D7767B" w:rsidRDefault="00D7767B" w:rsidP="007A3042"/>
    <w:p w14:paraId="7C3F8492" w14:textId="57178FF3" w:rsidR="00D7767B" w:rsidRDefault="00FC0A65" w:rsidP="00D7767B">
      <w:pPr>
        <w:rPr>
          <w:b/>
          <w:bCs/>
        </w:rPr>
      </w:pPr>
      <w:proofErr w:type="spellStart"/>
      <w:r w:rsidRPr="00FC0A65">
        <w:rPr>
          <w:b/>
          <w:bCs/>
        </w:rPr>
        <w:t>users</w:t>
      </w:r>
      <w:proofErr w:type="spellEnd"/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1328"/>
        <w:gridCol w:w="1322"/>
        <w:gridCol w:w="1599"/>
        <w:gridCol w:w="1349"/>
        <w:gridCol w:w="1158"/>
        <w:gridCol w:w="1738"/>
      </w:tblGrid>
      <w:tr w:rsidR="00D7767B" w14:paraId="168C8EE4" w14:textId="77777777" w:rsidTr="00D7767B">
        <w:tc>
          <w:tcPr>
            <w:tcW w:w="1328" w:type="dxa"/>
          </w:tcPr>
          <w:p w14:paraId="2BCDDD56" w14:textId="77777777" w:rsidR="00D7767B" w:rsidRDefault="00D7767B" w:rsidP="006104E9">
            <w:r>
              <w:t>Nome dos Campos</w:t>
            </w:r>
          </w:p>
        </w:tc>
        <w:tc>
          <w:tcPr>
            <w:tcW w:w="1322" w:type="dxa"/>
          </w:tcPr>
          <w:p w14:paraId="13B0EF4E" w14:textId="77777777" w:rsidR="00D7767B" w:rsidRDefault="00D7767B" w:rsidP="006104E9">
            <w:r>
              <w:t>Descrição</w:t>
            </w:r>
          </w:p>
        </w:tc>
        <w:tc>
          <w:tcPr>
            <w:tcW w:w="1599" w:type="dxa"/>
          </w:tcPr>
          <w:p w14:paraId="05D94C9F" w14:textId="77777777" w:rsidR="00D7767B" w:rsidRDefault="00D7767B" w:rsidP="006104E9">
            <w:r>
              <w:t>Tipo de Dados</w:t>
            </w:r>
          </w:p>
        </w:tc>
        <w:tc>
          <w:tcPr>
            <w:tcW w:w="1349" w:type="dxa"/>
          </w:tcPr>
          <w:p w14:paraId="7C5D1599" w14:textId="77777777" w:rsidR="00D7767B" w:rsidRDefault="00D7767B" w:rsidP="006104E9">
            <w:r>
              <w:t>Obrigatório?</w:t>
            </w:r>
          </w:p>
        </w:tc>
        <w:tc>
          <w:tcPr>
            <w:tcW w:w="1158" w:type="dxa"/>
          </w:tcPr>
          <w:p w14:paraId="1A12845F" w14:textId="77777777" w:rsidR="00D7767B" w:rsidRDefault="00D7767B" w:rsidP="006104E9">
            <w:r>
              <w:t>Chave Primária?</w:t>
            </w:r>
          </w:p>
        </w:tc>
        <w:tc>
          <w:tcPr>
            <w:tcW w:w="1738" w:type="dxa"/>
          </w:tcPr>
          <w:p w14:paraId="536CF8AB" w14:textId="77777777" w:rsidR="00D7767B" w:rsidRDefault="00D7767B" w:rsidP="006104E9">
            <w:r>
              <w:t>Observações</w:t>
            </w:r>
          </w:p>
        </w:tc>
      </w:tr>
      <w:tr w:rsidR="00990085" w14:paraId="70005EBC" w14:textId="77777777" w:rsidTr="00D7767B">
        <w:tc>
          <w:tcPr>
            <w:tcW w:w="1328" w:type="dxa"/>
          </w:tcPr>
          <w:p w14:paraId="29528158" w14:textId="2852FEA1" w:rsidR="00990085" w:rsidRDefault="00990085" w:rsidP="00990085">
            <w:r>
              <w:t>id</w:t>
            </w:r>
          </w:p>
        </w:tc>
        <w:tc>
          <w:tcPr>
            <w:tcW w:w="1322" w:type="dxa"/>
          </w:tcPr>
          <w:p w14:paraId="5D38CF81" w14:textId="04462563" w:rsidR="00990085" w:rsidRDefault="00F8611D" w:rsidP="00F8611D">
            <w:pPr>
              <w:tabs>
                <w:tab w:val="left" w:pos="687"/>
              </w:tabs>
            </w:pPr>
            <w:r w:rsidRPr="00F8611D">
              <w:t xml:space="preserve">ID do </w:t>
            </w:r>
            <w:proofErr w:type="spellStart"/>
            <w:r w:rsidRPr="00F8611D">
              <w:t>u</w:t>
            </w:r>
            <w:r>
              <w:t>sers</w:t>
            </w:r>
            <w:proofErr w:type="spellEnd"/>
          </w:p>
        </w:tc>
        <w:tc>
          <w:tcPr>
            <w:tcW w:w="1599" w:type="dxa"/>
          </w:tcPr>
          <w:p w14:paraId="677D6D17" w14:textId="764408E8" w:rsidR="00990085" w:rsidRDefault="00990085" w:rsidP="00990085">
            <w:r w:rsidRPr="00990085">
              <w:t>INT</w:t>
            </w:r>
          </w:p>
        </w:tc>
        <w:tc>
          <w:tcPr>
            <w:tcW w:w="1349" w:type="dxa"/>
          </w:tcPr>
          <w:p w14:paraId="51CEF467" w14:textId="06EB2E14" w:rsidR="00990085" w:rsidRDefault="00990085" w:rsidP="00990085">
            <w:r>
              <w:t>Sim</w:t>
            </w:r>
          </w:p>
        </w:tc>
        <w:tc>
          <w:tcPr>
            <w:tcW w:w="1158" w:type="dxa"/>
          </w:tcPr>
          <w:p w14:paraId="0B830696" w14:textId="16B855AA" w:rsidR="00990085" w:rsidRDefault="00990085" w:rsidP="00990085">
            <w:r>
              <w:t>Sim</w:t>
            </w:r>
          </w:p>
        </w:tc>
        <w:tc>
          <w:tcPr>
            <w:tcW w:w="1738" w:type="dxa"/>
          </w:tcPr>
          <w:p w14:paraId="3CA062F0" w14:textId="46296FFD" w:rsidR="00990085" w:rsidRDefault="00990085" w:rsidP="00990085">
            <w:proofErr w:type="spellStart"/>
            <w:r w:rsidRPr="006144C4">
              <w:t>Auto_Increment</w:t>
            </w:r>
            <w:proofErr w:type="spellEnd"/>
          </w:p>
        </w:tc>
      </w:tr>
      <w:tr w:rsidR="00990085" w14:paraId="4EDA7CCF" w14:textId="77777777" w:rsidTr="00D7767B">
        <w:tc>
          <w:tcPr>
            <w:tcW w:w="1328" w:type="dxa"/>
          </w:tcPr>
          <w:p w14:paraId="593F526C" w14:textId="211D6C9A" w:rsidR="00990085" w:rsidRDefault="00990085" w:rsidP="00990085">
            <w:proofErr w:type="spellStart"/>
            <w:r>
              <w:t>username</w:t>
            </w:r>
            <w:proofErr w:type="spellEnd"/>
          </w:p>
        </w:tc>
        <w:tc>
          <w:tcPr>
            <w:tcW w:w="1322" w:type="dxa"/>
          </w:tcPr>
          <w:p w14:paraId="6D49EA73" w14:textId="64CE5F83" w:rsidR="00990085" w:rsidRDefault="00F8611D" w:rsidP="00990085">
            <w:r w:rsidRPr="00F8611D">
              <w:t>Nome de login</w:t>
            </w:r>
          </w:p>
        </w:tc>
        <w:tc>
          <w:tcPr>
            <w:tcW w:w="1599" w:type="dxa"/>
          </w:tcPr>
          <w:p w14:paraId="47B42939" w14:textId="70CF8A69" w:rsidR="00990085" w:rsidRDefault="00990085" w:rsidP="00990085">
            <w:proofErr w:type="gramStart"/>
            <w:r w:rsidRPr="00990085">
              <w:t>VARCHAR(</w:t>
            </w:r>
            <w:proofErr w:type="gramEnd"/>
            <w:r w:rsidRPr="00990085">
              <w:t>50)</w:t>
            </w:r>
          </w:p>
        </w:tc>
        <w:tc>
          <w:tcPr>
            <w:tcW w:w="1349" w:type="dxa"/>
          </w:tcPr>
          <w:p w14:paraId="659E5BD4" w14:textId="29CB5DF6" w:rsidR="00990085" w:rsidRDefault="00990085" w:rsidP="00990085">
            <w:r>
              <w:t>Sim</w:t>
            </w:r>
          </w:p>
        </w:tc>
        <w:tc>
          <w:tcPr>
            <w:tcW w:w="1158" w:type="dxa"/>
          </w:tcPr>
          <w:p w14:paraId="0735B1FB" w14:textId="67EFBDC6" w:rsidR="00990085" w:rsidRDefault="00990085" w:rsidP="00990085">
            <w:r>
              <w:t>Não</w:t>
            </w:r>
          </w:p>
        </w:tc>
        <w:tc>
          <w:tcPr>
            <w:tcW w:w="1738" w:type="dxa"/>
          </w:tcPr>
          <w:p w14:paraId="31F9951E" w14:textId="77777777" w:rsidR="00990085" w:rsidRDefault="00990085" w:rsidP="00990085"/>
        </w:tc>
      </w:tr>
      <w:tr w:rsidR="00990085" w14:paraId="66702EC1" w14:textId="77777777" w:rsidTr="00D7767B">
        <w:tc>
          <w:tcPr>
            <w:tcW w:w="1328" w:type="dxa"/>
          </w:tcPr>
          <w:p w14:paraId="2EF2F408" w14:textId="14C4A8C0" w:rsidR="00990085" w:rsidRDefault="00990085" w:rsidP="00990085">
            <w:r>
              <w:t>password</w:t>
            </w:r>
          </w:p>
        </w:tc>
        <w:tc>
          <w:tcPr>
            <w:tcW w:w="1322" w:type="dxa"/>
          </w:tcPr>
          <w:p w14:paraId="3988A0C9" w14:textId="07A8C82B" w:rsidR="00990085" w:rsidRDefault="00F8611D" w:rsidP="00990085">
            <w:r w:rsidRPr="00F8611D">
              <w:t>Senha</w:t>
            </w:r>
          </w:p>
        </w:tc>
        <w:tc>
          <w:tcPr>
            <w:tcW w:w="1599" w:type="dxa"/>
          </w:tcPr>
          <w:p w14:paraId="498D1C9B" w14:textId="0604D5DD" w:rsidR="00990085" w:rsidRDefault="00990085" w:rsidP="00990085">
            <w:proofErr w:type="gramStart"/>
            <w:r w:rsidRPr="00990085">
              <w:t>VARCHAR(</w:t>
            </w:r>
            <w:proofErr w:type="gramEnd"/>
            <w:r w:rsidRPr="00990085">
              <w:t>255)</w:t>
            </w:r>
          </w:p>
        </w:tc>
        <w:tc>
          <w:tcPr>
            <w:tcW w:w="1349" w:type="dxa"/>
          </w:tcPr>
          <w:p w14:paraId="458F3B21" w14:textId="4A482E29" w:rsidR="00990085" w:rsidRDefault="00990085" w:rsidP="00990085">
            <w:r>
              <w:t>Sim</w:t>
            </w:r>
          </w:p>
        </w:tc>
        <w:tc>
          <w:tcPr>
            <w:tcW w:w="1158" w:type="dxa"/>
          </w:tcPr>
          <w:p w14:paraId="22DC2C25" w14:textId="418C4BA1" w:rsidR="00990085" w:rsidRDefault="00990085" w:rsidP="00990085">
            <w:r>
              <w:t>Não</w:t>
            </w:r>
          </w:p>
        </w:tc>
        <w:tc>
          <w:tcPr>
            <w:tcW w:w="1738" w:type="dxa"/>
          </w:tcPr>
          <w:p w14:paraId="73964208" w14:textId="77777777" w:rsidR="00990085" w:rsidRDefault="00990085" w:rsidP="00990085"/>
        </w:tc>
      </w:tr>
      <w:tr w:rsidR="00990085" w14:paraId="577D212A" w14:textId="77777777" w:rsidTr="00D7767B">
        <w:tc>
          <w:tcPr>
            <w:tcW w:w="1328" w:type="dxa"/>
          </w:tcPr>
          <w:p w14:paraId="78BE9A12" w14:textId="3DC3B7C8" w:rsidR="00990085" w:rsidRDefault="00990085" w:rsidP="00990085">
            <w:r>
              <w:t>email</w:t>
            </w:r>
          </w:p>
        </w:tc>
        <w:tc>
          <w:tcPr>
            <w:tcW w:w="1322" w:type="dxa"/>
          </w:tcPr>
          <w:p w14:paraId="43299D53" w14:textId="3E37CEA0" w:rsidR="00990085" w:rsidRDefault="00F8611D" w:rsidP="00990085">
            <w:r w:rsidRPr="00F8611D">
              <w:t>Correio eletrónico</w:t>
            </w:r>
          </w:p>
        </w:tc>
        <w:tc>
          <w:tcPr>
            <w:tcW w:w="1599" w:type="dxa"/>
          </w:tcPr>
          <w:p w14:paraId="2E854B80" w14:textId="17B599B0" w:rsidR="00990085" w:rsidRDefault="00990085" w:rsidP="00990085">
            <w:proofErr w:type="gramStart"/>
            <w:r w:rsidRPr="00990085">
              <w:t>VARCHAR(</w:t>
            </w:r>
            <w:proofErr w:type="gramEnd"/>
            <w:r w:rsidRPr="00990085">
              <w:t>100)</w:t>
            </w:r>
          </w:p>
        </w:tc>
        <w:tc>
          <w:tcPr>
            <w:tcW w:w="1349" w:type="dxa"/>
          </w:tcPr>
          <w:p w14:paraId="4AAE38E1" w14:textId="55944F41" w:rsidR="00990085" w:rsidRDefault="00990085" w:rsidP="00990085">
            <w:r>
              <w:t>Sim</w:t>
            </w:r>
          </w:p>
        </w:tc>
        <w:tc>
          <w:tcPr>
            <w:tcW w:w="1158" w:type="dxa"/>
          </w:tcPr>
          <w:p w14:paraId="18C8DF3D" w14:textId="122D24FF" w:rsidR="00990085" w:rsidRDefault="00990085" w:rsidP="00990085">
            <w:r>
              <w:t>Não</w:t>
            </w:r>
          </w:p>
        </w:tc>
        <w:tc>
          <w:tcPr>
            <w:tcW w:w="1738" w:type="dxa"/>
          </w:tcPr>
          <w:p w14:paraId="6D28F648" w14:textId="77777777" w:rsidR="00990085" w:rsidRDefault="00990085" w:rsidP="00990085"/>
        </w:tc>
      </w:tr>
      <w:tr w:rsidR="00990085" w14:paraId="766AC76D" w14:textId="77777777" w:rsidTr="00D7767B">
        <w:tc>
          <w:tcPr>
            <w:tcW w:w="1328" w:type="dxa"/>
          </w:tcPr>
          <w:p w14:paraId="766E2F95" w14:textId="25D81D1C" w:rsidR="00990085" w:rsidRDefault="00990085" w:rsidP="00990085">
            <w:r>
              <w:t>role</w:t>
            </w:r>
          </w:p>
        </w:tc>
        <w:tc>
          <w:tcPr>
            <w:tcW w:w="1322" w:type="dxa"/>
          </w:tcPr>
          <w:p w14:paraId="7C245379" w14:textId="7400EFCF" w:rsidR="00990085" w:rsidRDefault="00F8611D" w:rsidP="00990085">
            <w:r w:rsidRPr="00F8611D">
              <w:t>Permissões</w:t>
            </w:r>
          </w:p>
        </w:tc>
        <w:tc>
          <w:tcPr>
            <w:tcW w:w="1599" w:type="dxa"/>
          </w:tcPr>
          <w:p w14:paraId="18A33BFA" w14:textId="4460A96D" w:rsidR="00990085" w:rsidRDefault="00990085" w:rsidP="00990085">
            <w:r w:rsidRPr="00990085">
              <w:t>ENUM</w:t>
            </w:r>
          </w:p>
        </w:tc>
        <w:tc>
          <w:tcPr>
            <w:tcW w:w="1349" w:type="dxa"/>
          </w:tcPr>
          <w:p w14:paraId="49409267" w14:textId="317F4112" w:rsidR="00990085" w:rsidRDefault="00990085" w:rsidP="00990085">
            <w:r>
              <w:t>Sim</w:t>
            </w:r>
          </w:p>
        </w:tc>
        <w:tc>
          <w:tcPr>
            <w:tcW w:w="1158" w:type="dxa"/>
          </w:tcPr>
          <w:p w14:paraId="4D3D562E" w14:textId="1592FBFF" w:rsidR="00990085" w:rsidRDefault="00990085" w:rsidP="00990085">
            <w:r>
              <w:t>Não</w:t>
            </w:r>
          </w:p>
        </w:tc>
        <w:tc>
          <w:tcPr>
            <w:tcW w:w="1738" w:type="dxa"/>
          </w:tcPr>
          <w:p w14:paraId="451FF79B" w14:textId="4EC60E76" w:rsidR="00990085" w:rsidRDefault="00990085" w:rsidP="00990085">
            <w:proofErr w:type="spellStart"/>
            <w:r>
              <w:t>user</w:t>
            </w:r>
            <w:proofErr w:type="spellEnd"/>
            <w:r>
              <w:t xml:space="preserve"> e </w:t>
            </w:r>
            <w:proofErr w:type="spellStart"/>
            <w:r>
              <w:t>admin</w:t>
            </w:r>
            <w:proofErr w:type="spellEnd"/>
          </w:p>
        </w:tc>
      </w:tr>
    </w:tbl>
    <w:p w14:paraId="3CCC1761" w14:textId="77777777" w:rsidR="00D7767B" w:rsidRDefault="00D7767B" w:rsidP="007A3042"/>
    <w:p w14:paraId="7033E0E7" w14:textId="50201D73" w:rsidR="00FC0A65" w:rsidRDefault="00F8611D" w:rsidP="00FC0A65">
      <w:pPr>
        <w:rPr>
          <w:b/>
          <w:bCs/>
        </w:rPr>
      </w:pPr>
      <w:proofErr w:type="spellStart"/>
      <w:r w:rsidRPr="00F8611D">
        <w:rPr>
          <w:b/>
          <w:bCs/>
        </w:rPr>
        <w:t>species</w:t>
      </w:r>
      <w:proofErr w:type="spellEnd"/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1239"/>
        <w:gridCol w:w="1268"/>
        <w:gridCol w:w="1565"/>
        <w:gridCol w:w="1349"/>
        <w:gridCol w:w="1139"/>
        <w:gridCol w:w="1934"/>
      </w:tblGrid>
      <w:tr w:rsidR="00FC0A65" w14:paraId="2B6A8C44" w14:textId="77777777" w:rsidTr="003B3C54">
        <w:tc>
          <w:tcPr>
            <w:tcW w:w="1328" w:type="dxa"/>
          </w:tcPr>
          <w:p w14:paraId="1147E087" w14:textId="77777777" w:rsidR="00FC0A65" w:rsidRDefault="00FC0A65" w:rsidP="003B3C54">
            <w:r>
              <w:t>Nome dos Campos</w:t>
            </w:r>
          </w:p>
        </w:tc>
        <w:tc>
          <w:tcPr>
            <w:tcW w:w="1322" w:type="dxa"/>
          </w:tcPr>
          <w:p w14:paraId="0D7D5005" w14:textId="77777777" w:rsidR="00FC0A65" w:rsidRDefault="00FC0A65" w:rsidP="003B3C54">
            <w:r>
              <w:t>Descrição</w:t>
            </w:r>
          </w:p>
        </w:tc>
        <w:tc>
          <w:tcPr>
            <w:tcW w:w="1599" w:type="dxa"/>
          </w:tcPr>
          <w:p w14:paraId="1B739367" w14:textId="77777777" w:rsidR="00FC0A65" w:rsidRDefault="00FC0A65" w:rsidP="003B3C54">
            <w:r>
              <w:t>Tipo de Dados</w:t>
            </w:r>
          </w:p>
        </w:tc>
        <w:tc>
          <w:tcPr>
            <w:tcW w:w="1349" w:type="dxa"/>
          </w:tcPr>
          <w:p w14:paraId="3BEAAA1D" w14:textId="77777777" w:rsidR="00FC0A65" w:rsidRDefault="00FC0A65" w:rsidP="003B3C54">
            <w:r>
              <w:t>Obrigatório?</w:t>
            </w:r>
          </w:p>
        </w:tc>
        <w:tc>
          <w:tcPr>
            <w:tcW w:w="1158" w:type="dxa"/>
          </w:tcPr>
          <w:p w14:paraId="348CF041" w14:textId="77777777" w:rsidR="00FC0A65" w:rsidRDefault="00FC0A65" w:rsidP="003B3C54">
            <w:r>
              <w:t>Chave Primária?</w:t>
            </w:r>
          </w:p>
        </w:tc>
        <w:tc>
          <w:tcPr>
            <w:tcW w:w="1738" w:type="dxa"/>
          </w:tcPr>
          <w:p w14:paraId="1DE9BFAA" w14:textId="77777777" w:rsidR="00FC0A65" w:rsidRDefault="00FC0A65" w:rsidP="003B3C54">
            <w:r>
              <w:t>Observações</w:t>
            </w:r>
          </w:p>
        </w:tc>
      </w:tr>
      <w:tr w:rsidR="00FC0A65" w14:paraId="587E8D2F" w14:textId="77777777" w:rsidTr="003B3C54">
        <w:tc>
          <w:tcPr>
            <w:tcW w:w="1328" w:type="dxa"/>
          </w:tcPr>
          <w:p w14:paraId="3193C653" w14:textId="2FF7CC3E" w:rsidR="00FC0A65" w:rsidRDefault="00F8611D" w:rsidP="003B3C54">
            <w:r>
              <w:t>id</w:t>
            </w:r>
          </w:p>
        </w:tc>
        <w:tc>
          <w:tcPr>
            <w:tcW w:w="1322" w:type="dxa"/>
          </w:tcPr>
          <w:p w14:paraId="0D2C2BC8" w14:textId="119D6458" w:rsidR="00FC0A65" w:rsidRDefault="00F8611D" w:rsidP="003B3C54">
            <w:r w:rsidRPr="00F8611D">
              <w:t>ID da espécie</w:t>
            </w:r>
          </w:p>
        </w:tc>
        <w:tc>
          <w:tcPr>
            <w:tcW w:w="1599" w:type="dxa"/>
          </w:tcPr>
          <w:p w14:paraId="72985206" w14:textId="6FDDAF48" w:rsidR="00FC0A65" w:rsidRDefault="00F8611D" w:rsidP="003B3C54">
            <w:r>
              <w:t>INT</w:t>
            </w:r>
          </w:p>
        </w:tc>
        <w:tc>
          <w:tcPr>
            <w:tcW w:w="1349" w:type="dxa"/>
          </w:tcPr>
          <w:p w14:paraId="588F9D20" w14:textId="2DB66AE1" w:rsidR="00FC0A65" w:rsidRDefault="00F8611D" w:rsidP="003B3C54">
            <w:r>
              <w:t>Sim</w:t>
            </w:r>
          </w:p>
        </w:tc>
        <w:tc>
          <w:tcPr>
            <w:tcW w:w="1158" w:type="dxa"/>
          </w:tcPr>
          <w:p w14:paraId="188BB2AA" w14:textId="642C5D52" w:rsidR="00FC0A65" w:rsidRDefault="00F8611D" w:rsidP="003B3C54">
            <w:r>
              <w:t>Sim</w:t>
            </w:r>
          </w:p>
        </w:tc>
        <w:tc>
          <w:tcPr>
            <w:tcW w:w="1738" w:type="dxa"/>
          </w:tcPr>
          <w:p w14:paraId="4251D5A9" w14:textId="71A241A8" w:rsidR="00FC0A65" w:rsidRDefault="00F8611D" w:rsidP="00F8611D">
            <w:pPr>
              <w:jc w:val="center"/>
            </w:pPr>
            <w:r w:rsidRPr="00F8611D">
              <w:t>AUTO_INCREMENT</w:t>
            </w:r>
          </w:p>
        </w:tc>
      </w:tr>
      <w:tr w:rsidR="00FC0A65" w14:paraId="07CEC3B6" w14:textId="77777777" w:rsidTr="003B3C54">
        <w:tc>
          <w:tcPr>
            <w:tcW w:w="1328" w:type="dxa"/>
          </w:tcPr>
          <w:p w14:paraId="09FB2748" w14:textId="2E77A3B9" w:rsidR="00FC0A65" w:rsidRDefault="00F8611D" w:rsidP="003B3C54">
            <w:proofErr w:type="spellStart"/>
            <w:r>
              <w:t>name</w:t>
            </w:r>
            <w:proofErr w:type="spellEnd"/>
          </w:p>
        </w:tc>
        <w:tc>
          <w:tcPr>
            <w:tcW w:w="1322" w:type="dxa"/>
          </w:tcPr>
          <w:p w14:paraId="031EBB85" w14:textId="684AB197" w:rsidR="00FC0A65" w:rsidRDefault="00F8611D" w:rsidP="003B3C54">
            <w:r w:rsidRPr="00F8611D">
              <w:t>Nome (Cão, Gato</w:t>
            </w:r>
            <w:r>
              <w:t>)</w:t>
            </w:r>
          </w:p>
        </w:tc>
        <w:tc>
          <w:tcPr>
            <w:tcW w:w="1599" w:type="dxa"/>
          </w:tcPr>
          <w:p w14:paraId="4D0C7FEF" w14:textId="62CC8467" w:rsidR="00FC0A65" w:rsidRDefault="00F8611D" w:rsidP="00F8611D">
            <w:proofErr w:type="gramStart"/>
            <w:r w:rsidRPr="00F8611D">
              <w:t>VARCHAR(</w:t>
            </w:r>
            <w:proofErr w:type="gramEnd"/>
            <w:r w:rsidRPr="00F8611D">
              <w:t>50)</w:t>
            </w:r>
          </w:p>
        </w:tc>
        <w:tc>
          <w:tcPr>
            <w:tcW w:w="1349" w:type="dxa"/>
          </w:tcPr>
          <w:p w14:paraId="7394CA84" w14:textId="4A41D7B2" w:rsidR="00FC0A65" w:rsidRDefault="00F8611D" w:rsidP="003B3C54">
            <w:r>
              <w:t>Sim</w:t>
            </w:r>
          </w:p>
        </w:tc>
        <w:tc>
          <w:tcPr>
            <w:tcW w:w="1158" w:type="dxa"/>
          </w:tcPr>
          <w:p w14:paraId="2E2A20DE" w14:textId="7F7E86F3" w:rsidR="00FC0A65" w:rsidRDefault="00F8611D" w:rsidP="003B3C54">
            <w:r>
              <w:t>Não</w:t>
            </w:r>
          </w:p>
        </w:tc>
        <w:tc>
          <w:tcPr>
            <w:tcW w:w="1738" w:type="dxa"/>
          </w:tcPr>
          <w:p w14:paraId="213BA251" w14:textId="77777777" w:rsidR="00FC0A65" w:rsidRDefault="00FC0A65" w:rsidP="003B3C54"/>
        </w:tc>
      </w:tr>
    </w:tbl>
    <w:p w14:paraId="16105641" w14:textId="77777777" w:rsidR="00FC0A65" w:rsidRDefault="00FC0A65" w:rsidP="00FC0A65"/>
    <w:p w14:paraId="19571FEE" w14:textId="574FACA5" w:rsidR="00FC0A65" w:rsidRDefault="00F8611D" w:rsidP="00FC0A65">
      <w:pPr>
        <w:rPr>
          <w:b/>
          <w:bCs/>
        </w:rPr>
      </w:pPr>
      <w:proofErr w:type="spellStart"/>
      <w:r>
        <w:rPr>
          <w:b/>
          <w:bCs/>
        </w:rPr>
        <w:t>breeds</w:t>
      </w:r>
      <w:proofErr w:type="spellEnd"/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1274"/>
        <w:gridCol w:w="1251"/>
        <w:gridCol w:w="1553"/>
        <w:gridCol w:w="1349"/>
        <w:gridCol w:w="1133"/>
        <w:gridCol w:w="1934"/>
      </w:tblGrid>
      <w:tr w:rsidR="00FC0A65" w14:paraId="74967972" w14:textId="77777777" w:rsidTr="00F8611D">
        <w:tc>
          <w:tcPr>
            <w:tcW w:w="1274" w:type="dxa"/>
          </w:tcPr>
          <w:p w14:paraId="3E70BCF6" w14:textId="77777777" w:rsidR="00FC0A65" w:rsidRDefault="00FC0A65" w:rsidP="003B3C54">
            <w:r>
              <w:t>Nome dos Campos</w:t>
            </w:r>
          </w:p>
        </w:tc>
        <w:tc>
          <w:tcPr>
            <w:tcW w:w="1251" w:type="dxa"/>
          </w:tcPr>
          <w:p w14:paraId="060DF87F" w14:textId="77777777" w:rsidR="00FC0A65" w:rsidRDefault="00FC0A65" w:rsidP="003B3C54">
            <w:r>
              <w:t>Descrição</w:t>
            </w:r>
          </w:p>
        </w:tc>
        <w:tc>
          <w:tcPr>
            <w:tcW w:w="1553" w:type="dxa"/>
          </w:tcPr>
          <w:p w14:paraId="6102CC6B" w14:textId="77777777" w:rsidR="00FC0A65" w:rsidRDefault="00FC0A65" w:rsidP="003B3C54">
            <w:r>
              <w:t>Tipo de Dados</w:t>
            </w:r>
          </w:p>
        </w:tc>
        <w:tc>
          <w:tcPr>
            <w:tcW w:w="1349" w:type="dxa"/>
          </w:tcPr>
          <w:p w14:paraId="43690C1F" w14:textId="77777777" w:rsidR="00FC0A65" w:rsidRDefault="00FC0A65" w:rsidP="003B3C54">
            <w:r>
              <w:t>Obrigatório?</w:t>
            </w:r>
          </w:p>
        </w:tc>
        <w:tc>
          <w:tcPr>
            <w:tcW w:w="1133" w:type="dxa"/>
          </w:tcPr>
          <w:p w14:paraId="3002E6A4" w14:textId="77777777" w:rsidR="00FC0A65" w:rsidRDefault="00FC0A65" w:rsidP="003B3C54">
            <w:r>
              <w:t>Chave Primária?</w:t>
            </w:r>
          </w:p>
        </w:tc>
        <w:tc>
          <w:tcPr>
            <w:tcW w:w="1934" w:type="dxa"/>
          </w:tcPr>
          <w:p w14:paraId="7A56F233" w14:textId="77777777" w:rsidR="00FC0A65" w:rsidRDefault="00FC0A65" w:rsidP="003B3C54">
            <w:r>
              <w:t>Observações</w:t>
            </w:r>
          </w:p>
        </w:tc>
      </w:tr>
      <w:tr w:rsidR="00FC0A65" w14:paraId="2EECC4A6" w14:textId="77777777" w:rsidTr="00F8611D">
        <w:tc>
          <w:tcPr>
            <w:tcW w:w="1274" w:type="dxa"/>
          </w:tcPr>
          <w:p w14:paraId="4BBE1269" w14:textId="3EC2E21D" w:rsidR="00FC0A65" w:rsidRDefault="00F8611D" w:rsidP="003B3C54">
            <w:r>
              <w:t>id</w:t>
            </w:r>
          </w:p>
        </w:tc>
        <w:tc>
          <w:tcPr>
            <w:tcW w:w="1251" w:type="dxa"/>
          </w:tcPr>
          <w:p w14:paraId="55D513B2" w14:textId="2F228CDF" w:rsidR="00FC0A65" w:rsidRDefault="00F8611D" w:rsidP="003B3C54">
            <w:r w:rsidRPr="00F8611D">
              <w:t>ID da raça</w:t>
            </w:r>
          </w:p>
        </w:tc>
        <w:tc>
          <w:tcPr>
            <w:tcW w:w="1553" w:type="dxa"/>
          </w:tcPr>
          <w:p w14:paraId="6A616D6D" w14:textId="74B6A299" w:rsidR="00FC0A65" w:rsidRDefault="00F8611D" w:rsidP="003B3C54">
            <w:r>
              <w:t>INT</w:t>
            </w:r>
          </w:p>
        </w:tc>
        <w:tc>
          <w:tcPr>
            <w:tcW w:w="1349" w:type="dxa"/>
          </w:tcPr>
          <w:p w14:paraId="36AFDFAA" w14:textId="6DD462A4" w:rsidR="00FC0A65" w:rsidRDefault="00F8611D" w:rsidP="003B3C54">
            <w:r>
              <w:t>Sim</w:t>
            </w:r>
          </w:p>
        </w:tc>
        <w:tc>
          <w:tcPr>
            <w:tcW w:w="1133" w:type="dxa"/>
          </w:tcPr>
          <w:p w14:paraId="14245A45" w14:textId="0072B20E" w:rsidR="00FC0A65" w:rsidRDefault="00F8611D" w:rsidP="003B3C54">
            <w:r>
              <w:t>Sim</w:t>
            </w:r>
          </w:p>
        </w:tc>
        <w:tc>
          <w:tcPr>
            <w:tcW w:w="1934" w:type="dxa"/>
          </w:tcPr>
          <w:p w14:paraId="51A7D6EB" w14:textId="6D0D2AA4" w:rsidR="00FC0A65" w:rsidRDefault="00F8611D" w:rsidP="003B3C54">
            <w:r w:rsidRPr="00F8611D">
              <w:t>AUTO_INCREMENT</w:t>
            </w:r>
          </w:p>
        </w:tc>
      </w:tr>
      <w:tr w:rsidR="00F8611D" w14:paraId="33F8E8E2" w14:textId="77777777" w:rsidTr="00F8611D">
        <w:tc>
          <w:tcPr>
            <w:tcW w:w="1274" w:type="dxa"/>
          </w:tcPr>
          <w:p w14:paraId="4C40CE86" w14:textId="0900A8BA" w:rsidR="00F8611D" w:rsidRDefault="00F8611D" w:rsidP="00F8611D">
            <w:proofErr w:type="spellStart"/>
            <w:r>
              <w:t>Id_species</w:t>
            </w:r>
            <w:proofErr w:type="spellEnd"/>
          </w:p>
        </w:tc>
        <w:tc>
          <w:tcPr>
            <w:tcW w:w="1251" w:type="dxa"/>
          </w:tcPr>
          <w:p w14:paraId="6D3FC9B0" w14:textId="1B51B7B4" w:rsidR="00F8611D" w:rsidRDefault="00F8611D" w:rsidP="00F8611D">
            <w:r w:rsidRPr="00F8611D">
              <w:t>Espécie da raça</w:t>
            </w:r>
          </w:p>
        </w:tc>
        <w:tc>
          <w:tcPr>
            <w:tcW w:w="1553" w:type="dxa"/>
          </w:tcPr>
          <w:p w14:paraId="43294B11" w14:textId="17432F46" w:rsidR="00F8611D" w:rsidRDefault="00F8611D" w:rsidP="00F8611D">
            <w:r>
              <w:t>INT</w:t>
            </w:r>
          </w:p>
        </w:tc>
        <w:tc>
          <w:tcPr>
            <w:tcW w:w="1349" w:type="dxa"/>
          </w:tcPr>
          <w:p w14:paraId="223194D5" w14:textId="571C5239" w:rsidR="00F8611D" w:rsidRDefault="00F8611D" w:rsidP="00F8611D">
            <w:r>
              <w:t>Sim</w:t>
            </w:r>
          </w:p>
        </w:tc>
        <w:tc>
          <w:tcPr>
            <w:tcW w:w="1133" w:type="dxa"/>
          </w:tcPr>
          <w:p w14:paraId="6327780F" w14:textId="71E74E94" w:rsidR="00F8611D" w:rsidRDefault="00F8611D" w:rsidP="00F8611D">
            <w:r>
              <w:t>Não</w:t>
            </w:r>
          </w:p>
        </w:tc>
        <w:tc>
          <w:tcPr>
            <w:tcW w:w="1934" w:type="dxa"/>
          </w:tcPr>
          <w:p w14:paraId="7C35B8A1" w14:textId="1BDDBCA6" w:rsidR="00F8611D" w:rsidRDefault="00F8611D" w:rsidP="00F8611D">
            <w:r w:rsidRPr="00137654">
              <w:t>Chave Estrangeira</w:t>
            </w:r>
          </w:p>
        </w:tc>
      </w:tr>
      <w:tr w:rsidR="00F8611D" w14:paraId="52F15AE3" w14:textId="77777777" w:rsidTr="00F8611D">
        <w:tc>
          <w:tcPr>
            <w:tcW w:w="1274" w:type="dxa"/>
          </w:tcPr>
          <w:p w14:paraId="6F0AEB42" w14:textId="3832D739" w:rsidR="00F8611D" w:rsidRDefault="00F8611D" w:rsidP="00F8611D">
            <w:proofErr w:type="spellStart"/>
            <w:r>
              <w:t>name</w:t>
            </w:r>
            <w:proofErr w:type="spellEnd"/>
          </w:p>
        </w:tc>
        <w:tc>
          <w:tcPr>
            <w:tcW w:w="1251" w:type="dxa"/>
          </w:tcPr>
          <w:p w14:paraId="10F035EB" w14:textId="28864096" w:rsidR="00F8611D" w:rsidRDefault="00F8611D" w:rsidP="00F8611D">
            <w:r w:rsidRPr="00F8611D">
              <w:t>Nome da raça</w:t>
            </w:r>
          </w:p>
        </w:tc>
        <w:tc>
          <w:tcPr>
            <w:tcW w:w="1553" w:type="dxa"/>
          </w:tcPr>
          <w:p w14:paraId="6A51446C" w14:textId="1B548C6F" w:rsidR="00F8611D" w:rsidRDefault="00F8611D" w:rsidP="00F8611D">
            <w:proofErr w:type="gramStart"/>
            <w:r w:rsidRPr="00F8611D">
              <w:t>VARCHAR(</w:t>
            </w:r>
            <w:proofErr w:type="gramEnd"/>
            <w:r w:rsidRPr="00F8611D">
              <w:t>50)</w:t>
            </w:r>
          </w:p>
        </w:tc>
        <w:tc>
          <w:tcPr>
            <w:tcW w:w="1349" w:type="dxa"/>
          </w:tcPr>
          <w:p w14:paraId="4ABACB16" w14:textId="2455B614" w:rsidR="00F8611D" w:rsidRDefault="00F8611D" w:rsidP="00F8611D">
            <w:r>
              <w:t>Sim</w:t>
            </w:r>
          </w:p>
        </w:tc>
        <w:tc>
          <w:tcPr>
            <w:tcW w:w="1133" w:type="dxa"/>
          </w:tcPr>
          <w:p w14:paraId="7B0DDB63" w14:textId="7878B2D3" w:rsidR="00F8611D" w:rsidRDefault="00F8611D" w:rsidP="00F8611D">
            <w:r>
              <w:t>Não</w:t>
            </w:r>
          </w:p>
        </w:tc>
        <w:tc>
          <w:tcPr>
            <w:tcW w:w="1934" w:type="dxa"/>
          </w:tcPr>
          <w:p w14:paraId="5DA66158" w14:textId="77777777" w:rsidR="00F8611D" w:rsidRDefault="00F8611D" w:rsidP="00F8611D"/>
        </w:tc>
      </w:tr>
    </w:tbl>
    <w:p w14:paraId="58E7E3B6" w14:textId="77777777" w:rsidR="00FC0A65" w:rsidRDefault="00FC0A65" w:rsidP="00FC0A65"/>
    <w:p w14:paraId="2DDB4CC3" w14:textId="77777777" w:rsidR="00F8611D" w:rsidRDefault="00F8611D" w:rsidP="00FC0A65"/>
    <w:p w14:paraId="1F5B5916" w14:textId="77777777" w:rsidR="00F8611D" w:rsidRDefault="00F8611D" w:rsidP="00FC0A65"/>
    <w:p w14:paraId="46F9C879" w14:textId="77777777" w:rsidR="00F8611D" w:rsidRDefault="00F8611D" w:rsidP="00FC0A65"/>
    <w:p w14:paraId="06B4BF2E" w14:textId="496546D2" w:rsidR="00FC0A65" w:rsidRDefault="00F92BE2" w:rsidP="00FC0A65">
      <w:pPr>
        <w:rPr>
          <w:b/>
          <w:bCs/>
        </w:rPr>
      </w:pPr>
      <w:proofErr w:type="spellStart"/>
      <w:r>
        <w:rPr>
          <w:b/>
          <w:bCs/>
        </w:rPr>
        <w:t>parthers</w:t>
      </w:r>
      <w:proofErr w:type="spellEnd"/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1227"/>
        <w:gridCol w:w="1260"/>
        <w:gridCol w:w="1588"/>
        <w:gridCol w:w="1349"/>
        <w:gridCol w:w="1136"/>
        <w:gridCol w:w="1934"/>
      </w:tblGrid>
      <w:tr w:rsidR="00FC0A65" w14:paraId="11A3F64C" w14:textId="77777777" w:rsidTr="003B3C54">
        <w:tc>
          <w:tcPr>
            <w:tcW w:w="1328" w:type="dxa"/>
          </w:tcPr>
          <w:p w14:paraId="5F16EEBF" w14:textId="77777777" w:rsidR="00FC0A65" w:rsidRDefault="00FC0A65" w:rsidP="003B3C54">
            <w:r>
              <w:t>Nome dos Campos</w:t>
            </w:r>
          </w:p>
        </w:tc>
        <w:tc>
          <w:tcPr>
            <w:tcW w:w="1322" w:type="dxa"/>
          </w:tcPr>
          <w:p w14:paraId="0DD20795" w14:textId="77777777" w:rsidR="00FC0A65" w:rsidRDefault="00FC0A65" w:rsidP="003B3C54">
            <w:r>
              <w:t>Descrição</w:t>
            </w:r>
          </w:p>
        </w:tc>
        <w:tc>
          <w:tcPr>
            <w:tcW w:w="1599" w:type="dxa"/>
          </w:tcPr>
          <w:p w14:paraId="4D798BB6" w14:textId="77777777" w:rsidR="00FC0A65" w:rsidRDefault="00FC0A65" w:rsidP="003B3C54">
            <w:r>
              <w:t>Tipo de Dados</w:t>
            </w:r>
          </w:p>
        </w:tc>
        <w:tc>
          <w:tcPr>
            <w:tcW w:w="1349" w:type="dxa"/>
          </w:tcPr>
          <w:p w14:paraId="4AF1A1E1" w14:textId="77777777" w:rsidR="00FC0A65" w:rsidRDefault="00FC0A65" w:rsidP="003B3C54">
            <w:r>
              <w:t>Obrigatório?</w:t>
            </w:r>
          </w:p>
        </w:tc>
        <w:tc>
          <w:tcPr>
            <w:tcW w:w="1158" w:type="dxa"/>
          </w:tcPr>
          <w:p w14:paraId="32DC09A2" w14:textId="77777777" w:rsidR="00FC0A65" w:rsidRDefault="00FC0A65" w:rsidP="003B3C54">
            <w:r>
              <w:t>Chave Primária?</w:t>
            </w:r>
          </w:p>
        </w:tc>
        <w:tc>
          <w:tcPr>
            <w:tcW w:w="1738" w:type="dxa"/>
          </w:tcPr>
          <w:p w14:paraId="3E6A5DF9" w14:textId="77777777" w:rsidR="00FC0A65" w:rsidRDefault="00FC0A65" w:rsidP="003B3C54">
            <w:r>
              <w:t>Observações</w:t>
            </w:r>
          </w:p>
        </w:tc>
      </w:tr>
      <w:tr w:rsidR="00FC0A65" w14:paraId="70EA9B90" w14:textId="77777777" w:rsidTr="003B3C54">
        <w:tc>
          <w:tcPr>
            <w:tcW w:w="1328" w:type="dxa"/>
          </w:tcPr>
          <w:p w14:paraId="5A2C771B" w14:textId="41702D9E" w:rsidR="00FC0A65" w:rsidRDefault="00F92BE2" w:rsidP="00F92BE2">
            <w:pPr>
              <w:tabs>
                <w:tab w:val="left" w:pos="818"/>
              </w:tabs>
            </w:pPr>
            <w:r>
              <w:t>id</w:t>
            </w:r>
          </w:p>
        </w:tc>
        <w:tc>
          <w:tcPr>
            <w:tcW w:w="1322" w:type="dxa"/>
          </w:tcPr>
          <w:p w14:paraId="76E23B2B" w14:textId="58EDC4F7" w:rsidR="00FC0A65" w:rsidRDefault="00F92BE2" w:rsidP="003B3C54">
            <w:r w:rsidRPr="00F92BE2">
              <w:t>ID do parceiro</w:t>
            </w:r>
          </w:p>
        </w:tc>
        <w:tc>
          <w:tcPr>
            <w:tcW w:w="1599" w:type="dxa"/>
          </w:tcPr>
          <w:p w14:paraId="6004E432" w14:textId="7F948138" w:rsidR="00FC0A65" w:rsidRDefault="00F92BE2" w:rsidP="00F92BE2">
            <w:r>
              <w:t>INT</w:t>
            </w:r>
          </w:p>
        </w:tc>
        <w:tc>
          <w:tcPr>
            <w:tcW w:w="1349" w:type="dxa"/>
          </w:tcPr>
          <w:p w14:paraId="36B32A81" w14:textId="79B58C9F" w:rsidR="00FC0A65" w:rsidRDefault="00F92BE2" w:rsidP="003B3C54">
            <w:r>
              <w:t>Sim</w:t>
            </w:r>
          </w:p>
        </w:tc>
        <w:tc>
          <w:tcPr>
            <w:tcW w:w="1158" w:type="dxa"/>
          </w:tcPr>
          <w:p w14:paraId="127276A0" w14:textId="63BFC6E6" w:rsidR="00FC0A65" w:rsidRDefault="00F92BE2" w:rsidP="003B3C54">
            <w:r>
              <w:t>Sim</w:t>
            </w:r>
          </w:p>
        </w:tc>
        <w:tc>
          <w:tcPr>
            <w:tcW w:w="1738" w:type="dxa"/>
          </w:tcPr>
          <w:p w14:paraId="4C3D90D8" w14:textId="1F5428D7" w:rsidR="00FC0A65" w:rsidRDefault="00F92BE2" w:rsidP="00F92BE2">
            <w:r w:rsidRPr="00F92BE2">
              <w:t>AUTO_INCREMENT</w:t>
            </w:r>
          </w:p>
        </w:tc>
      </w:tr>
      <w:tr w:rsidR="00FC0A65" w14:paraId="75817065" w14:textId="77777777" w:rsidTr="003B3C54">
        <w:tc>
          <w:tcPr>
            <w:tcW w:w="1328" w:type="dxa"/>
          </w:tcPr>
          <w:p w14:paraId="735ECF22" w14:textId="656A8404" w:rsidR="00FC0A65" w:rsidRDefault="00F92BE2" w:rsidP="003B3C54">
            <w:proofErr w:type="spellStart"/>
            <w:r>
              <w:t>name</w:t>
            </w:r>
            <w:proofErr w:type="spellEnd"/>
          </w:p>
        </w:tc>
        <w:tc>
          <w:tcPr>
            <w:tcW w:w="1322" w:type="dxa"/>
          </w:tcPr>
          <w:p w14:paraId="173D33E1" w14:textId="161F032A" w:rsidR="00FC0A65" w:rsidRDefault="00F92BE2" w:rsidP="003B3C54">
            <w:r w:rsidRPr="00F92BE2">
              <w:t>Nome da entidade</w:t>
            </w:r>
          </w:p>
        </w:tc>
        <w:tc>
          <w:tcPr>
            <w:tcW w:w="1599" w:type="dxa"/>
          </w:tcPr>
          <w:p w14:paraId="21FC0134" w14:textId="7FF36B44" w:rsidR="00FC0A65" w:rsidRDefault="00F92BE2" w:rsidP="003B3C54">
            <w:proofErr w:type="gramStart"/>
            <w:r w:rsidRPr="00F92BE2">
              <w:t>VARCHAR(</w:t>
            </w:r>
            <w:proofErr w:type="gramEnd"/>
            <w:r w:rsidRPr="00F92BE2">
              <w:t>100)</w:t>
            </w:r>
          </w:p>
        </w:tc>
        <w:tc>
          <w:tcPr>
            <w:tcW w:w="1349" w:type="dxa"/>
          </w:tcPr>
          <w:p w14:paraId="5BC6DFC9" w14:textId="4B736A65" w:rsidR="00FC0A65" w:rsidRDefault="00F92BE2" w:rsidP="003B3C54">
            <w:r>
              <w:t>Sim</w:t>
            </w:r>
          </w:p>
        </w:tc>
        <w:tc>
          <w:tcPr>
            <w:tcW w:w="1158" w:type="dxa"/>
          </w:tcPr>
          <w:p w14:paraId="77840F30" w14:textId="1EEB32B6" w:rsidR="00FC0A65" w:rsidRDefault="00F92BE2" w:rsidP="003B3C54">
            <w:r>
              <w:t>Não</w:t>
            </w:r>
          </w:p>
        </w:tc>
        <w:tc>
          <w:tcPr>
            <w:tcW w:w="1738" w:type="dxa"/>
          </w:tcPr>
          <w:p w14:paraId="2047973B" w14:textId="77777777" w:rsidR="00FC0A65" w:rsidRDefault="00FC0A65" w:rsidP="003B3C54"/>
        </w:tc>
      </w:tr>
      <w:tr w:rsidR="00FC0A65" w14:paraId="262C97DD" w14:textId="77777777" w:rsidTr="003B3C54">
        <w:tc>
          <w:tcPr>
            <w:tcW w:w="1328" w:type="dxa"/>
          </w:tcPr>
          <w:p w14:paraId="01C1DB37" w14:textId="571D6B91" w:rsidR="00FC0A65" w:rsidRDefault="00F92BE2" w:rsidP="003B3C54">
            <w:proofErr w:type="spellStart"/>
            <w:r>
              <w:t>type</w:t>
            </w:r>
            <w:proofErr w:type="spellEnd"/>
          </w:p>
        </w:tc>
        <w:tc>
          <w:tcPr>
            <w:tcW w:w="1322" w:type="dxa"/>
          </w:tcPr>
          <w:p w14:paraId="05037EA9" w14:textId="5CF52314" w:rsidR="00FC0A65" w:rsidRDefault="00F92BE2" w:rsidP="003B3C54">
            <w:r w:rsidRPr="00F92BE2">
              <w:t>Tipo de apoio</w:t>
            </w:r>
          </w:p>
        </w:tc>
        <w:tc>
          <w:tcPr>
            <w:tcW w:w="1599" w:type="dxa"/>
          </w:tcPr>
          <w:p w14:paraId="721EDD47" w14:textId="1096AAC9" w:rsidR="00FC0A65" w:rsidRDefault="00F92BE2" w:rsidP="00F92BE2">
            <w:proofErr w:type="gramStart"/>
            <w:r w:rsidRPr="00F92BE2">
              <w:t>VARCHAR(</w:t>
            </w:r>
            <w:proofErr w:type="gramEnd"/>
            <w:r w:rsidRPr="00F92BE2">
              <w:t>50)</w:t>
            </w:r>
          </w:p>
        </w:tc>
        <w:tc>
          <w:tcPr>
            <w:tcW w:w="1349" w:type="dxa"/>
          </w:tcPr>
          <w:p w14:paraId="251BF35B" w14:textId="39AE721B" w:rsidR="00FC0A65" w:rsidRDefault="00F92BE2" w:rsidP="003B3C54">
            <w:r>
              <w:t>Sim</w:t>
            </w:r>
          </w:p>
        </w:tc>
        <w:tc>
          <w:tcPr>
            <w:tcW w:w="1158" w:type="dxa"/>
          </w:tcPr>
          <w:p w14:paraId="3C53BD74" w14:textId="3D222681" w:rsidR="00FC0A65" w:rsidRDefault="00F92BE2" w:rsidP="003B3C54">
            <w:r>
              <w:t>Não</w:t>
            </w:r>
          </w:p>
        </w:tc>
        <w:tc>
          <w:tcPr>
            <w:tcW w:w="1738" w:type="dxa"/>
          </w:tcPr>
          <w:p w14:paraId="7397EB59" w14:textId="77777777" w:rsidR="00FC0A65" w:rsidRDefault="00FC0A65" w:rsidP="003B3C54"/>
        </w:tc>
      </w:tr>
      <w:tr w:rsidR="00FC0A65" w14:paraId="5BF59B40" w14:textId="77777777" w:rsidTr="003B3C54">
        <w:tc>
          <w:tcPr>
            <w:tcW w:w="1328" w:type="dxa"/>
          </w:tcPr>
          <w:p w14:paraId="17CACDBB" w14:textId="60032928" w:rsidR="00FC0A65" w:rsidRDefault="00F92BE2" w:rsidP="003B3C54">
            <w:proofErr w:type="spellStart"/>
            <w:r>
              <w:t>contact</w:t>
            </w:r>
            <w:proofErr w:type="spellEnd"/>
          </w:p>
        </w:tc>
        <w:tc>
          <w:tcPr>
            <w:tcW w:w="1322" w:type="dxa"/>
          </w:tcPr>
          <w:p w14:paraId="5A434D9B" w14:textId="7685908D" w:rsidR="00FC0A65" w:rsidRDefault="00F92BE2" w:rsidP="003B3C54">
            <w:r w:rsidRPr="00F92BE2">
              <w:t>Contacto principal</w:t>
            </w:r>
          </w:p>
        </w:tc>
        <w:tc>
          <w:tcPr>
            <w:tcW w:w="1599" w:type="dxa"/>
          </w:tcPr>
          <w:p w14:paraId="630528DF" w14:textId="2C6B9EE1" w:rsidR="00FC0A65" w:rsidRDefault="00F92BE2" w:rsidP="00F92BE2">
            <w:proofErr w:type="gramStart"/>
            <w:r w:rsidRPr="00F92BE2">
              <w:t>VARCHAR(</w:t>
            </w:r>
            <w:proofErr w:type="gramEnd"/>
            <w:r w:rsidRPr="00F92BE2">
              <w:t>50)</w:t>
            </w:r>
          </w:p>
        </w:tc>
        <w:tc>
          <w:tcPr>
            <w:tcW w:w="1349" w:type="dxa"/>
          </w:tcPr>
          <w:p w14:paraId="57FDCCA0" w14:textId="57FBB7BA" w:rsidR="00FC0A65" w:rsidRDefault="00F92BE2" w:rsidP="003B3C54">
            <w:r>
              <w:t>Sim</w:t>
            </w:r>
          </w:p>
        </w:tc>
        <w:tc>
          <w:tcPr>
            <w:tcW w:w="1158" w:type="dxa"/>
          </w:tcPr>
          <w:p w14:paraId="3E9FF941" w14:textId="61B8E24B" w:rsidR="00FC0A65" w:rsidRDefault="00F92BE2" w:rsidP="003B3C54">
            <w:r>
              <w:t>Não</w:t>
            </w:r>
          </w:p>
        </w:tc>
        <w:tc>
          <w:tcPr>
            <w:tcW w:w="1738" w:type="dxa"/>
          </w:tcPr>
          <w:p w14:paraId="1A2A185E" w14:textId="77777777" w:rsidR="00FC0A65" w:rsidRDefault="00FC0A65" w:rsidP="003B3C54"/>
        </w:tc>
      </w:tr>
    </w:tbl>
    <w:p w14:paraId="5BA089BA" w14:textId="77777777" w:rsidR="00FC0A65" w:rsidRDefault="00FC0A65" w:rsidP="00FC0A65"/>
    <w:p w14:paraId="63DAB833" w14:textId="520F9174" w:rsidR="00FC0A65" w:rsidRDefault="00F92BE2" w:rsidP="00FC0A65">
      <w:pPr>
        <w:rPr>
          <w:b/>
          <w:bCs/>
        </w:rPr>
      </w:pPr>
      <w:proofErr w:type="spellStart"/>
      <w:r w:rsidRPr="00F92BE2">
        <w:rPr>
          <w:b/>
          <w:bCs/>
        </w:rPr>
        <w:t>veterinarians</w:t>
      </w:r>
      <w:proofErr w:type="spellEnd"/>
    </w:p>
    <w:tbl>
      <w:tblPr>
        <w:tblStyle w:val="TabelacomGrelha"/>
        <w:tblW w:w="8797" w:type="dxa"/>
        <w:tblLook w:val="04A0" w:firstRow="1" w:lastRow="0" w:firstColumn="1" w:lastColumn="0" w:noHBand="0" w:noVBand="1"/>
      </w:tblPr>
      <w:tblGrid>
        <w:gridCol w:w="1691"/>
        <w:gridCol w:w="1251"/>
        <w:gridCol w:w="1557"/>
        <w:gridCol w:w="1349"/>
        <w:gridCol w:w="1073"/>
        <w:gridCol w:w="1934"/>
      </w:tblGrid>
      <w:tr w:rsidR="00FC0A65" w14:paraId="2D4B7FE5" w14:textId="77777777" w:rsidTr="0039275F">
        <w:trPr>
          <w:trHeight w:val="810"/>
        </w:trPr>
        <w:tc>
          <w:tcPr>
            <w:tcW w:w="1711" w:type="dxa"/>
          </w:tcPr>
          <w:p w14:paraId="58D969FF" w14:textId="77777777" w:rsidR="00FC0A65" w:rsidRDefault="00FC0A65" w:rsidP="003B3C54">
            <w:r>
              <w:t>Nome dos Campos</w:t>
            </w:r>
          </w:p>
        </w:tc>
        <w:tc>
          <w:tcPr>
            <w:tcW w:w="1098" w:type="dxa"/>
          </w:tcPr>
          <w:p w14:paraId="27C443F0" w14:textId="77777777" w:rsidR="00FC0A65" w:rsidRDefault="00FC0A65" w:rsidP="003B3C54">
            <w:r>
              <w:t>Descrição</w:t>
            </w:r>
          </w:p>
        </w:tc>
        <w:tc>
          <w:tcPr>
            <w:tcW w:w="1576" w:type="dxa"/>
          </w:tcPr>
          <w:p w14:paraId="2F6F2209" w14:textId="77777777" w:rsidR="00FC0A65" w:rsidRDefault="00FC0A65" w:rsidP="003B3C54">
            <w:r>
              <w:t>Tipo de Dados</w:t>
            </w:r>
          </w:p>
        </w:tc>
        <w:tc>
          <w:tcPr>
            <w:tcW w:w="1367" w:type="dxa"/>
          </w:tcPr>
          <w:p w14:paraId="5579708F" w14:textId="77777777" w:rsidR="00FC0A65" w:rsidRDefault="00FC0A65" w:rsidP="003B3C54">
            <w:r>
              <w:t>Obrigatório?</w:t>
            </w:r>
          </w:p>
        </w:tc>
        <w:tc>
          <w:tcPr>
            <w:tcW w:w="1088" w:type="dxa"/>
          </w:tcPr>
          <w:p w14:paraId="2EE00E1E" w14:textId="77777777" w:rsidR="00FC0A65" w:rsidRDefault="00FC0A65" w:rsidP="003B3C54">
            <w:r>
              <w:t>Chave Primária?</w:t>
            </w:r>
          </w:p>
        </w:tc>
        <w:tc>
          <w:tcPr>
            <w:tcW w:w="1957" w:type="dxa"/>
          </w:tcPr>
          <w:p w14:paraId="648A6B83" w14:textId="77777777" w:rsidR="00FC0A65" w:rsidRDefault="00FC0A65" w:rsidP="003B3C54">
            <w:r>
              <w:t>Observações</w:t>
            </w:r>
          </w:p>
        </w:tc>
      </w:tr>
      <w:tr w:rsidR="00F92BE2" w14:paraId="41A4480E" w14:textId="77777777" w:rsidTr="0039275F">
        <w:trPr>
          <w:trHeight w:val="537"/>
        </w:trPr>
        <w:tc>
          <w:tcPr>
            <w:tcW w:w="1711" w:type="dxa"/>
          </w:tcPr>
          <w:p w14:paraId="44763EF8" w14:textId="0F12E164" w:rsidR="00F92BE2" w:rsidRDefault="00F92BE2" w:rsidP="00F92BE2">
            <w:r>
              <w:t>id</w:t>
            </w:r>
          </w:p>
        </w:tc>
        <w:tc>
          <w:tcPr>
            <w:tcW w:w="1098" w:type="dxa"/>
          </w:tcPr>
          <w:p w14:paraId="075A9494" w14:textId="7E64F1A7" w:rsidR="00F92BE2" w:rsidRDefault="002C5039" w:rsidP="00F92BE2">
            <w:r w:rsidRPr="002C5039">
              <w:t>ID do veterinário</w:t>
            </w:r>
          </w:p>
        </w:tc>
        <w:tc>
          <w:tcPr>
            <w:tcW w:w="1576" w:type="dxa"/>
          </w:tcPr>
          <w:p w14:paraId="39029522" w14:textId="581E4B36" w:rsidR="00F92BE2" w:rsidRDefault="00F92BE2" w:rsidP="00F92BE2">
            <w:r>
              <w:t>INT</w:t>
            </w:r>
          </w:p>
        </w:tc>
        <w:tc>
          <w:tcPr>
            <w:tcW w:w="1367" w:type="dxa"/>
          </w:tcPr>
          <w:p w14:paraId="33200900" w14:textId="51EEAF30" w:rsidR="00F92BE2" w:rsidRDefault="00F92BE2" w:rsidP="00F92BE2">
            <w:r>
              <w:t>Sim</w:t>
            </w:r>
          </w:p>
        </w:tc>
        <w:tc>
          <w:tcPr>
            <w:tcW w:w="1088" w:type="dxa"/>
          </w:tcPr>
          <w:p w14:paraId="6F06220F" w14:textId="47148BA0" w:rsidR="00F92BE2" w:rsidRDefault="00F92BE2" w:rsidP="00F92BE2">
            <w:r>
              <w:t>Sim</w:t>
            </w:r>
          </w:p>
        </w:tc>
        <w:tc>
          <w:tcPr>
            <w:tcW w:w="1957" w:type="dxa"/>
          </w:tcPr>
          <w:p w14:paraId="59558A37" w14:textId="70E379E0" w:rsidR="00F92BE2" w:rsidRDefault="00F92BE2" w:rsidP="00F92BE2">
            <w:r w:rsidRPr="00F92BE2">
              <w:t>AUTO_INCREMENT</w:t>
            </w:r>
          </w:p>
        </w:tc>
      </w:tr>
      <w:tr w:rsidR="00F92BE2" w14:paraId="2AE31106" w14:textId="77777777" w:rsidTr="0039275F">
        <w:trPr>
          <w:trHeight w:val="537"/>
        </w:trPr>
        <w:tc>
          <w:tcPr>
            <w:tcW w:w="1711" w:type="dxa"/>
          </w:tcPr>
          <w:p w14:paraId="566D2663" w14:textId="1CA45BD9" w:rsidR="00F92BE2" w:rsidRDefault="00F92BE2" w:rsidP="00F92BE2">
            <w:proofErr w:type="spellStart"/>
            <w:r>
              <w:t>name</w:t>
            </w:r>
            <w:proofErr w:type="spellEnd"/>
          </w:p>
        </w:tc>
        <w:tc>
          <w:tcPr>
            <w:tcW w:w="1098" w:type="dxa"/>
          </w:tcPr>
          <w:p w14:paraId="346693FC" w14:textId="214D1372" w:rsidR="00F92BE2" w:rsidRDefault="002C5039" w:rsidP="00F92BE2">
            <w:r w:rsidRPr="002C5039">
              <w:t>Nome completo</w:t>
            </w:r>
          </w:p>
        </w:tc>
        <w:tc>
          <w:tcPr>
            <w:tcW w:w="1576" w:type="dxa"/>
          </w:tcPr>
          <w:p w14:paraId="5E47F33A" w14:textId="4BE7B601" w:rsidR="00F92BE2" w:rsidRDefault="00F92BE2" w:rsidP="00F92BE2">
            <w:proofErr w:type="gramStart"/>
            <w:r w:rsidRPr="00F92BE2">
              <w:t>VARCHAR(</w:t>
            </w:r>
            <w:proofErr w:type="gramEnd"/>
            <w:r w:rsidRPr="00F92BE2">
              <w:t>100)</w:t>
            </w:r>
          </w:p>
        </w:tc>
        <w:tc>
          <w:tcPr>
            <w:tcW w:w="1367" w:type="dxa"/>
          </w:tcPr>
          <w:p w14:paraId="094AD942" w14:textId="30B753C2" w:rsidR="00F92BE2" w:rsidRDefault="00F92BE2" w:rsidP="00F92BE2">
            <w:r>
              <w:t>Sim</w:t>
            </w:r>
          </w:p>
        </w:tc>
        <w:tc>
          <w:tcPr>
            <w:tcW w:w="1088" w:type="dxa"/>
          </w:tcPr>
          <w:p w14:paraId="177D5CA5" w14:textId="04DC2E13" w:rsidR="00F92BE2" w:rsidRDefault="00F92BE2" w:rsidP="00F92BE2">
            <w:r>
              <w:t>Não</w:t>
            </w:r>
          </w:p>
        </w:tc>
        <w:tc>
          <w:tcPr>
            <w:tcW w:w="1957" w:type="dxa"/>
          </w:tcPr>
          <w:p w14:paraId="3F57EB1A" w14:textId="77777777" w:rsidR="00F92BE2" w:rsidRDefault="00F92BE2" w:rsidP="00F92BE2"/>
        </w:tc>
      </w:tr>
      <w:tr w:rsidR="00F92BE2" w14:paraId="67DFF148" w14:textId="77777777" w:rsidTr="0039275F">
        <w:trPr>
          <w:trHeight w:val="537"/>
        </w:trPr>
        <w:tc>
          <w:tcPr>
            <w:tcW w:w="1711" w:type="dxa"/>
          </w:tcPr>
          <w:p w14:paraId="6410DF15" w14:textId="71220E6E" w:rsidR="00F92BE2" w:rsidRDefault="00F92BE2" w:rsidP="00F92BE2">
            <w:proofErr w:type="spellStart"/>
            <w:r>
              <w:t>License_number</w:t>
            </w:r>
            <w:proofErr w:type="spellEnd"/>
          </w:p>
        </w:tc>
        <w:tc>
          <w:tcPr>
            <w:tcW w:w="1098" w:type="dxa"/>
          </w:tcPr>
          <w:p w14:paraId="764B028A" w14:textId="6279F35F" w:rsidR="00F92BE2" w:rsidRDefault="002C5039" w:rsidP="00F92BE2">
            <w:r w:rsidRPr="002C5039">
              <w:t>Cédula Profissional</w:t>
            </w:r>
          </w:p>
        </w:tc>
        <w:tc>
          <w:tcPr>
            <w:tcW w:w="1576" w:type="dxa"/>
          </w:tcPr>
          <w:p w14:paraId="36AD6723" w14:textId="5D80316C" w:rsidR="00F92BE2" w:rsidRDefault="00F92BE2" w:rsidP="00F92BE2">
            <w:proofErr w:type="gramStart"/>
            <w:r w:rsidRPr="00F92BE2">
              <w:t>VARCHAR(</w:t>
            </w:r>
            <w:proofErr w:type="gramEnd"/>
            <w:r w:rsidRPr="00F92BE2">
              <w:t>50)</w:t>
            </w:r>
          </w:p>
        </w:tc>
        <w:tc>
          <w:tcPr>
            <w:tcW w:w="1367" w:type="dxa"/>
          </w:tcPr>
          <w:p w14:paraId="355A7F0F" w14:textId="3911FCD9" w:rsidR="00F92BE2" w:rsidRDefault="00F92BE2" w:rsidP="00F92BE2">
            <w:r>
              <w:t>Sim</w:t>
            </w:r>
          </w:p>
        </w:tc>
        <w:tc>
          <w:tcPr>
            <w:tcW w:w="1088" w:type="dxa"/>
          </w:tcPr>
          <w:p w14:paraId="6BC93804" w14:textId="0E5FA9D7" w:rsidR="00F92BE2" w:rsidRDefault="00F92BE2" w:rsidP="00F92BE2">
            <w:r>
              <w:t>Não</w:t>
            </w:r>
          </w:p>
        </w:tc>
        <w:tc>
          <w:tcPr>
            <w:tcW w:w="1957" w:type="dxa"/>
          </w:tcPr>
          <w:p w14:paraId="2176DBEE" w14:textId="77777777" w:rsidR="00F92BE2" w:rsidRDefault="00F92BE2" w:rsidP="00F92BE2"/>
        </w:tc>
      </w:tr>
      <w:tr w:rsidR="00F92BE2" w14:paraId="62F9DAA2" w14:textId="77777777" w:rsidTr="0039275F">
        <w:trPr>
          <w:trHeight w:val="274"/>
        </w:trPr>
        <w:tc>
          <w:tcPr>
            <w:tcW w:w="1711" w:type="dxa"/>
          </w:tcPr>
          <w:p w14:paraId="15383D5D" w14:textId="5B40F8CC" w:rsidR="00F92BE2" w:rsidRDefault="00F92BE2" w:rsidP="00F92BE2">
            <w:proofErr w:type="spellStart"/>
            <w:r>
              <w:t>phone</w:t>
            </w:r>
            <w:proofErr w:type="spellEnd"/>
          </w:p>
        </w:tc>
        <w:tc>
          <w:tcPr>
            <w:tcW w:w="1098" w:type="dxa"/>
          </w:tcPr>
          <w:p w14:paraId="2996C2F9" w14:textId="53BF7BDF" w:rsidR="00F92BE2" w:rsidRDefault="002C5039" w:rsidP="00F92BE2">
            <w:r w:rsidRPr="002C5039">
              <w:t>Telefone</w:t>
            </w:r>
          </w:p>
        </w:tc>
        <w:tc>
          <w:tcPr>
            <w:tcW w:w="1576" w:type="dxa"/>
          </w:tcPr>
          <w:p w14:paraId="17C2880D" w14:textId="3A1DD246" w:rsidR="00F92BE2" w:rsidRDefault="00F92BE2" w:rsidP="00F92BE2">
            <w:proofErr w:type="gramStart"/>
            <w:r w:rsidRPr="00F92BE2">
              <w:t>VARCHAR(</w:t>
            </w:r>
            <w:proofErr w:type="gramEnd"/>
            <w:r w:rsidRPr="00F92BE2">
              <w:t>20)</w:t>
            </w:r>
          </w:p>
        </w:tc>
        <w:tc>
          <w:tcPr>
            <w:tcW w:w="1367" w:type="dxa"/>
          </w:tcPr>
          <w:p w14:paraId="1CEA1A0A" w14:textId="2D6788BC" w:rsidR="00F92BE2" w:rsidRDefault="00F92BE2" w:rsidP="00F92BE2">
            <w:r>
              <w:t>Sim</w:t>
            </w:r>
          </w:p>
        </w:tc>
        <w:tc>
          <w:tcPr>
            <w:tcW w:w="1088" w:type="dxa"/>
          </w:tcPr>
          <w:p w14:paraId="5BF5B7C4" w14:textId="55A760C6" w:rsidR="00F92BE2" w:rsidRDefault="00F92BE2" w:rsidP="00F92BE2">
            <w:r>
              <w:t>Não</w:t>
            </w:r>
          </w:p>
        </w:tc>
        <w:tc>
          <w:tcPr>
            <w:tcW w:w="1957" w:type="dxa"/>
          </w:tcPr>
          <w:p w14:paraId="7C97B4A3" w14:textId="77777777" w:rsidR="00F92BE2" w:rsidRDefault="00F92BE2" w:rsidP="00F92BE2"/>
        </w:tc>
      </w:tr>
    </w:tbl>
    <w:p w14:paraId="3AF1495B" w14:textId="77777777" w:rsidR="00FC0A65" w:rsidRDefault="00FC0A65" w:rsidP="00FC0A65"/>
    <w:p w14:paraId="35C10BAA" w14:textId="66F8ED54" w:rsidR="00FC0A65" w:rsidRDefault="002C5039" w:rsidP="00FC0A65">
      <w:pPr>
        <w:rPr>
          <w:b/>
          <w:bCs/>
        </w:rPr>
      </w:pPr>
      <w:proofErr w:type="spellStart"/>
      <w:r w:rsidRPr="002C5039">
        <w:rPr>
          <w:b/>
          <w:bCs/>
        </w:rPr>
        <w:t>animals</w:t>
      </w:r>
      <w:proofErr w:type="spellEnd"/>
    </w:p>
    <w:tbl>
      <w:tblPr>
        <w:tblStyle w:val="TabelacomGrelha"/>
        <w:tblW w:w="8534" w:type="dxa"/>
        <w:tblLook w:val="04A0" w:firstRow="1" w:lastRow="0" w:firstColumn="1" w:lastColumn="0" w:noHBand="0" w:noVBand="1"/>
      </w:tblPr>
      <w:tblGrid>
        <w:gridCol w:w="1245"/>
        <w:gridCol w:w="1258"/>
        <w:gridCol w:w="1595"/>
        <w:gridCol w:w="1355"/>
        <w:gridCol w:w="1137"/>
        <w:gridCol w:w="1944"/>
      </w:tblGrid>
      <w:tr w:rsidR="00FC0A65" w14:paraId="41A12D41" w14:textId="77777777" w:rsidTr="005800D5">
        <w:trPr>
          <w:trHeight w:val="471"/>
        </w:trPr>
        <w:tc>
          <w:tcPr>
            <w:tcW w:w="1245" w:type="dxa"/>
          </w:tcPr>
          <w:p w14:paraId="49E9451C" w14:textId="77777777" w:rsidR="00FC0A65" w:rsidRDefault="00FC0A65" w:rsidP="003B3C54">
            <w:r>
              <w:t>Nome dos Campos</w:t>
            </w:r>
          </w:p>
        </w:tc>
        <w:tc>
          <w:tcPr>
            <w:tcW w:w="1258" w:type="dxa"/>
          </w:tcPr>
          <w:p w14:paraId="150D2089" w14:textId="77777777" w:rsidR="00FC0A65" w:rsidRDefault="00FC0A65" w:rsidP="003B3C54">
            <w:r>
              <w:t>Descrição</w:t>
            </w:r>
          </w:p>
        </w:tc>
        <w:tc>
          <w:tcPr>
            <w:tcW w:w="1595" w:type="dxa"/>
          </w:tcPr>
          <w:p w14:paraId="33A5E7AF" w14:textId="77777777" w:rsidR="00FC0A65" w:rsidRDefault="00FC0A65" w:rsidP="003B3C54">
            <w:r>
              <w:t>Tipo de Dados</w:t>
            </w:r>
          </w:p>
        </w:tc>
        <w:tc>
          <w:tcPr>
            <w:tcW w:w="1355" w:type="dxa"/>
          </w:tcPr>
          <w:p w14:paraId="7EB5FC16" w14:textId="77777777" w:rsidR="00FC0A65" w:rsidRDefault="00FC0A65" w:rsidP="003B3C54">
            <w:r>
              <w:t>Obrigatório?</w:t>
            </w:r>
          </w:p>
        </w:tc>
        <w:tc>
          <w:tcPr>
            <w:tcW w:w="1137" w:type="dxa"/>
          </w:tcPr>
          <w:p w14:paraId="2694DE31" w14:textId="77777777" w:rsidR="00FC0A65" w:rsidRDefault="00FC0A65" w:rsidP="003B3C54">
            <w:r>
              <w:t>Chave Primária?</w:t>
            </w:r>
          </w:p>
        </w:tc>
        <w:tc>
          <w:tcPr>
            <w:tcW w:w="1944" w:type="dxa"/>
          </w:tcPr>
          <w:p w14:paraId="381CBD91" w14:textId="77777777" w:rsidR="00FC0A65" w:rsidRDefault="00FC0A65" w:rsidP="003B3C54">
            <w:r>
              <w:t>Observações</w:t>
            </w:r>
          </w:p>
        </w:tc>
      </w:tr>
      <w:tr w:rsidR="002C5039" w14:paraId="43DC60EC" w14:textId="77777777" w:rsidTr="005800D5">
        <w:trPr>
          <w:trHeight w:val="262"/>
        </w:trPr>
        <w:tc>
          <w:tcPr>
            <w:tcW w:w="1245" w:type="dxa"/>
          </w:tcPr>
          <w:p w14:paraId="5F51FEB0" w14:textId="2D88980D" w:rsidR="002C5039" w:rsidRDefault="002C5039" w:rsidP="002C5039">
            <w:r>
              <w:t>id</w:t>
            </w:r>
          </w:p>
        </w:tc>
        <w:tc>
          <w:tcPr>
            <w:tcW w:w="1258" w:type="dxa"/>
          </w:tcPr>
          <w:p w14:paraId="67A48B3D" w14:textId="1FC01D46" w:rsidR="002C5039" w:rsidRDefault="002C5039" w:rsidP="002C5039">
            <w:r w:rsidRPr="002C5039">
              <w:t>ID do animal</w:t>
            </w:r>
          </w:p>
        </w:tc>
        <w:tc>
          <w:tcPr>
            <w:tcW w:w="1595" w:type="dxa"/>
          </w:tcPr>
          <w:p w14:paraId="2E7E932E" w14:textId="4182F39F" w:rsidR="002C5039" w:rsidRDefault="002C5039" w:rsidP="002C5039">
            <w:r>
              <w:t>INT</w:t>
            </w:r>
          </w:p>
        </w:tc>
        <w:tc>
          <w:tcPr>
            <w:tcW w:w="1355" w:type="dxa"/>
          </w:tcPr>
          <w:p w14:paraId="48E11464" w14:textId="4E299A3C" w:rsidR="002C5039" w:rsidRDefault="002C5039" w:rsidP="002C5039">
            <w:r>
              <w:t>Sim</w:t>
            </w:r>
          </w:p>
        </w:tc>
        <w:tc>
          <w:tcPr>
            <w:tcW w:w="1137" w:type="dxa"/>
          </w:tcPr>
          <w:p w14:paraId="7DD82182" w14:textId="54CA6FA6" w:rsidR="002C5039" w:rsidRDefault="002C5039" w:rsidP="002C5039">
            <w:r>
              <w:t>Sim</w:t>
            </w:r>
          </w:p>
        </w:tc>
        <w:tc>
          <w:tcPr>
            <w:tcW w:w="1944" w:type="dxa"/>
          </w:tcPr>
          <w:p w14:paraId="678A689E" w14:textId="3B43EA4D" w:rsidR="002C5039" w:rsidRDefault="002C5039" w:rsidP="002C5039">
            <w:r w:rsidRPr="00F92BE2">
              <w:t>AUTO_INCREMENT</w:t>
            </w:r>
          </w:p>
        </w:tc>
      </w:tr>
      <w:tr w:rsidR="002C5039" w14:paraId="040AC1C9" w14:textId="77777777" w:rsidTr="005800D5">
        <w:trPr>
          <w:trHeight w:val="471"/>
        </w:trPr>
        <w:tc>
          <w:tcPr>
            <w:tcW w:w="1245" w:type="dxa"/>
          </w:tcPr>
          <w:p w14:paraId="787F0A4F" w14:textId="3BA867FB" w:rsidR="002C5039" w:rsidRDefault="002C5039" w:rsidP="002C5039">
            <w:proofErr w:type="spellStart"/>
            <w:r>
              <w:t>name</w:t>
            </w:r>
            <w:proofErr w:type="spellEnd"/>
          </w:p>
        </w:tc>
        <w:tc>
          <w:tcPr>
            <w:tcW w:w="1258" w:type="dxa"/>
          </w:tcPr>
          <w:p w14:paraId="3CBB6AF7" w14:textId="7889A8DC" w:rsidR="002C5039" w:rsidRDefault="002C5039" w:rsidP="002C5039">
            <w:r w:rsidRPr="002C5039">
              <w:t>Nome do animal</w:t>
            </w:r>
          </w:p>
        </w:tc>
        <w:tc>
          <w:tcPr>
            <w:tcW w:w="1595" w:type="dxa"/>
          </w:tcPr>
          <w:p w14:paraId="7D035FB7" w14:textId="0FB93935" w:rsidR="002C5039" w:rsidRDefault="002C5039" w:rsidP="002C5039">
            <w:proofErr w:type="gramStart"/>
            <w:r w:rsidRPr="002C5039">
              <w:t>VARCHAR(</w:t>
            </w:r>
            <w:proofErr w:type="gramEnd"/>
            <w:r w:rsidRPr="002C5039">
              <w:t>100)</w:t>
            </w:r>
          </w:p>
        </w:tc>
        <w:tc>
          <w:tcPr>
            <w:tcW w:w="1355" w:type="dxa"/>
          </w:tcPr>
          <w:p w14:paraId="057BF575" w14:textId="1540E6D9" w:rsidR="002C5039" w:rsidRDefault="002C5039" w:rsidP="002C5039">
            <w:r>
              <w:t>Sim</w:t>
            </w:r>
          </w:p>
        </w:tc>
        <w:tc>
          <w:tcPr>
            <w:tcW w:w="1137" w:type="dxa"/>
          </w:tcPr>
          <w:p w14:paraId="7F843449" w14:textId="5162978C" w:rsidR="002C5039" w:rsidRDefault="002C5039" w:rsidP="002C5039">
            <w:r>
              <w:t>Não</w:t>
            </w:r>
          </w:p>
        </w:tc>
        <w:tc>
          <w:tcPr>
            <w:tcW w:w="1944" w:type="dxa"/>
          </w:tcPr>
          <w:p w14:paraId="0DD6C9DC" w14:textId="77777777" w:rsidR="002C5039" w:rsidRDefault="002C5039" w:rsidP="002C5039"/>
        </w:tc>
      </w:tr>
      <w:tr w:rsidR="002C5039" w14:paraId="78BB3FD2" w14:textId="77777777" w:rsidTr="005800D5">
        <w:trPr>
          <w:trHeight w:val="480"/>
        </w:trPr>
        <w:tc>
          <w:tcPr>
            <w:tcW w:w="1245" w:type="dxa"/>
          </w:tcPr>
          <w:p w14:paraId="2BB8ECB9" w14:textId="59082703" w:rsidR="002C5039" w:rsidRDefault="002C5039" w:rsidP="002C5039">
            <w:proofErr w:type="spellStart"/>
            <w:r>
              <w:t>id_breed</w:t>
            </w:r>
            <w:proofErr w:type="spellEnd"/>
          </w:p>
        </w:tc>
        <w:tc>
          <w:tcPr>
            <w:tcW w:w="1258" w:type="dxa"/>
          </w:tcPr>
          <w:p w14:paraId="705E5197" w14:textId="1EACF0EC" w:rsidR="002C5039" w:rsidRDefault="002C5039" w:rsidP="002C5039">
            <w:r w:rsidRPr="002C5039">
              <w:t>Raça do animal</w:t>
            </w:r>
          </w:p>
        </w:tc>
        <w:tc>
          <w:tcPr>
            <w:tcW w:w="1595" w:type="dxa"/>
          </w:tcPr>
          <w:p w14:paraId="6D6D0CA2" w14:textId="2230AB72" w:rsidR="002C5039" w:rsidRDefault="002C5039" w:rsidP="002C5039">
            <w:r w:rsidRPr="002C5039">
              <w:t>INT</w:t>
            </w:r>
          </w:p>
        </w:tc>
        <w:tc>
          <w:tcPr>
            <w:tcW w:w="1355" w:type="dxa"/>
          </w:tcPr>
          <w:p w14:paraId="0B8A8995" w14:textId="210428F0" w:rsidR="002C5039" w:rsidRDefault="002C5039" w:rsidP="002C5039">
            <w:r>
              <w:t>Sim</w:t>
            </w:r>
          </w:p>
        </w:tc>
        <w:tc>
          <w:tcPr>
            <w:tcW w:w="1137" w:type="dxa"/>
          </w:tcPr>
          <w:p w14:paraId="5CCCCDCD" w14:textId="6B0E9425" w:rsidR="002C5039" w:rsidRDefault="002C5039" w:rsidP="002C5039">
            <w:r>
              <w:t>Não</w:t>
            </w:r>
          </w:p>
        </w:tc>
        <w:tc>
          <w:tcPr>
            <w:tcW w:w="1944" w:type="dxa"/>
          </w:tcPr>
          <w:p w14:paraId="380025E9" w14:textId="58629F18" w:rsidR="002C5039" w:rsidRDefault="002C5039" w:rsidP="002C5039">
            <w:r w:rsidRPr="00137654">
              <w:t>Chave Estrangeira</w:t>
            </w:r>
          </w:p>
        </w:tc>
      </w:tr>
      <w:tr w:rsidR="002C5039" w14:paraId="17400C0B" w14:textId="77777777" w:rsidTr="005800D5">
        <w:trPr>
          <w:trHeight w:val="471"/>
        </w:trPr>
        <w:tc>
          <w:tcPr>
            <w:tcW w:w="1245" w:type="dxa"/>
          </w:tcPr>
          <w:p w14:paraId="428C55DF" w14:textId="42CDE741" w:rsidR="002C5039" w:rsidRDefault="002C5039" w:rsidP="002C5039">
            <w:r>
              <w:t>age</w:t>
            </w:r>
          </w:p>
        </w:tc>
        <w:tc>
          <w:tcPr>
            <w:tcW w:w="1258" w:type="dxa"/>
          </w:tcPr>
          <w:p w14:paraId="1CC72C26" w14:textId="78DB4B88" w:rsidR="002C5039" w:rsidRDefault="002C5039" w:rsidP="002C5039">
            <w:r w:rsidRPr="002C5039">
              <w:t>Idade</w:t>
            </w:r>
            <w:r>
              <w:t xml:space="preserve"> do animal</w:t>
            </w:r>
          </w:p>
        </w:tc>
        <w:tc>
          <w:tcPr>
            <w:tcW w:w="1595" w:type="dxa"/>
          </w:tcPr>
          <w:p w14:paraId="1FF56302" w14:textId="782B4682" w:rsidR="002C5039" w:rsidRDefault="002C5039" w:rsidP="002C5039">
            <w:r w:rsidRPr="002C5039">
              <w:t>INT</w:t>
            </w:r>
          </w:p>
        </w:tc>
        <w:tc>
          <w:tcPr>
            <w:tcW w:w="1355" w:type="dxa"/>
          </w:tcPr>
          <w:p w14:paraId="23E3F5DB" w14:textId="06250159" w:rsidR="002C5039" w:rsidRDefault="002C5039" w:rsidP="002C5039">
            <w:r>
              <w:t>Sim</w:t>
            </w:r>
          </w:p>
        </w:tc>
        <w:tc>
          <w:tcPr>
            <w:tcW w:w="1137" w:type="dxa"/>
          </w:tcPr>
          <w:p w14:paraId="7B5B99E3" w14:textId="0BBE2F20" w:rsidR="002C5039" w:rsidRDefault="002C5039" w:rsidP="002C5039">
            <w:r>
              <w:t>Não</w:t>
            </w:r>
          </w:p>
        </w:tc>
        <w:tc>
          <w:tcPr>
            <w:tcW w:w="1944" w:type="dxa"/>
          </w:tcPr>
          <w:p w14:paraId="042B96AD" w14:textId="77777777" w:rsidR="002C5039" w:rsidRDefault="002C5039" w:rsidP="002C5039"/>
        </w:tc>
      </w:tr>
      <w:tr w:rsidR="002C5039" w14:paraId="751D75F9" w14:textId="77777777" w:rsidTr="005800D5">
        <w:trPr>
          <w:trHeight w:val="480"/>
        </w:trPr>
        <w:tc>
          <w:tcPr>
            <w:tcW w:w="1245" w:type="dxa"/>
          </w:tcPr>
          <w:p w14:paraId="0F1AC762" w14:textId="10ADAD73" w:rsidR="002C5039" w:rsidRDefault="002C5039" w:rsidP="002C5039">
            <w:r>
              <w:t>status</w:t>
            </w:r>
          </w:p>
        </w:tc>
        <w:tc>
          <w:tcPr>
            <w:tcW w:w="1258" w:type="dxa"/>
          </w:tcPr>
          <w:p w14:paraId="115FB5B9" w14:textId="01D39A64" w:rsidR="002C5039" w:rsidRDefault="002C5039" w:rsidP="002C5039">
            <w:r w:rsidRPr="002C5039">
              <w:t>Estado do animal</w:t>
            </w:r>
          </w:p>
        </w:tc>
        <w:tc>
          <w:tcPr>
            <w:tcW w:w="1595" w:type="dxa"/>
          </w:tcPr>
          <w:p w14:paraId="1FCB39C0" w14:textId="5FB93A23" w:rsidR="002C5039" w:rsidRDefault="002C5039" w:rsidP="002C5039">
            <w:r w:rsidRPr="002C5039">
              <w:t>ENUM</w:t>
            </w:r>
          </w:p>
        </w:tc>
        <w:tc>
          <w:tcPr>
            <w:tcW w:w="1355" w:type="dxa"/>
          </w:tcPr>
          <w:p w14:paraId="52732F6C" w14:textId="2CDD4248" w:rsidR="002C5039" w:rsidRDefault="002C5039" w:rsidP="002C5039">
            <w:r>
              <w:t>Sim</w:t>
            </w:r>
          </w:p>
        </w:tc>
        <w:tc>
          <w:tcPr>
            <w:tcW w:w="1137" w:type="dxa"/>
          </w:tcPr>
          <w:p w14:paraId="27EF36AD" w14:textId="1EC08C7D" w:rsidR="002C5039" w:rsidRDefault="002C5039" w:rsidP="002C5039">
            <w:r>
              <w:t>Não</w:t>
            </w:r>
          </w:p>
        </w:tc>
        <w:tc>
          <w:tcPr>
            <w:tcW w:w="1944" w:type="dxa"/>
          </w:tcPr>
          <w:p w14:paraId="1F1148AA" w14:textId="399BA6E2" w:rsidR="002C5039" w:rsidRDefault="002C5039" w:rsidP="002C5039">
            <w:r w:rsidRPr="002C5039">
              <w:t>P</w:t>
            </w:r>
            <w:r w:rsidRPr="002C5039">
              <w:t>erdido</w:t>
            </w:r>
            <w:r>
              <w:t xml:space="preserve">, </w:t>
            </w:r>
            <w:r w:rsidRPr="002C5039">
              <w:t>adotado</w:t>
            </w:r>
            <w:r>
              <w:t xml:space="preserve">, </w:t>
            </w:r>
            <w:r w:rsidRPr="002C5039">
              <w:t>disponível</w:t>
            </w:r>
          </w:p>
        </w:tc>
      </w:tr>
    </w:tbl>
    <w:p w14:paraId="06B26643" w14:textId="77777777" w:rsidR="00FC0A65" w:rsidRDefault="00FC0A65" w:rsidP="00FC0A65"/>
    <w:p w14:paraId="2E26E1C4" w14:textId="77777777" w:rsidR="002C5039" w:rsidRDefault="002C5039" w:rsidP="00FC0A65"/>
    <w:p w14:paraId="0AB5F5BF" w14:textId="77777777" w:rsidR="002C5039" w:rsidRDefault="002C5039" w:rsidP="00FC0A65"/>
    <w:p w14:paraId="705C0BE4" w14:textId="77777777" w:rsidR="002C5039" w:rsidRDefault="002C5039" w:rsidP="00FC0A65"/>
    <w:p w14:paraId="05763FEA" w14:textId="700681DC" w:rsidR="00FC0A65" w:rsidRDefault="002C5039" w:rsidP="00FC0A65">
      <w:pPr>
        <w:rPr>
          <w:b/>
          <w:bCs/>
        </w:rPr>
      </w:pPr>
      <w:proofErr w:type="spellStart"/>
      <w:r w:rsidRPr="002C5039">
        <w:rPr>
          <w:b/>
          <w:bCs/>
        </w:rPr>
        <w:lastRenderedPageBreak/>
        <w:t>lost_animals</w:t>
      </w:r>
      <w:proofErr w:type="spellEnd"/>
    </w:p>
    <w:tbl>
      <w:tblPr>
        <w:tblStyle w:val="TabelacomGrelha"/>
        <w:tblW w:w="8937" w:type="dxa"/>
        <w:tblLook w:val="04A0" w:firstRow="1" w:lastRow="0" w:firstColumn="1" w:lastColumn="0" w:noHBand="0" w:noVBand="1"/>
      </w:tblPr>
      <w:tblGrid>
        <w:gridCol w:w="1934"/>
        <w:gridCol w:w="1774"/>
        <w:gridCol w:w="1557"/>
        <w:gridCol w:w="1349"/>
        <w:gridCol w:w="1073"/>
        <w:gridCol w:w="1934"/>
      </w:tblGrid>
      <w:tr w:rsidR="00FC0A65" w14:paraId="413F2D6E" w14:textId="77777777" w:rsidTr="00A132B5">
        <w:trPr>
          <w:trHeight w:val="819"/>
        </w:trPr>
        <w:tc>
          <w:tcPr>
            <w:tcW w:w="1932" w:type="dxa"/>
          </w:tcPr>
          <w:p w14:paraId="247EA936" w14:textId="77777777" w:rsidR="00FC0A65" w:rsidRDefault="00FC0A65" w:rsidP="003B3C54">
            <w:r>
              <w:t>Nome dos Campos</w:t>
            </w:r>
          </w:p>
        </w:tc>
        <w:tc>
          <w:tcPr>
            <w:tcW w:w="1087" w:type="dxa"/>
          </w:tcPr>
          <w:p w14:paraId="2A2E3A3E" w14:textId="77777777" w:rsidR="00FC0A65" w:rsidRDefault="00FC0A65" w:rsidP="003B3C54">
            <w:r>
              <w:t>Descrição</w:t>
            </w:r>
          </w:p>
        </w:tc>
        <w:tc>
          <w:tcPr>
            <w:tcW w:w="1558" w:type="dxa"/>
          </w:tcPr>
          <w:p w14:paraId="4A7D2ADC" w14:textId="77777777" w:rsidR="00FC0A65" w:rsidRDefault="00FC0A65" w:rsidP="003B3C54">
            <w:r>
              <w:t>Tipo de Dados</w:t>
            </w:r>
          </w:p>
        </w:tc>
        <w:tc>
          <w:tcPr>
            <w:tcW w:w="1351" w:type="dxa"/>
          </w:tcPr>
          <w:p w14:paraId="3EE2234F" w14:textId="77777777" w:rsidR="00FC0A65" w:rsidRDefault="00FC0A65" w:rsidP="003B3C54">
            <w:r>
              <w:t>Obrigatório?</w:t>
            </w:r>
          </w:p>
        </w:tc>
        <w:tc>
          <w:tcPr>
            <w:tcW w:w="1077" w:type="dxa"/>
          </w:tcPr>
          <w:p w14:paraId="047166B8" w14:textId="77777777" w:rsidR="00FC0A65" w:rsidRDefault="00FC0A65" w:rsidP="003B3C54">
            <w:r>
              <w:t>Chave Primária?</w:t>
            </w:r>
          </w:p>
        </w:tc>
        <w:tc>
          <w:tcPr>
            <w:tcW w:w="1932" w:type="dxa"/>
          </w:tcPr>
          <w:p w14:paraId="0D7E4C3B" w14:textId="77777777" w:rsidR="00FC0A65" w:rsidRDefault="00FC0A65" w:rsidP="003B3C54">
            <w:r>
              <w:t>Observações</w:t>
            </w:r>
          </w:p>
        </w:tc>
      </w:tr>
      <w:tr w:rsidR="00A132B5" w14:paraId="78F409D3" w14:textId="77777777" w:rsidTr="00A132B5">
        <w:trPr>
          <w:trHeight w:val="348"/>
        </w:trPr>
        <w:tc>
          <w:tcPr>
            <w:tcW w:w="1932" w:type="dxa"/>
          </w:tcPr>
          <w:p w14:paraId="2FBE9F11" w14:textId="1F789B36" w:rsidR="00A132B5" w:rsidRDefault="00A132B5" w:rsidP="00A132B5">
            <w:r>
              <w:t>id</w:t>
            </w:r>
          </w:p>
        </w:tc>
        <w:tc>
          <w:tcPr>
            <w:tcW w:w="1087" w:type="dxa"/>
          </w:tcPr>
          <w:p w14:paraId="3EE91B4E" w14:textId="7C887799" w:rsidR="00A132B5" w:rsidRDefault="00A132B5" w:rsidP="00A132B5">
            <w:r w:rsidRPr="00A132B5">
              <w:t>ID do registo</w:t>
            </w:r>
          </w:p>
        </w:tc>
        <w:tc>
          <w:tcPr>
            <w:tcW w:w="1558" w:type="dxa"/>
          </w:tcPr>
          <w:p w14:paraId="0FC947CB" w14:textId="2C297D71" w:rsidR="00A132B5" w:rsidRDefault="00A132B5" w:rsidP="00A132B5">
            <w:r w:rsidRPr="002C5039">
              <w:t>INT</w:t>
            </w:r>
          </w:p>
        </w:tc>
        <w:tc>
          <w:tcPr>
            <w:tcW w:w="1351" w:type="dxa"/>
          </w:tcPr>
          <w:p w14:paraId="37D40306" w14:textId="70271023" w:rsidR="00A132B5" w:rsidRDefault="00A132B5" w:rsidP="00A132B5">
            <w:r>
              <w:t>Sim</w:t>
            </w:r>
          </w:p>
        </w:tc>
        <w:tc>
          <w:tcPr>
            <w:tcW w:w="1077" w:type="dxa"/>
          </w:tcPr>
          <w:p w14:paraId="5B84D392" w14:textId="76F4A585" w:rsidR="00A132B5" w:rsidRDefault="00A132B5" w:rsidP="00A132B5">
            <w:r>
              <w:t>Sim</w:t>
            </w:r>
          </w:p>
        </w:tc>
        <w:tc>
          <w:tcPr>
            <w:tcW w:w="1932" w:type="dxa"/>
          </w:tcPr>
          <w:p w14:paraId="11B57271" w14:textId="3C953A31" w:rsidR="00A132B5" w:rsidRDefault="00A132B5" w:rsidP="00A132B5">
            <w:r w:rsidRPr="00F92BE2">
              <w:t>AUTO_INCREMENT</w:t>
            </w:r>
          </w:p>
        </w:tc>
      </w:tr>
      <w:tr w:rsidR="00A132B5" w14:paraId="01897236" w14:textId="77777777" w:rsidTr="00A132B5">
        <w:trPr>
          <w:trHeight w:val="266"/>
        </w:trPr>
        <w:tc>
          <w:tcPr>
            <w:tcW w:w="1932" w:type="dxa"/>
          </w:tcPr>
          <w:p w14:paraId="4529ED5F" w14:textId="41B18DE2" w:rsidR="00A132B5" w:rsidRDefault="00A132B5" w:rsidP="00A132B5">
            <w:proofErr w:type="spellStart"/>
            <w:r>
              <w:t>id_animal</w:t>
            </w:r>
            <w:proofErr w:type="spellEnd"/>
          </w:p>
        </w:tc>
        <w:tc>
          <w:tcPr>
            <w:tcW w:w="1087" w:type="dxa"/>
          </w:tcPr>
          <w:p w14:paraId="748429F4" w14:textId="281C28CE" w:rsidR="00A132B5" w:rsidRDefault="00A132B5" w:rsidP="00A132B5">
            <w:r w:rsidRPr="00A132B5">
              <w:t>Animal perdido</w:t>
            </w:r>
          </w:p>
        </w:tc>
        <w:tc>
          <w:tcPr>
            <w:tcW w:w="1558" w:type="dxa"/>
          </w:tcPr>
          <w:p w14:paraId="0D4A6AAF" w14:textId="17594D8D" w:rsidR="00A132B5" w:rsidRDefault="00A132B5" w:rsidP="00A132B5">
            <w:r w:rsidRPr="002C5039">
              <w:t>INT</w:t>
            </w:r>
          </w:p>
        </w:tc>
        <w:tc>
          <w:tcPr>
            <w:tcW w:w="1351" w:type="dxa"/>
          </w:tcPr>
          <w:p w14:paraId="7AEB648F" w14:textId="63C25EC8" w:rsidR="00A132B5" w:rsidRDefault="00A132B5" w:rsidP="00A132B5">
            <w:r>
              <w:t>Sim</w:t>
            </w:r>
          </w:p>
        </w:tc>
        <w:tc>
          <w:tcPr>
            <w:tcW w:w="1077" w:type="dxa"/>
          </w:tcPr>
          <w:p w14:paraId="337DA980" w14:textId="1B344BBC" w:rsidR="00A132B5" w:rsidRDefault="00A132B5" w:rsidP="00A132B5">
            <w:r>
              <w:t>Não</w:t>
            </w:r>
          </w:p>
        </w:tc>
        <w:tc>
          <w:tcPr>
            <w:tcW w:w="1932" w:type="dxa"/>
          </w:tcPr>
          <w:p w14:paraId="76DC6E89" w14:textId="68A55DB7" w:rsidR="00A132B5" w:rsidRDefault="00A132B5" w:rsidP="00A132B5">
            <w:r w:rsidRPr="00137654">
              <w:t>Chave Estrangeira</w:t>
            </w:r>
          </w:p>
        </w:tc>
      </w:tr>
      <w:tr w:rsidR="00A132B5" w14:paraId="6E3B1874" w14:textId="77777777" w:rsidTr="00A132B5">
        <w:trPr>
          <w:trHeight w:val="553"/>
        </w:trPr>
        <w:tc>
          <w:tcPr>
            <w:tcW w:w="1932" w:type="dxa"/>
          </w:tcPr>
          <w:p w14:paraId="10EF3F96" w14:textId="0CCF3BEA" w:rsidR="00A132B5" w:rsidRDefault="00A132B5" w:rsidP="00A132B5">
            <w:proofErr w:type="spellStart"/>
            <w:r>
              <w:t>Last_seen_location</w:t>
            </w:r>
            <w:proofErr w:type="spellEnd"/>
          </w:p>
        </w:tc>
        <w:tc>
          <w:tcPr>
            <w:tcW w:w="1087" w:type="dxa"/>
          </w:tcPr>
          <w:p w14:paraId="45671949" w14:textId="2C03F8FC" w:rsidR="00A132B5" w:rsidRDefault="00A132B5" w:rsidP="00A132B5">
            <w:r w:rsidRPr="00A132B5">
              <w:t>Localização</w:t>
            </w:r>
          </w:p>
        </w:tc>
        <w:tc>
          <w:tcPr>
            <w:tcW w:w="1558" w:type="dxa"/>
          </w:tcPr>
          <w:p w14:paraId="1F41E8EA" w14:textId="76C28A66" w:rsidR="00A132B5" w:rsidRDefault="00A132B5" w:rsidP="00A132B5">
            <w:proofErr w:type="gramStart"/>
            <w:r w:rsidRPr="002C5039">
              <w:t>VARCHAR(</w:t>
            </w:r>
            <w:proofErr w:type="gramEnd"/>
            <w:r w:rsidRPr="002C5039">
              <w:t>255)</w:t>
            </w:r>
          </w:p>
        </w:tc>
        <w:tc>
          <w:tcPr>
            <w:tcW w:w="1351" w:type="dxa"/>
          </w:tcPr>
          <w:p w14:paraId="3E911DA4" w14:textId="3A77CD3B" w:rsidR="00A132B5" w:rsidRDefault="00A132B5" w:rsidP="00A132B5">
            <w:r>
              <w:t>Sim</w:t>
            </w:r>
          </w:p>
        </w:tc>
        <w:tc>
          <w:tcPr>
            <w:tcW w:w="1077" w:type="dxa"/>
          </w:tcPr>
          <w:p w14:paraId="602B051A" w14:textId="15928BE6" w:rsidR="00A132B5" w:rsidRDefault="00A132B5" w:rsidP="00A132B5">
            <w:r>
              <w:t>Não</w:t>
            </w:r>
          </w:p>
        </w:tc>
        <w:tc>
          <w:tcPr>
            <w:tcW w:w="1932" w:type="dxa"/>
          </w:tcPr>
          <w:p w14:paraId="6D6F9F31" w14:textId="77777777" w:rsidR="00A132B5" w:rsidRDefault="00A132B5" w:rsidP="00A132B5"/>
        </w:tc>
      </w:tr>
      <w:tr w:rsidR="00A132B5" w14:paraId="1DA87668" w14:textId="77777777" w:rsidTr="00A132B5">
        <w:trPr>
          <w:trHeight w:val="266"/>
        </w:trPr>
        <w:tc>
          <w:tcPr>
            <w:tcW w:w="1932" w:type="dxa"/>
          </w:tcPr>
          <w:p w14:paraId="6C260B81" w14:textId="27ACF1F1" w:rsidR="00A132B5" w:rsidRDefault="00A132B5" w:rsidP="00A132B5">
            <w:proofErr w:type="spellStart"/>
            <w:r w:rsidRPr="002C5039">
              <w:t>lost_date</w:t>
            </w:r>
            <w:proofErr w:type="spellEnd"/>
          </w:p>
        </w:tc>
        <w:tc>
          <w:tcPr>
            <w:tcW w:w="1087" w:type="dxa"/>
          </w:tcPr>
          <w:p w14:paraId="0A944D53" w14:textId="46221319" w:rsidR="00A132B5" w:rsidRDefault="00A132B5" w:rsidP="00A132B5">
            <w:r w:rsidRPr="00A132B5">
              <w:t>Data do desaparecimento</w:t>
            </w:r>
          </w:p>
        </w:tc>
        <w:tc>
          <w:tcPr>
            <w:tcW w:w="1558" w:type="dxa"/>
          </w:tcPr>
          <w:p w14:paraId="76672D8F" w14:textId="149F6B65" w:rsidR="00A132B5" w:rsidRDefault="00A132B5" w:rsidP="00A132B5">
            <w:r w:rsidRPr="002C5039">
              <w:t>DATE</w:t>
            </w:r>
          </w:p>
        </w:tc>
        <w:tc>
          <w:tcPr>
            <w:tcW w:w="1351" w:type="dxa"/>
          </w:tcPr>
          <w:p w14:paraId="6F4BC0EE" w14:textId="31A216E9" w:rsidR="00A132B5" w:rsidRDefault="00A132B5" w:rsidP="00A132B5">
            <w:r>
              <w:t>Sim</w:t>
            </w:r>
          </w:p>
        </w:tc>
        <w:tc>
          <w:tcPr>
            <w:tcW w:w="1077" w:type="dxa"/>
          </w:tcPr>
          <w:p w14:paraId="48355F93" w14:textId="11074FD4" w:rsidR="00A132B5" w:rsidRDefault="00A132B5" w:rsidP="00A132B5">
            <w:r>
              <w:t>Não</w:t>
            </w:r>
          </w:p>
        </w:tc>
        <w:tc>
          <w:tcPr>
            <w:tcW w:w="1932" w:type="dxa"/>
          </w:tcPr>
          <w:p w14:paraId="42A060A5" w14:textId="77777777" w:rsidR="00A132B5" w:rsidRDefault="00A132B5" w:rsidP="00A132B5"/>
        </w:tc>
      </w:tr>
      <w:tr w:rsidR="00A132B5" w14:paraId="73A1091E" w14:textId="77777777" w:rsidTr="00A132B5">
        <w:trPr>
          <w:trHeight w:val="277"/>
        </w:trPr>
        <w:tc>
          <w:tcPr>
            <w:tcW w:w="1932" w:type="dxa"/>
          </w:tcPr>
          <w:p w14:paraId="62D32CCD" w14:textId="1FA5403A" w:rsidR="00A132B5" w:rsidRDefault="00A132B5" w:rsidP="00A132B5">
            <w:proofErr w:type="spellStart"/>
            <w:r w:rsidRPr="002C5039">
              <w:t>contact_phone</w:t>
            </w:r>
            <w:proofErr w:type="spellEnd"/>
          </w:p>
        </w:tc>
        <w:tc>
          <w:tcPr>
            <w:tcW w:w="1087" w:type="dxa"/>
          </w:tcPr>
          <w:p w14:paraId="5A6A9714" w14:textId="59EE5B2B" w:rsidR="00A132B5" w:rsidRDefault="00A132B5" w:rsidP="00A132B5">
            <w:r w:rsidRPr="00A132B5">
              <w:t>Contacto de emergência</w:t>
            </w:r>
          </w:p>
        </w:tc>
        <w:tc>
          <w:tcPr>
            <w:tcW w:w="1558" w:type="dxa"/>
          </w:tcPr>
          <w:p w14:paraId="4632B59A" w14:textId="6529950D" w:rsidR="00A132B5" w:rsidRDefault="00A132B5" w:rsidP="00A132B5">
            <w:proofErr w:type="gramStart"/>
            <w:r w:rsidRPr="002C5039">
              <w:t>VARCHAR(</w:t>
            </w:r>
            <w:proofErr w:type="gramEnd"/>
            <w:r w:rsidRPr="002C5039">
              <w:t>20)</w:t>
            </w:r>
          </w:p>
        </w:tc>
        <w:tc>
          <w:tcPr>
            <w:tcW w:w="1351" w:type="dxa"/>
          </w:tcPr>
          <w:p w14:paraId="226DBEE5" w14:textId="12DCA25C" w:rsidR="00A132B5" w:rsidRDefault="00A132B5" w:rsidP="00A132B5">
            <w:r>
              <w:t>Sim</w:t>
            </w:r>
          </w:p>
        </w:tc>
        <w:tc>
          <w:tcPr>
            <w:tcW w:w="1077" w:type="dxa"/>
          </w:tcPr>
          <w:p w14:paraId="67412AE2" w14:textId="3D4F090C" w:rsidR="00A132B5" w:rsidRDefault="00A132B5" w:rsidP="00A132B5">
            <w:r>
              <w:t>Não</w:t>
            </w:r>
          </w:p>
        </w:tc>
        <w:tc>
          <w:tcPr>
            <w:tcW w:w="1932" w:type="dxa"/>
          </w:tcPr>
          <w:p w14:paraId="4A171C2F" w14:textId="77777777" w:rsidR="00A132B5" w:rsidRDefault="00A132B5" w:rsidP="00A132B5"/>
        </w:tc>
      </w:tr>
    </w:tbl>
    <w:p w14:paraId="59195E1A" w14:textId="77777777" w:rsidR="00FC0A65" w:rsidRDefault="00FC0A65" w:rsidP="00FC0A65"/>
    <w:p w14:paraId="430EE314" w14:textId="051CE845" w:rsidR="00FC0A65" w:rsidRDefault="00A132B5" w:rsidP="00FC0A65">
      <w:pPr>
        <w:rPr>
          <w:b/>
          <w:bCs/>
        </w:rPr>
      </w:pPr>
      <w:proofErr w:type="spellStart"/>
      <w:r w:rsidRPr="00A132B5">
        <w:rPr>
          <w:b/>
          <w:bCs/>
        </w:rPr>
        <w:t>checkups</w:t>
      </w:r>
      <w:proofErr w:type="spellEnd"/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1473"/>
        <w:gridCol w:w="1287"/>
        <w:gridCol w:w="1339"/>
        <w:gridCol w:w="1349"/>
        <w:gridCol w:w="1112"/>
        <w:gridCol w:w="1934"/>
      </w:tblGrid>
      <w:tr w:rsidR="00FC0A65" w14:paraId="79CDAFB2" w14:textId="77777777" w:rsidTr="005800D5">
        <w:tc>
          <w:tcPr>
            <w:tcW w:w="1473" w:type="dxa"/>
          </w:tcPr>
          <w:p w14:paraId="2D2A42EB" w14:textId="77777777" w:rsidR="00FC0A65" w:rsidRDefault="00FC0A65" w:rsidP="003B3C54">
            <w:r>
              <w:t>Nome dos Campos</w:t>
            </w:r>
          </w:p>
        </w:tc>
        <w:tc>
          <w:tcPr>
            <w:tcW w:w="1223" w:type="dxa"/>
          </w:tcPr>
          <w:p w14:paraId="4956043E" w14:textId="77777777" w:rsidR="00FC0A65" w:rsidRDefault="00FC0A65" w:rsidP="003B3C54">
            <w:r>
              <w:t>Descrição</w:t>
            </w:r>
          </w:p>
        </w:tc>
        <w:tc>
          <w:tcPr>
            <w:tcW w:w="1392" w:type="dxa"/>
          </w:tcPr>
          <w:p w14:paraId="03ED9452" w14:textId="77777777" w:rsidR="00FC0A65" w:rsidRDefault="00FC0A65" w:rsidP="003B3C54">
            <w:r>
              <w:t>Tipo de Dados</w:t>
            </w:r>
          </w:p>
        </w:tc>
        <w:tc>
          <w:tcPr>
            <w:tcW w:w="1349" w:type="dxa"/>
          </w:tcPr>
          <w:p w14:paraId="4C5FC071" w14:textId="77777777" w:rsidR="00FC0A65" w:rsidRDefault="00FC0A65" w:rsidP="003B3C54">
            <w:r>
              <w:t>Obrigatório?</w:t>
            </w:r>
          </w:p>
        </w:tc>
        <w:tc>
          <w:tcPr>
            <w:tcW w:w="1123" w:type="dxa"/>
          </w:tcPr>
          <w:p w14:paraId="106680CD" w14:textId="77777777" w:rsidR="00FC0A65" w:rsidRDefault="00FC0A65" w:rsidP="003B3C54">
            <w:r>
              <w:t>Chave Primária?</w:t>
            </w:r>
          </w:p>
        </w:tc>
        <w:tc>
          <w:tcPr>
            <w:tcW w:w="1934" w:type="dxa"/>
          </w:tcPr>
          <w:p w14:paraId="4767F278" w14:textId="77777777" w:rsidR="00FC0A65" w:rsidRDefault="00FC0A65" w:rsidP="003B3C54">
            <w:r>
              <w:t>Observações</w:t>
            </w:r>
          </w:p>
        </w:tc>
      </w:tr>
      <w:tr w:rsidR="00FC0A65" w14:paraId="418848A9" w14:textId="77777777" w:rsidTr="005800D5">
        <w:tc>
          <w:tcPr>
            <w:tcW w:w="1473" w:type="dxa"/>
          </w:tcPr>
          <w:p w14:paraId="62DA3227" w14:textId="4B85567E" w:rsidR="00FC0A65" w:rsidRDefault="00A132B5" w:rsidP="003B3C54">
            <w:r w:rsidRPr="00A132B5">
              <w:t>id</w:t>
            </w:r>
          </w:p>
        </w:tc>
        <w:tc>
          <w:tcPr>
            <w:tcW w:w="1223" w:type="dxa"/>
          </w:tcPr>
          <w:p w14:paraId="67C2F0FC" w14:textId="6D472C6E" w:rsidR="00FC0A65" w:rsidRDefault="005800D5" w:rsidP="003B3C54">
            <w:r w:rsidRPr="005800D5">
              <w:t>ID da consulta</w:t>
            </w:r>
          </w:p>
        </w:tc>
        <w:tc>
          <w:tcPr>
            <w:tcW w:w="1392" w:type="dxa"/>
          </w:tcPr>
          <w:p w14:paraId="3CA3E630" w14:textId="122500E9" w:rsidR="00FC0A65" w:rsidRDefault="00A132B5" w:rsidP="003B3C54">
            <w:r>
              <w:t>INT</w:t>
            </w:r>
          </w:p>
        </w:tc>
        <w:tc>
          <w:tcPr>
            <w:tcW w:w="1349" w:type="dxa"/>
          </w:tcPr>
          <w:p w14:paraId="76C295D4" w14:textId="187D4666" w:rsidR="00FC0A65" w:rsidRDefault="00A132B5" w:rsidP="003B3C54">
            <w:r>
              <w:t>Sim</w:t>
            </w:r>
          </w:p>
        </w:tc>
        <w:tc>
          <w:tcPr>
            <w:tcW w:w="1123" w:type="dxa"/>
          </w:tcPr>
          <w:p w14:paraId="21FAD06A" w14:textId="4C5E903E" w:rsidR="00FC0A65" w:rsidRDefault="00A132B5" w:rsidP="003B3C54">
            <w:r>
              <w:t>Sim</w:t>
            </w:r>
          </w:p>
        </w:tc>
        <w:tc>
          <w:tcPr>
            <w:tcW w:w="1934" w:type="dxa"/>
          </w:tcPr>
          <w:p w14:paraId="2E1A49A7" w14:textId="1881E3A1" w:rsidR="00FC0A65" w:rsidRDefault="00A132B5" w:rsidP="00A132B5">
            <w:pPr>
              <w:spacing w:line="240" w:lineRule="auto"/>
            </w:pPr>
            <w:r>
              <w:t>AUTO_INCREMENT</w:t>
            </w:r>
          </w:p>
        </w:tc>
      </w:tr>
      <w:tr w:rsidR="005800D5" w14:paraId="737349C4" w14:textId="77777777" w:rsidTr="005800D5">
        <w:tc>
          <w:tcPr>
            <w:tcW w:w="1473" w:type="dxa"/>
          </w:tcPr>
          <w:p w14:paraId="24584FB1" w14:textId="7D1A0CF6" w:rsidR="005800D5" w:rsidRDefault="005800D5" w:rsidP="005800D5">
            <w:proofErr w:type="spellStart"/>
            <w:r w:rsidRPr="00A132B5">
              <w:t>id_animal</w:t>
            </w:r>
            <w:proofErr w:type="spellEnd"/>
          </w:p>
        </w:tc>
        <w:tc>
          <w:tcPr>
            <w:tcW w:w="1223" w:type="dxa"/>
          </w:tcPr>
          <w:p w14:paraId="6AF5FA09" w14:textId="2200AC7B" w:rsidR="005800D5" w:rsidRDefault="005800D5" w:rsidP="005800D5">
            <w:r w:rsidRPr="005800D5">
              <w:t>Animal assistido</w:t>
            </w:r>
          </w:p>
        </w:tc>
        <w:tc>
          <w:tcPr>
            <w:tcW w:w="1392" w:type="dxa"/>
          </w:tcPr>
          <w:p w14:paraId="79862912" w14:textId="544DC4C6" w:rsidR="005800D5" w:rsidRDefault="005800D5" w:rsidP="005800D5">
            <w:r>
              <w:t>INT</w:t>
            </w:r>
          </w:p>
        </w:tc>
        <w:tc>
          <w:tcPr>
            <w:tcW w:w="1349" w:type="dxa"/>
          </w:tcPr>
          <w:p w14:paraId="2AE296D8" w14:textId="68490A76" w:rsidR="005800D5" w:rsidRDefault="005800D5" w:rsidP="005800D5">
            <w:r>
              <w:t>Sim</w:t>
            </w:r>
          </w:p>
        </w:tc>
        <w:tc>
          <w:tcPr>
            <w:tcW w:w="1123" w:type="dxa"/>
          </w:tcPr>
          <w:p w14:paraId="51C1A752" w14:textId="02A2CD03" w:rsidR="005800D5" w:rsidRDefault="005800D5" w:rsidP="005800D5">
            <w:r>
              <w:t>Não</w:t>
            </w:r>
          </w:p>
        </w:tc>
        <w:tc>
          <w:tcPr>
            <w:tcW w:w="1934" w:type="dxa"/>
          </w:tcPr>
          <w:p w14:paraId="0D3CE03D" w14:textId="75A76ED8" w:rsidR="005800D5" w:rsidRDefault="005800D5" w:rsidP="005800D5">
            <w:r w:rsidRPr="00137654">
              <w:t>Chave Estrangeira</w:t>
            </w:r>
          </w:p>
        </w:tc>
      </w:tr>
      <w:tr w:rsidR="005800D5" w14:paraId="48792293" w14:textId="77777777" w:rsidTr="005800D5">
        <w:tc>
          <w:tcPr>
            <w:tcW w:w="1473" w:type="dxa"/>
          </w:tcPr>
          <w:p w14:paraId="28E1DA97" w14:textId="6A77F4A6" w:rsidR="005800D5" w:rsidRDefault="005800D5" w:rsidP="005800D5">
            <w:proofErr w:type="spellStart"/>
            <w:r w:rsidRPr="00A132B5">
              <w:t>id_vet</w:t>
            </w:r>
            <w:proofErr w:type="spellEnd"/>
          </w:p>
        </w:tc>
        <w:tc>
          <w:tcPr>
            <w:tcW w:w="1223" w:type="dxa"/>
          </w:tcPr>
          <w:p w14:paraId="7B8BAC64" w14:textId="4C9F31A0" w:rsidR="005800D5" w:rsidRDefault="005800D5" w:rsidP="005800D5">
            <w:r w:rsidRPr="005800D5">
              <w:t>Veterinário responsável</w:t>
            </w:r>
          </w:p>
        </w:tc>
        <w:tc>
          <w:tcPr>
            <w:tcW w:w="1392" w:type="dxa"/>
          </w:tcPr>
          <w:p w14:paraId="38617ADB" w14:textId="36476D51" w:rsidR="005800D5" w:rsidRDefault="005800D5" w:rsidP="005800D5">
            <w:r>
              <w:t>INT</w:t>
            </w:r>
          </w:p>
        </w:tc>
        <w:tc>
          <w:tcPr>
            <w:tcW w:w="1349" w:type="dxa"/>
          </w:tcPr>
          <w:p w14:paraId="0EB2E739" w14:textId="3DEC3CEE" w:rsidR="005800D5" w:rsidRDefault="005800D5" w:rsidP="005800D5">
            <w:r>
              <w:t>Sim</w:t>
            </w:r>
          </w:p>
        </w:tc>
        <w:tc>
          <w:tcPr>
            <w:tcW w:w="1123" w:type="dxa"/>
          </w:tcPr>
          <w:p w14:paraId="005D2A03" w14:textId="6095DEE7" w:rsidR="005800D5" w:rsidRDefault="005800D5" w:rsidP="005800D5">
            <w:r>
              <w:t>Não</w:t>
            </w:r>
          </w:p>
        </w:tc>
        <w:tc>
          <w:tcPr>
            <w:tcW w:w="1934" w:type="dxa"/>
          </w:tcPr>
          <w:p w14:paraId="11216054" w14:textId="7E1DA5DE" w:rsidR="005800D5" w:rsidRDefault="005800D5" w:rsidP="005800D5">
            <w:r w:rsidRPr="00137654">
              <w:t>Chave Estrangeira</w:t>
            </w:r>
          </w:p>
        </w:tc>
      </w:tr>
      <w:tr w:rsidR="005800D5" w14:paraId="58AAA032" w14:textId="77777777" w:rsidTr="005800D5">
        <w:tc>
          <w:tcPr>
            <w:tcW w:w="1473" w:type="dxa"/>
          </w:tcPr>
          <w:p w14:paraId="6A30421D" w14:textId="5F9823C9" w:rsidR="005800D5" w:rsidRDefault="005800D5" w:rsidP="005800D5">
            <w:proofErr w:type="spellStart"/>
            <w:r w:rsidRPr="00A132B5">
              <w:t>checkup_date</w:t>
            </w:r>
            <w:proofErr w:type="spellEnd"/>
          </w:p>
        </w:tc>
        <w:tc>
          <w:tcPr>
            <w:tcW w:w="1223" w:type="dxa"/>
          </w:tcPr>
          <w:p w14:paraId="58654759" w14:textId="453B848E" w:rsidR="005800D5" w:rsidRDefault="005800D5" w:rsidP="005800D5">
            <w:r w:rsidRPr="005800D5">
              <w:t>Data da consulta</w:t>
            </w:r>
          </w:p>
        </w:tc>
        <w:tc>
          <w:tcPr>
            <w:tcW w:w="1392" w:type="dxa"/>
          </w:tcPr>
          <w:p w14:paraId="406F01FD" w14:textId="626788F7" w:rsidR="005800D5" w:rsidRDefault="005800D5" w:rsidP="005800D5">
            <w:r w:rsidRPr="00A132B5">
              <w:t>DATETIME</w:t>
            </w:r>
          </w:p>
        </w:tc>
        <w:tc>
          <w:tcPr>
            <w:tcW w:w="1349" w:type="dxa"/>
          </w:tcPr>
          <w:p w14:paraId="7DAC2CE2" w14:textId="2CBBA15E" w:rsidR="005800D5" w:rsidRDefault="005800D5" w:rsidP="005800D5">
            <w:r>
              <w:t>Sim</w:t>
            </w:r>
          </w:p>
        </w:tc>
        <w:tc>
          <w:tcPr>
            <w:tcW w:w="1123" w:type="dxa"/>
          </w:tcPr>
          <w:p w14:paraId="5142E278" w14:textId="4910AC54" w:rsidR="005800D5" w:rsidRDefault="005800D5" w:rsidP="005800D5">
            <w:r>
              <w:t>Não</w:t>
            </w:r>
          </w:p>
        </w:tc>
        <w:tc>
          <w:tcPr>
            <w:tcW w:w="1934" w:type="dxa"/>
          </w:tcPr>
          <w:p w14:paraId="0DF705EA" w14:textId="77777777" w:rsidR="005800D5" w:rsidRDefault="005800D5" w:rsidP="005800D5"/>
        </w:tc>
      </w:tr>
      <w:tr w:rsidR="005800D5" w14:paraId="4F1D9CC9" w14:textId="77777777" w:rsidTr="005800D5">
        <w:tc>
          <w:tcPr>
            <w:tcW w:w="1473" w:type="dxa"/>
          </w:tcPr>
          <w:p w14:paraId="24D0953A" w14:textId="505728A9" w:rsidR="005800D5" w:rsidRDefault="005800D5" w:rsidP="005800D5">
            <w:r w:rsidRPr="00A132B5">
              <w:t>notes</w:t>
            </w:r>
          </w:p>
        </w:tc>
        <w:tc>
          <w:tcPr>
            <w:tcW w:w="1223" w:type="dxa"/>
          </w:tcPr>
          <w:p w14:paraId="70F99D98" w14:textId="2C1AAAE0" w:rsidR="005800D5" w:rsidRDefault="005800D5" w:rsidP="005800D5">
            <w:r w:rsidRPr="005800D5">
              <w:t>Notas clínicas</w:t>
            </w:r>
          </w:p>
        </w:tc>
        <w:tc>
          <w:tcPr>
            <w:tcW w:w="1392" w:type="dxa"/>
          </w:tcPr>
          <w:p w14:paraId="331FD405" w14:textId="662382F2" w:rsidR="005800D5" w:rsidRDefault="005800D5" w:rsidP="005800D5">
            <w:r w:rsidRPr="00A132B5">
              <w:t>TEXT</w:t>
            </w:r>
          </w:p>
        </w:tc>
        <w:tc>
          <w:tcPr>
            <w:tcW w:w="1349" w:type="dxa"/>
          </w:tcPr>
          <w:p w14:paraId="67158AC5" w14:textId="7477FD80" w:rsidR="005800D5" w:rsidRDefault="005800D5" w:rsidP="005800D5">
            <w:r>
              <w:t>Não</w:t>
            </w:r>
          </w:p>
        </w:tc>
        <w:tc>
          <w:tcPr>
            <w:tcW w:w="1123" w:type="dxa"/>
          </w:tcPr>
          <w:p w14:paraId="4079A84B" w14:textId="3B07FA58" w:rsidR="005800D5" w:rsidRDefault="005800D5" w:rsidP="005800D5">
            <w:r>
              <w:t>Não</w:t>
            </w:r>
          </w:p>
        </w:tc>
        <w:tc>
          <w:tcPr>
            <w:tcW w:w="1934" w:type="dxa"/>
          </w:tcPr>
          <w:p w14:paraId="163A2156" w14:textId="2A688B6D" w:rsidR="005800D5" w:rsidRDefault="005800D5" w:rsidP="005800D5">
            <w:r w:rsidRPr="005800D5">
              <w:t>Observações livres</w:t>
            </w:r>
          </w:p>
        </w:tc>
      </w:tr>
    </w:tbl>
    <w:p w14:paraId="2D751D0F" w14:textId="77777777" w:rsidR="00FC0A65" w:rsidRDefault="00FC0A65" w:rsidP="00FC0A65"/>
    <w:p w14:paraId="7B0CD3BA" w14:textId="20DA27AE" w:rsidR="00FC0A65" w:rsidRDefault="005800D5" w:rsidP="00FC0A65">
      <w:pPr>
        <w:rPr>
          <w:b/>
          <w:bCs/>
        </w:rPr>
      </w:pPr>
      <w:proofErr w:type="spellStart"/>
      <w:r w:rsidRPr="005800D5">
        <w:rPr>
          <w:b/>
          <w:bCs/>
        </w:rPr>
        <w:t>results</w:t>
      </w:r>
      <w:proofErr w:type="spellEnd"/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1272"/>
        <w:gridCol w:w="1262"/>
        <w:gridCol w:w="1573"/>
        <w:gridCol w:w="1349"/>
        <w:gridCol w:w="1104"/>
        <w:gridCol w:w="1934"/>
      </w:tblGrid>
      <w:tr w:rsidR="00FC0A65" w14:paraId="084553C7" w14:textId="77777777" w:rsidTr="0030494B">
        <w:tc>
          <w:tcPr>
            <w:tcW w:w="1272" w:type="dxa"/>
          </w:tcPr>
          <w:p w14:paraId="362378B0" w14:textId="77777777" w:rsidR="00FC0A65" w:rsidRDefault="00FC0A65" w:rsidP="003B3C54">
            <w:r>
              <w:t>Nome dos Campos</w:t>
            </w:r>
          </w:p>
        </w:tc>
        <w:tc>
          <w:tcPr>
            <w:tcW w:w="1262" w:type="dxa"/>
          </w:tcPr>
          <w:p w14:paraId="09D9C3FE" w14:textId="77777777" w:rsidR="00FC0A65" w:rsidRDefault="00FC0A65" w:rsidP="003B3C54">
            <w:r>
              <w:t>Descrição</w:t>
            </w:r>
          </w:p>
        </w:tc>
        <w:tc>
          <w:tcPr>
            <w:tcW w:w="1573" w:type="dxa"/>
          </w:tcPr>
          <w:p w14:paraId="0240A8C4" w14:textId="77777777" w:rsidR="00FC0A65" w:rsidRDefault="00FC0A65" w:rsidP="003B3C54">
            <w:r>
              <w:t>Tipo de Dados</w:t>
            </w:r>
          </w:p>
        </w:tc>
        <w:tc>
          <w:tcPr>
            <w:tcW w:w="1349" w:type="dxa"/>
          </w:tcPr>
          <w:p w14:paraId="0597113E" w14:textId="77777777" w:rsidR="00FC0A65" w:rsidRDefault="00FC0A65" w:rsidP="003B3C54">
            <w:r>
              <w:t>Obrigatório?</w:t>
            </w:r>
          </w:p>
        </w:tc>
        <w:tc>
          <w:tcPr>
            <w:tcW w:w="1104" w:type="dxa"/>
          </w:tcPr>
          <w:p w14:paraId="0F7D272F" w14:textId="77777777" w:rsidR="00FC0A65" w:rsidRDefault="00FC0A65" w:rsidP="003B3C54">
            <w:r>
              <w:t>Chave Primária?</w:t>
            </w:r>
          </w:p>
        </w:tc>
        <w:tc>
          <w:tcPr>
            <w:tcW w:w="1934" w:type="dxa"/>
          </w:tcPr>
          <w:p w14:paraId="4F54EE43" w14:textId="77777777" w:rsidR="00FC0A65" w:rsidRDefault="00FC0A65" w:rsidP="003B3C54">
            <w:r>
              <w:t>Observações</w:t>
            </w:r>
          </w:p>
        </w:tc>
      </w:tr>
      <w:tr w:rsidR="0030494B" w14:paraId="5433E3EB" w14:textId="77777777" w:rsidTr="0030494B">
        <w:tc>
          <w:tcPr>
            <w:tcW w:w="1272" w:type="dxa"/>
          </w:tcPr>
          <w:p w14:paraId="66ABA367" w14:textId="319CE618" w:rsidR="0030494B" w:rsidRDefault="0030494B" w:rsidP="0030494B">
            <w:r>
              <w:t>id</w:t>
            </w:r>
          </w:p>
        </w:tc>
        <w:tc>
          <w:tcPr>
            <w:tcW w:w="1262" w:type="dxa"/>
          </w:tcPr>
          <w:p w14:paraId="61A88367" w14:textId="19813FF0" w:rsidR="0030494B" w:rsidRDefault="0030494B" w:rsidP="0030494B">
            <w:r w:rsidRPr="0030494B">
              <w:t>ID do resultado</w:t>
            </w:r>
          </w:p>
        </w:tc>
        <w:tc>
          <w:tcPr>
            <w:tcW w:w="1573" w:type="dxa"/>
          </w:tcPr>
          <w:p w14:paraId="18C5F038" w14:textId="49EBCEBC" w:rsidR="0030494B" w:rsidRDefault="0030494B" w:rsidP="0030494B">
            <w:r>
              <w:t>INT</w:t>
            </w:r>
          </w:p>
        </w:tc>
        <w:tc>
          <w:tcPr>
            <w:tcW w:w="1349" w:type="dxa"/>
          </w:tcPr>
          <w:p w14:paraId="7C9D5A19" w14:textId="7F2CDCE8" w:rsidR="0030494B" w:rsidRDefault="0030494B" w:rsidP="0030494B">
            <w:r>
              <w:t>Sim</w:t>
            </w:r>
          </w:p>
        </w:tc>
        <w:tc>
          <w:tcPr>
            <w:tcW w:w="1104" w:type="dxa"/>
          </w:tcPr>
          <w:p w14:paraId="3B967568" w14:textId="5D03053F" w:rsidR="0030494B" w:rsidRDefault="0030494B" w:rsidP="0030494B">
            <w:r>
              <w:t>Sim</w:t>
            </w:r>
          </w:p>
        </w:tc>
        <w:tc>
          <w:tcPr>
            <w:tcW w:w="1934" w:type="dxa"/>
          </w:tcPr>
          <w:p w14:paraId="1622E83B" w14:textId="59B1CF52" w:rsidR="0030494B" w:rsidRDefault="0030494B" w:rsidP="0030494B">
            <w:r>
              <w:t>AUTO_INCREMENT</w:t>
            </w:r>
          </w:p>
        </w:tc>
      </w:tr>
      <w:tr w:rsidR="0030494B" w14:paraId="14ACB711" w14:textId="77777777" w:rsidTr="0030494B">
        <w:tc>
          <w:tcPr>
            <w:tcW w:w="1272" w:type="dxa"/>
          </w:tcPr>
          <w:p w14:paraId="65BB88F5" w14:textId="4E8D9122" w:rsidR="0030494B" w:rsidRDefault="0030494B" w:rsidP="0030494B">
            <w:proofErr w:type="spellStart"/>
            <w:r>
              <w:t>Id_checkup</w:t>
            </w:r>
            <w:proofErr w:type="spellEnd"/>
          </w:p>
        </w:tc>
        <w:tc>
          <w:tcPr>
            <w:tcW w:w="1262" w:type="dxa"/>
          </w:tcPr>
          <w:p w14:paraId="66820FFE" w14:textId="7DB3173C" w:rsidR="0030494B" w:rsidRDefault="0030494B" w:rsidP="0030494B">
            <w:r w:rsidRPr="0030494B">
              <w:t>Consulta de origem</w:t>
            </w:r>
          </w:p>
        </w:tc>
        <w:tc>
          <w:tcPr>
            <w:tcW w:w="1573" w:type="dxa"/>
          </w:tcPr>
          <w:p w14:paraId="26AC802E" w14:textId="2FEEE7B2" w:rsidR="0030494B" w:rsidRDefault="0030494B" w:rsidP="0030494B">
            <w:r>
              <w:t>INT</w:t>
            </w:r>
          </w:p>
        </w:tc>
        <w:tc>
          <w:tcPr>
            <w:tcW w:w="1349" w:type="dxa"/>
          </w:tcPr>
          <w:p w14:paraId="42BE36AF" w14:textId="1F7D1672" w:rsidR="0030494B" w:rsidRDefault="0030494B" w:rsidP="0030494B">
            <w:r>
              <w:t>Sim</w:t>
            </w:r>
          </w:p>
        </w:tc>
        <w:tc>
          <w:tcPr>
            <w:tcW w:w="1104" w:type="dxa"/>
          </w:tcPr>
          <w:p w14:paraId="1644A67A" w14:textId="19D39655" w:rsidR="0030494B" w:rsidRDefault="0030494B" w:rsidP="0030494B">
            <w:r>
              <w:t>Não</w:t>
            </w:r>
          </w:p>
        </w:tc>
        <w:tc>
          <w:tcPr>
            <w:tcW w:w="1934" w:type="dxa"/>
          </w:tcPr>
          <w:p w14:paraId="62B3540F" w14:textId="694286AF" w:rsidR="0030494B" w:rsidRDefault="0030494B" w:rsidP="0030494B">
            <w:r w:rsidRPr="00137654">
              <w:t>Chave Estrangeira</w:t>
            </w:r>
          </w:p>
        </w:tc>
      </w:tr>
      <w:tr w:rsidR="0030494B" w14:paraId="2CB34806" w14:textId="77777777" w:rsidTr="0030494B">
        <w:tc>
          <w:tcPr>
            <w:tcW w:w="1272" w:type="dxa"/>
          </w:tcPr>
          <w:p w14:paraId="40F7C511" w14:textId="3976E1F4" w:rsidR="0030494B" w:rsidRDefault="0030494B" w:rsidP="0030494B">
            <w:proofErr w:type="spellStart"/>
            <w:r w:rsidRPr="005800D5">
              <w:t>diagnosis</w:t>
            </w:r>
            <w:proofErr w:type="spellEnd"/>
          </w:p>
        </w:tc>
        <w:tc>
          <w:tcPr>
            <w:tcW w:w="1262" w:type="dxa"/>
          </w:tcPr>
          <w:p w14:paraId="7C4FF85C" w14:textId="0A9AF4A6" w:rsidR="0030494B" w:rsidRDefault="0030494B" w:rsidP="0030494B">
            <w:r w:rsidRPr="0030494B">
              <w:t>Diagnóstico final</w:t>
            </w:r>
          </w:p>
        </w:tc>
        <w:tc>
          <w:tcPr>
            <w:tcW w:w="1573" w:type="dxa"/>
          </w:tcPr>
          <w:p w14:paraId="22F7E3CD" w14:textId="0AEF96F5" w:rsidR="0030494B" w:rsidRDefault="0030494B" w:rsidP="0030494B">
            <w:r>
              <w:t>TEXT</w:t>
            </w:r>
          </w:p>
        </w:tc>
        <w:tc>
          <w:tcPr>
            <w:tcW w:w="1349" w:type="dxa"/>
          </w:tcPr>
          <w:p w14:paraId="1AEAE50D" w14:textId="60EE4C29" w:rsidR="0030494B" w:rsidRDefault="0030494B" w:rsidP="0030494B">
            <w:r>
              <w:t>Sim</w:t>
            </w:r>
          </w:p>
        </w:tc>
        <w:tc>
          <w:tcPr>
            <w:tcW w:w="1104" w:type="dxa"/>
          </w:tcPr>
          <w:p w14:paraId="4061D254" w14:textId="076623A1" w:rsidR="0030494B" w:rsidRDefault="0030494B" w:rsidP="0030494B">
            <w:r>
              <w:t>Não</w:t>
            </w:r>
          </w:p>
        </w:tc>
        <w:tc>
          <w:tcPr>
            <w:tcW w:w="1934" w:type="dxa"/>
          </w:tcPr>
          <w:p w14:paraId="03CEB99C" w14:textId="77777777" w:rsidR="0030494B" w:rsidRDefault="0030494B" w:rsidP="0030494B"/>
        </w:tc>
      </w:tr>
      <w:tr w:rsidR="0030494B" w14:paraId="288E746B" w14:textId="77777777" w:rsidTr="0030494B">
        <w:tc>
          <w:tcPr>
            <w:tcW w:w="1272" w:type="dxa"/>
          </w:tcPr>
          <w:p w14:paraId="74DEEA6A" w14:textId="18864C28" w:rsidR="0030494B" w:rsidRDefault="0030494B" w:rsidP="0030494B">
            <w:proofErr w:type="spellStart"/>
            <w:r w:rsidRPr="005800D5">
              <w:t>treatment</w:t>
            </w:r>
            <w:proofErr w:type="spellEnd"/>
          </w:p>
        </w:tc>
        <w:tc>
          <w:tcPr>
            <w:tcW w:w="1262" w:type="dxa"/>
          </w:tcPr>
          <w:p w14:paraId="26D3D55A" w14:textId="62E8DC5B" w:rsidR="0030494B" w:rsidRDefault="0030494B" w:rsidP="0030494B">
            <w:r w:rsidRPr="0030494B">
              <w:t>Diagnóstico final</w:t>
            </w:r>
          </w:p>
        </w:tc>
        <w:tc>
          <w:tcPr>
            <w:tcW w:w="1573" w:type="dxa"/>
          </w:tcPr>
          <w:p w14:paraId="27ACA674" w14:textId="118CB4E9" w:rsidR="0030494B" w:rsidRDefault="0030494B" w:rsidP="0030494B">
            <w:proofErr w:type="gramStart"/>
            <w:r w:rsidRPr="0030494B">
              <w:t>VARCHAR(</w:t>
            </w:r>
            <w:proofErr w:type="gramEnd"/>
            <w:r w:rsidRPr="0030494B">
              <w:t>255)</w:t>
            </w:r>
          </w:p>
        </w:tc>
        <w:tc>
          <w:tcPr>
            <w:tcW w:w="1349" w:type="dxa"/>
          </w:tcPr>
          <w:p w14:paraId="257A71EE" w14:textId="2AF216B3" w:rsidR="0030494B" w:rsidRDefault="0030494B" w:rsidP="0030494B">
            <w:r>
              <w:t>Não</w:t>
            </w:r>
          </w:p>
        </w:tc>
        <w:tc>
          <w:tcPr>
            <w:tcW w:w="1104" w:type="dxa"/>
          </w:tcPr>
          <w:p w14:paraId="65717D5E" w14:textId="3B8D6A64" w:rsidR="0030494B" w:rsidRDefault="0030494B" w:rsidP="0030494B">
            <w:r>
              <w:t>Não</w:t>
            </w:r>
          </w:p>
        </w:tc>
        <w:tc>
          <w:tcPr>
            <w:tcW w:w="1934" w:type="dxa"/>
          </w:tcPr>
          <w:p w14:paraId="4DE36B0B" w14:textId="77777777" w:rsidR="0030494B" w:rsidRDefault="0030494B" w:rsidP="0030494B"/>
        </w:tc>
      </w:tr>
    </w:tbl>
    <w:p w14:paraId="6CEC4DFA" w14:textId="77777777" w:rsidR="00FC0A65" w:rsidRDefault="00FC0A65" w:rsidP="00FC0A65"/>
    <w:p w14:paraId="30B78577" w14:textId="77777777" w:rsidR="0030494B" w:rsidRDefault="0030494B" w:rsidP="00FC0A65"/>
    <w:p w14:paraId="0BCCEDDC" w14:textId="77777777" w:rsidR="00A831D8" w:rsidRDefault="00A831D8" w:rsidP="00FC0A65"/>
    <w:p w14:paraId="25E5985B" w14:textId="77777777" w:rsidR="00A831D8" w:rsidRDefault="00A831D8" w:rsidP="00FC0A65"/>
    <w:p w14:paraId="0945F4AD" w14:textId="77777777" w:rsidR="00A831D8" w:rsidRDefault="00A831D8" w:rsidP="00FC0A65"/>
    <w:p w14:paraId="519609E3" w14:textId="11EBEDB4" w:rsidR="00FC0A65" w:rsidRDefault="0030494B" w:rsidP="00FC0A65">
      <w:pPr>
        <w:rPr>
          <w:b/>
          <w:bCs/>
        </w:rPr>
      </w:pPr>
      <w:proofErr w:type="spellStart"/>
      <w:r w:rsidRPr="0030494B">
        <w:rPr>
          <w:b/>
          <w:bCs/>
        </w:rPr>
        <w:lastRenderedPageBreak/>
        <w:t>adoption_process</w:t>
      </w:r>
      <w:proofErr w:type="spellEnd"/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1417"/>
        <w:gridCol w:w="1308"/>
        <w:gridCol w:w="1551"/>
        <w:gridCol w:w="1349"/>
        <w:gridCol w:w="1153"/>
        <w:gridCol w:w="1716"/>
      </w:tblGrid>
      <w:tr w:rsidR="00FC0A65" w14:paraId="38ADDE0A" w14:textId="77777777" w:rsidTr="0030494B">
        <w:tc>
          <w:tcPr>
            <w:tcW w:w="1417" w:type="dxa"/>
          </w:tcPr>
          <w:p w14:paraId="04063C09" w14:textId="77777777" w:rsidR="00FC0A65" w:rsidRDefault="00FC0A65" w:rsidP="003B3C54">
            <w:r>
              <w:t>Nome dos Campos</w:t>
            </w:r>
          </w:p>
        </w:tc>
        <w:tc>
          <w:tcPr>
            <w:tcW w:w="1308" w:type="dxa"/>
          </w:tcPr>
          <w:p w14:paraId="7E39CE54" w14:textId="77777777" w:rsidR="00FC0A65" w:rsidRDefault="00FC0A65" w:rsidP="003B3C54">
            <w:r>
              <w:t>Descrição</w:t>
            </w:r>
          </w:p>
        </w:tc>
        <w:tc>
          <w:tcPr>
            <w:tcW w:w="1551" w:type="dxa"/>
          </w:tcPr>
          <w:p w14:paraId="0AAD5B0A" w14:textId="77777777" w:rsidR="00FC0A65" w:rsidRDefault="00FC0A65" w:rsidP="003B3C54">
            <w:r>
              <w:t>Tipo de Dados</w:t>
            </w:r>
          </w:p>
        </w:tc>
        <w:tc>
          <w:tcPr>
            <w:tcW w:w="1349" w:type="dxa"/>
          </w:tcPr>
          <w:p w14:paraId="378A3F1D" w14:textId="77777777" w:rsidR="00FC0A65" w:rsidRDefault="00FC0A65" w:rsidP="003B3C54">
            <w:r>
              <w:t>Obrigatório?</w:t>
            </w:r>
          </w:p>
        </w:tc>
        <w:tc>
          <w:tcPr>
            <w:tcW w:w="1153" w:type="dxa"/>
          </w:tcPr>
          <w:p w14:paraId="4DA40304" w14:textId="77777777" w:rsidR="00FC0A65" w:rsidRDefault="00FC0A65" w:rsidP="003B3C54">
            <w:r>
              <w:t>Chave Primária?</w:t>
            </w:r>
          </w:p>
        </w:tc>
        <w:tc>
          <w:tcPr>
            <w:tcW w:w="1716" w:type="dxa"/>
          </w:tcPr>
          <w:p w14:paraId="2814953C" w14:textId="77777777" w:rsidR="00FC0A65" w:rsidRDefault="00FC0A65" w:rsidP="003B3C54">
            <w:r>
              <w:t>Observações</w:t>
            </w:r>
          </w:p>
        </w:tc>
      </w:tr>
      <w:tr w:rsidR="00FC0A65" w14:paraId="08D1F642" w14:textId="77777777" w:rsidTr="0030494B">
        <w:tc>
          <w:tcPr>
            <w:tcW w:w="1417" w:type="dxa"/>
          </w:tcPr>
          <w:p w14:paraId="012BE4CD" w14:textId="31BAD3E4" w:rsidR="00FC0A65" w:rsidRDefault="0030494B" w:rsidP="003B3C54">
            <w:r>
              <w:t>id</w:t>
            </w:r>
          </w:p>
        </w:tc>
        <w:tc>
          <w:tcPr>
            <w:tcW w:w="1308" w:type="dxa"/>
          </w:tcPr>
          <w:p w14:paraId="0BF544AC" w14:textId="01E20035" w:rsidR="00FC0A65" w:rsidRDefault="0030494B" w:rsidP="003B3C54">
            <w:r w:rsidRPr="0030494B">
              <w:t>ID do processo</w:t>
            </w:r>
          </w:p>
        </w:tc>
        <w:tc>
          <w:tcPr>
            <w:tcW w:w="1551" w:type="dxa"/>
          </w:tcPr>
          <w:p w14:paraId="5B5836CD" w14:textId="3A3A058B" w:rsidR="00FC0A65" w:rsidRDefault="0030494B" w:rsidP="003B3C54">
            <w:r>
              <w:t>INT</w:t>
            </w:r>
          </w:p>
        </w:tc>
        <w:tc>
          <w:tcPr>
            <w:tcW w:w="1349" w:type="dxa"/>
          </w:tcPr>
          <w:p w14:paraId="623B4447" w14:textId="25BA6ABD" w:rsidR="00FC0A65" w:rsidRDefault="0030494B" w:rsidP="003B3C54">
            <w:r>
              <w:t>Sim</w:t>
            </w:r>
          </w:p>
        </w:tc>
        <w:tc>
          <w:tcPr>
            <w:tcW w:w="1153" w:type="dxa"/>
          </w:tcPr>
          <w:p w14:paraId="16B74C3C" w14:textId="5BFD18F6" w:rsidR="00FC0A65" w:rsidRDefault="0030494B" w:rsidP="003B3C54">
            <w:r>
              <w:t>Sim</w:t>
            </w:r>
          </w:p>
        </w:tc>
        <w:tc>
          <w:tcPr>
            <w:tcW w:w="1716" w:type="dxa"/>
          </w:tcPr>
          <w:p w14:paraId="10F4579E" w14:textId="38DFDB26" w:rsidR="00FC0A65" w:rsidRDefault="0030494B" w:rsidP="003B3C54">
            <w:proofErr w:type="spellStart"/>
            <w:r w:rsidRPr="0030494B">
              <w:t>Auto_Increment</w:t>
            </w:r>
            <w:proofErr w:type="spellEnd"/>
          </w:p>
        </w:tc>
      </w:tr>
      <w:tr w:rsidR="00FC0A65" w14:paraId="3F8DFC49" w14:textId="77777777" w:rsidTr="0030494B">
        <w:tc>
          <w:tcPr>
            <w:tcW w:w="1417" w:type="dxa"/>
          </w:tcPr>
          <w:p w14:paraId="79E0FBBE" w14:textId="3F844966" w:rsidR="00FC0A65" w:rsidRDefault="0030494B" w:rsidP="003B3C54">
            <w:proofErr w:type="spellStart"/>
            <w:r>
              <w:t>id_animal</w:t>
            </w:r>
            <w:proofErr w:type="spellEnd"/>
          </w:p>
        </w:tc>
        <w:tc>
          <w:tcPr>
            <w:tcW w:w="1308" w:type="dxa"/>
          </w:tcPr>
          <w:p w14:paraId="4726A9F3" w14:textId="7F1A0A54" w:rsidR="00FC0A65" w:rsidRDefault="0030494B" w:rsidP="003B3C54">
            <w:r w:rsidRPr="0030494B">
              <w:t>Animal pretendido</w:t>
            </w:r>
          </w:p>
        </w:tc>
        <w:tc>
          <w:tcPr>
            <w:tcW w:w="1551" w:type="dxa"/>
          </w:tcPr>
          <w:p w14:paraId="3152A7EB" w14:textId="517B5934" w:rsidR="00FC0A65" w:rsidRDefault="0030494B" w:rsidP="003B3C54">
            <w:r>
              <w:t>INT</w:t>
            </w:r>
          </w:p>
        </w:tc>
        <w:tc>
          <w:tcPr>
            <w:tcW w:w="1349" w:type="dxa"/>
          </w:tcPr>
          <w:p w14:paraId="4B00B7A4" w14:textId="26E5D22F" w:rsidR="00FC0A65" w:rsidRDefault="0030494B" w:rsidP="0030494B">
            <w:r>
              <w:t>Sim</w:t>
            </w:r>
          </w:p>
        </w:tc>
        <w:tc>
          <w:tcPr>
            <w:tcW w:w="1153" w:type="dxa"/>
          </w:tcPr>
          <w:p w14:paraId="7591DD2D" w14:textId="7AF1AA00" w:rsidR="00FC0A65" w:rsidRDefault="0030494B" w:rsidP="003B3C54">
            <w:r>
              <w:t>Não</w:t>
            </w:r>
          </w:p>
        </w:tc>
        <w:tc>
          <w:tcPr>
            <w:tcW w:w="1716" w:type="dxa"/>
          </w:tcPr>
          <w:p w14:paraId="77DEF5F0" w14:textId="71DA1E34" w:rsidR="00FC0A65" w:rsidRDefault="0030494B" w:rsidP="003B3C54">
            <w:r w:rsidRPr="0030494B">
              <w:t>Chave Estrangeira</w:t>
            </w:r>
          </w:p>
        </w:tc>
      </w:tr>
      <w:tr w:rsidR="00FC0A65" w14:paraId="53F2C210" w14:textId="77777777" w:rsidTr="0030494B">
        <w:tc>
          <w:tcPr>
            <w:tcW w:w="1417" w:type="dxa"/>
          </w:tcPr>
          <w:p w14:paraId="45145F5A" w14:textId="200ADB51" w:rsidR="00FC0A65" w:rsidRDefault="0030494B" w:rsidP="003B3C54">
            <w:proofErr w:type="spellStart"/>
            <w:r>
              <w:t>id_user</w:t>
            </w:r>
            <w:proofErr w:type="spellEnd"/>
          </w:p>
        </w:tc>
        <w:tc>
          <w:tcPr>
            <w:tcW w:w="1308" w:type="dxa"/>
          </w:tcPr>
          <w:p w14:paraId="399AC993" w14:textId="24EB1C5C" w:rsidR="00FC0A65" w:rsidRDefault="0030494B" w:rsidP="003B3C54">
            <w:proofErr w:type="spellStart"/>
            <w:r>
              <w:t>User</w:t>
            </w:r>
            <w:proofErr w:type="spellEnd"/>
            <w:r w:rsidRPr="0030494B">
              <w:t xml:space="preserve"> adotante</w:t>
            </w:r>
          </w:p>
        </w:tc>
        <w:tc>
          <w:tcPr>
            <w:tcW w:w="1551" w:type="dxa"/>
          </w:tcPr>
          <w:p w14:paraId="0233E9FE" w14:textId="6D9BC5B9" w:rsidR="00FC0A65" w:rsidRDefault="0030494B" w:rsidP="003B3C54">
            <w:r>
              <w:t>INT</w:t>
            </w:r>
          </w:p>
        </w:tc>
        <w:tc>
          <w:tcPr>
            <w:tcW w:w="1349" w:type="dxa"/>
          </w:tcPr>
          <w:p w14:paraId="1CA463BB" w14:textId="082CB4F8" w:rsidR="00FC0A65" w:rsidRDefault="0030494B" w:rsidP="003B3C54">
            <w:r>
              <w:t>Sim</w:t>
            </w:r>
          </w:p>
        </w:tc>
        <w:tc>
          <w:tcPr>
            <w:tcW w:w="1153" w:type="dxa"/>
          </w:tcPr>
          <w:p w14:paraId="6992C816" w14:textId="192C022D" w:rsidR="00FC0A65" w:rsidRDefault="0030494B" w:rsidP="003B3C54">
            <w:r>
              <w:t>Não</w:t>
            </w:r>
          </w:p>
        </w:tc>
        <w:tc>
          <w:tcPr>
            <w:tcW w:w="1716" w:type="dxa"/>
          </w:tcPr>
          <w:p w14:paraId="3F12EBF4" w14:textId="57A65A1E" w:rsidR="00FC0A65" w:rsidRDefault="0030494B" w:rsidP="003B3C54">
            <w:r w:rsidRPr="0030494B">
              <w:t>Chave Estrangeira</w:t>
            </w:r>
          </w:p>
        </w:tc>
      </w:tr>
      <w:tr w:rsidR="00FC0A65" w14:paraId="1277CA1D" w14:textId="77777777" w:rsidTr="0030494B">
        <w:tc>
          <w:tcPr>
            <w:tcW w:w="1417" w:type="dxa"/>
          </w:tcPr>
          <w:p w14:paraId="230BB229" w14:textId="7A5EF138" w:rsidR="00FC0A65" w:rsidRDefault="0030494B" w:rsidP="003B3C54">
            <w:proofErr w:type="spellStart"/>
            <w:r>
              <w:t>request_date</w:t>
            </w:r>
            <w:proofErr w:type="spellEnd"/>
          </w:p>
        </w:tc>
        <w:tc>
          <w:tcPr>
            <w:tcW w:w="1308" w:type="dxa"/>
          </w:tcPr>
          <w:p w14:paraId="12BE9A47" w14:textId="46F8809E" w:rsidR="00FC0A65" w:rsidRDefault="0030494B" w:rsidP="003B3C54">
            <w:r w:rsidRPr="0030494B">
              <w:t>Data do pedido</w:t>
            </w:r>
          </w:p>
        </w:tc>
        <w:tc>
          <w:tcPr>
            <w:tcW w:w="1551" w:type="dxa"/>
          </w:tcPr>
          <w:p w14:paraId="35313EEE" w14:textId="1990B68F" w:rsidR="00FC0A65" w:rsidRDefault="0030494B" w:rsidP="003B3C54">
            <w:r>
              <w:t>DATETIME</w:t>
            </w:r>
          </w:p>
        </w:tc>
        <w:tc>
          <w:tcPr>
            <w:tcW w:w="1349" w:type="dxa"/>
          </w:tcPr>
          <w:p w14:paraId="3D47FF96" w14:textId="76C2DF54" w:rsidR="00FC0A65" w:rsidRDefault="0030494B" w:rsidP="003B3C54">
            <w:r>
              <w:t>Sim</w:t>
            </w:r>
          </w:p>
        </w:tc>
        <w:tc>
          <w:tcPr>
            <w:tcW w:w="1153" w:type="dxa"/>
          </w:tcPr>
          <w:p w14:paraId="0E24F024" w14:textId="50194CBE" w:rsidR="00FC0A65" w:rsidRDefault="0030494B" w:rsidP="003B3C54">
            <w:r>
              <w:t>Não</w:t>
            </w:r>
          </w:p>
        </w:tc>
        <w:tc>
          <w:tcPr>
            <w:tcW w:w="1716" w:type="dxa"/>
          </w:tcPr>
          <w:p w14:paraId="3A1D55F7" w14:textId="77777777" w:rsidR="00FC0A65" w:rsidRDefault="00FC0A65" w:rsidP="003B3C54"/>
        </w:tc>
      </w:tr>
      <w:tr w:rsidR="00FC0A65" w14:paraId="23FFE38B" w14:textId="77777777" w:rsidTr="0030494B">
        <w:tc>
          <w:tcPr>
            <w:tcW w:w="1417" w:type="dxa"/>
          </w:tcPr>
          <w:p w14:paraId="189164CC" w14:textId="257580BD" w:rsidR="00FC0A65" w:rsidRDefault="0030494B" w:rsidP="003B3C54">
            <w:r>
              <w:t>status</w:t>
            </w:r>
          </w:p>
        </w:tc>
        <w:tc>
          <w:tcPr>
            <w:tcW w:w="1308" w:type="dxa"/>
          </w:tcPr>
          <w:p w14:paraId="1CD4AAAC" w14:textId="4DFC5BE3" w:rsidR="00FC0A65" w:rsidRDefault="0030494B" w:rsidP="003B3C54">
            <w:r w:rsidRPr="0030494B">
              <w:t>Estado do pedido</w:t>
            </w:r>
          </w:p>
        </w:tc>
        <w:tc>
          <w:tcPr>
            <w:tcW w:w="1551" w:type="dxa"/>
          </w:tcPr>
          <w:p w14:paraId="25A443AE" w14:textId="7ACC291D" w:rsidR="00FC0A65" w:rsidRDefault="0030494B" w:rsidP="003B3C54">
            <w:r>
              <w:t>ENUM</w:t>
            </w:r>
          </w:p>
        </w:tc>
        <w:tc>
          <w:tcPr>
            <w:tcW w:w="1349" w:type="dxa"/>
          </w:tcPr>
          <w:p w14:paraId="29C530B8" w14:textId="778DE14C" w:rsidR="00FC0A65" w:rsidRDefault="0030494B" w:rsidP="003B3C54">
            <w:r>
              <w:t>Sim</w:t>
            </w:r>
          </w:p>
        </w:tc>
        <w:tc>
          <w:tcPr>
            <w:tcW w:w="1153" w:type="dxa"/>
          </w:tcPr>
          <w:p w14:paraId="0CEAD9C4" w14:textId="58B09D5D" w:rsidR="00FC0A65" w:rsidRDefault="0030494B" w:rsidP="003B3C54">
            <w:r>
              <w:t>Não</w:t>
            </w:r>
          </w:p>
        </w:tc>
        <w:tc>
          <w:tcPr>
            <w:tcW w:w="1716" w:type="dxa"/>
          </w:tcPr>
          <w:p w14:paraId="28B0DC4B" w14:textId="7A9ECA9D" w:rsidR="00FC0A65" w:rsidRDefault="0030494B" w:rsidP="003B3C54">
            <w:r w:rsidRPr="0030494B">
              <w:t>R</w:t>
            </w:r>
            <w:r w:rsidRPr="0030494B">
              <w:t>ejeitado</w:t>
            </w:r>
            <w:r>
              <w:t xml:space="preserve">, </w:t>
            </w:r>
            <w:r w:rsidRPr="0030494B">
              <w:t>aprovado</w:t>
            </w:r>
            <w:r>
              <w:t xml:space="preserve">, </w:t>
            </w:r>
            <w:r w:rsidRPr="0030494B">
              <w:t>pendente</w:t>
            </w:r>
          </w:p>
        </w:tc>
      </w:tr>
    </w:tbl>
    <w:p w14:paraId="247214CE" w14:textId="77777777" w:rsidR="00FC0A65" w:rsidRDefault="00FC0A65" w:rsidP="00FC0A65"/>
    <w:p w14:paraId="502396C3" w14:textId="60FE62A8" w:rsidR="0030494B" w:rsidRDefault="0030494B" w:rsidP="0030494B">
      <w:pPr>
        <w:rPr>
          <w:b/>
          <w:bCs/>
        </w:rPr>
      </w:pPr>
      <w:proofErr w:type="spellStart"/>
      <w:r w:rsidRPr="0030494B">
        <w:rPr>
          <w:b/>
          <w:bCs/>
        </w:rPr>
        <w:t>donations</w:t>
      </w:r>
      <w:proofErr w:type="spellEnd"/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1539"/>
        <w:gridCol w:w="1261"/>
        <w:gridCol w:w="1485"/>
        <w:gridCol w:w="1349"/>
        <w:gridCol w:w="1136"/>
        <w:gridCol w:w="1724"/>
      </w:tblGrid>
      <w:tr w:rsidR="0030494B" w14:paraId="216B9E40" w14:textId="77777777" w:rsidTr="00257F87">
        <w:tc>
          <w:tcPr>
            <w:tcW w:w="1328" w:type="dxa"/>
          </w:tcPr>
          <w:p w14:paraId="005B9794" w14:textId="77777777" w:rsidR="0030494B" w:rsidRDefault="0030494B" w:rsidP="00257F87">
            <w:r>
              <w:t>Nome dos Campos</w:t>
            </w:r>
          </w:p>
        </w:tc>
        <w:tc>
          <w:tcPr>
            <w:tcW w:w="1322" w:type="dxa"/>
          </w:tcPr>
          <w:p w14:paraId="54D2A8FC" w14:textId="77777777" w:rsidR="0030494B" w:rsidRDefault="0030494B" w:rsidP="00257F87">
            <w:r>
              <w:t>Descrição</w:t>
            </w:r>
          </w:p>
        </w:tc>
        <w:tc>
          <w:tcPr>
            <w:tcW w:w="1599" w:type="dxa"/>
          </w:tcPr>
          <w:p w14:paraId="30A9A96F" w14:textId="77777777" w:rsidR="0030494B" w:rsidRDefault="0030494B" w:rsidP="00257F87">
            <w:r>
              <w:t>Tipo de Dados</w:t>
            </w:r>
          </w:p>
        </w:tc>
        <w:tc>
          <w:tcPr>
            <w:tcW w:w="1349" w:type="dxa"/>
          </w:tcPr>
          <w:p w14:paraId="77D5E009" w14:textId="77777777" w:rsidR="0030494B" w:rsidRDefault="0030494B" w:rsidP="00257F87">
            <w:r>
              <w:t>Obrigatório?</w:t>
            </w:r>
          </w:p>
        </w:tc>
        <w:tc>
          <w:tcPr>
            <w:tcW w:w="1158" w:type="dxa"/>
          </w:tcPr>
          <w:p w14:paraId="6300BBDE" w14:textId="77777777" w:rsidR="0030494B" w:rsidRDefault="0030494B" w:rsidP="00257F87">
            <w:r>
              <w:t>Chave Primária?</w:t>
            </w:r>
          </w:p>
        </w:tc>
        <w:tc>
          <w:tcPr>
            <w:tcW w:w="1738" w:type="dxa"/>
          </w:tcPr>
          <w:p w14:paraId="2E342491" w14:textId="77777777" w:rsidR="0030494B" w:rsidRDefault="0030494B" w:rsidP="00257F87">
            <w:r>
              <w:t>Observações</w:t>
            </w:r>
          </w:p>
        </w:tc>
      </w:tr>
      <w:tr w:rsidR="0030494B" w14:paraId="0B6231C6" w14:textId="77777777" w:rsidTr="00257F87">
        <w:tc>
          <w:tcPr>
            <w:tcW w:w="1328" w:type="dxa"/>
          </w:tcPr>
          <w:p w14:paraId="38A2D358" w14:textId="7DE3140F" w:rsidR="0030494B" w:rsidRDefault="0030494B" w:rsidP="00257F87">
            <w:r>
              <w:t>id</w:t>
            </w:r>
          </w:p>
        </w:tc>
        <w:tc>
          <w:tcPr>
            <w:tcW w:w="1322" w:type="dxa"/>
          </w:tcPr>
          <w:p w14:paraId="5992A57E" w14:textId="39D20EBF" w:rsidR="0030494B" w:rsidRDefault="0030494B" w:rsidP="00257F87">
            <w:r w:rsidRPr="0030494B">
              <w:t>ID da doação</w:t>
            </w:r>
          </w:p>
        </w:tc>
        <w:tc>
          <w:tcPr>
            <w:tcW w:w="1599" w:type="dxa"/>
          </w:tcPr>
          <w:p w14:paraId="69E3BA66" w14:textId="5DDC299B" w:rsidR="0030494B" w:rsidRDefault="0030494B" w:rsidP="00257F87">
            <w:r>
              <w:t>INT</w:t>
            </w:r>
          </w:p>
        </w:tc>
        <w:tc>
          <w:tcPr>
            <w:tcW w:w="1349" w:type="dxa"/>
          </w:tcPr>
          <w:p w14:paraId="6072BCE9" w14:textId="665C4CA2" w:rsidR="0030494B" w:rsidRDefault="00E66A4F" w:rsidP="00257F87">
            <w:r>
              <w:t>Sim</w:t>
            </w:r>
          </w:p>
        </w:tc>
        <w:tc>
          <w:tcPr>
            <w:tcW w:w="1158" w:type="dxa"/>
          </w:tcPr>
          <w:p w14:paraId="2CC61907" w14:textId="426B0268" w:rsidR="0030494B" w:rsidRDefault="00E66A4F" w:rsidP="00257F87">
            <w:r>
              <w:t>Sim</w:t>
            </w:r>
          </w:p>
        </w:tc>
        <w:tc>
          <w:tcPr>
            <w:tcW w:w="1738" w:type="dxa"/>
          </w:tcPr>
          <w:p w14:paraId="46BAE7FA" w14:textId="3FFB0B6C" w:rsidR="0030494B" w:rsidRDefault="00E66A4F" w:rsidP="00257F87">
            <w:proofErr w:type="spellStart"/>
            <w:r w:rsidRPr="00E66A4F">
              <w:t>Auto_Increment</w:t>
            </w:r>
            <w:proofErr w:type="spellEnd"/>
          </w:p>
        </w:tc>
      </w:tr>
      <w:tr w:rsidR="0030494B" w14:paraId="4AD30F6B" w14:textId="77777777" w:rsidTr="00257F87">
        <w:tc>
          <w:tcPr>
            <w:tcW w:w="1328" w:type="dxa"/>
          </w:tcPr>
          <w:p w14:paraId="511C2523" w14:textId="7891DEC6" w:rsidR="0030494B" w:rsidRDefault="0030494B" w:rsidP="00257F87">
            <w:proofErr w:type="spellStart"/>
            <w:r>
              <w:t>id_user</w:t>
            </w:r>
            <w:proofErr w:type="spellEnd"/>
          </w:p>
        </w:tc>
        <w:tc>
          <w:tcPr>
            <w:tcW w:w="1322" w:type="dxa"/>
          </w:tcPr>
          <w:p w14:paraId="3FC98FFF" w14:textId="058EC280" w:rsidR="0030494B" w:rsidRDefault="0030494B" w:rsidP="00257F87">
            <w:r w:rsidRPr="0030494B">
              <w:t>Quem doou</w:t>
            </w:r>
          </w:p>
        </w:tc>
        <w:tc>
          <w:tcPr>
            <w:tcW w:w="1599" w:type="dxa"/>
          </w:tcPr>
          <w:p w14:paraId="32A61323" w14:textId="3877E83E" w:rsidR="0030494B" w:rsidRDefault="0030494B" w:rsidP="00257F87">
            <w:r>
              <w:t>INT</w:t>
            </w:r>
          </w:p>
        </w:tc>
        <w:tc>
          <w:tcPr>
            <w:tcW w:w="1349" w:type="dxa"/>
          </w:tcPr>
          <w:p w14:paraId="2838F5F7" w14:textId="73D64871" w:rsidR="0030494B" w:rsidRDefault="00E66A4F" w:rsidP="00257F87">
            <w:r>
              <w:t>Sim</w:t>
            </w:r>
          </w:p>
        </w:tc>
        <w:tc>
          <w:tcPr>
            <w:tcW w:w="1158" w:type="dxa"/>
          </w:tcPr>
          <w:p w14:paraId="2C40CCD0" w14:textId="4CCC0FBF" w:rsidR="0030494B" w:rsidRDefault="00E66A4F" w:rsidP="00257F87">
            <w:r>
              <w:t>Não</w:t>
            </w:r>
          </w:p>
        </w:tc>
        <w:tc>
          <w:tcPr>
            <w:tcW w:w="1738" w:type="dxa"/>
          </w:tcPr>
          <w:p w14:paraId="4CFE175C" w14:textId="289C301B" w:rsidR="0030494B" w:rsidRDefault="00E66A4F" w:rsidP="00E66A4F">
            <w:r w:rsidRPr="00E66A4F">
              <w:t>Chave Estrangeira</w:t>
            </w:r>
          </w:p>
        </w:tc>
      </w:tr>
      <w:tr w:rsidR="0030494B" w14:paraId="59AC61BA" w14:textId="77777777" w:rsidTr="00257F87">
        <w:tc>
          <w:tcPr>
            <w:tcW w:w="1328" w:type="dxa"/>
          </w:tcPr>
          <w:p w14:paraId="1E036466" w14:textId="72F0ED47" w:rsidR="0030494B" w:rsidRDefault="0030494B" w:rsidP="00257F87">
            <w:proofErr w:type="spellStart"/>
            <w:r>
              <w:t>amount</w:t>
            </w:r>
            <w:proofErr w:type="spellEnd"/>
          </w:p>
        </w:tc>
        <w:tc>
          <w:tcPr>
            <w:tcW w:w="1322" w:type="dxa"/>
          </w:tcPr>
          <w:p w14:paraId="032F5F72" w14:textId="66532263" w:rsidR="0030494B" w:rsidRDefault="0030494B" w:rsidP="00257F87">
            <w:r w:rsidRPr="0030494B">
              <w:t>Valor doado</w:t>
            </w:r>
          </w:p>
        </w:tc>
        <w:tc>
          <w:tcPr>
            <w:tcW w:w="1599" w:type="dxa"/>
          </w:tcPr>
          <w:p w14:paraId="4B6D4958" w14:textId="09E785D8" w:rsidR="0030494B" w:rsidRDefault="00E66A4F" w:rsidP="00257F87">
            <w:r>
              <w:t>DECIMAL (10,2)</w:t>
            </w:r>
          </w:p>
        </w:tc>
        <w:tc>
          <w:tcPr>
            <w:tcW w:w="1349" w:type="dxa"/>
          </w:tcPr>
          <w:p w14:paraId="3AA37FE6" w14:textId="33A2DC14" w:rsidR="0030494B" w:rsidRDefault="00E66A4F" w:rsidP="00257F87">
            <w:r>
              <w:t>Sim</w:t>
            </w:r>
          </w:p>
        </w:tc>
        <w:tc>
          <w:tcPr>
            <w:tcW w:w="1158" w:type="dxa"/>
          </w:tcPr>
          <w:p w14:paraId="2D6E7D9D" w14:textId="24FDF586" w:rsidR="0030494B" w:rsidRDefault="00E66A4F" w:rsidP="00257F87">
            <w:r>
              <w:t>Não</w:t>
            </w:r>
          </w:p>
        </w:tc>
        <w:tc>
          <w:tcPr>
            <w:tcW w:w="1738" w:type="dxa"/>
          </w:tcPr>
          <w:p w14:paraId="02D5A876" w14:textId="77777777" w:rsidR="0030494B" w:rsidRDefault="0030494B" w:rsidP="00257F87"/>
        </w:tc>
      </w:tr>
      <w:tr w:rsidR="0030494B" w14:paraId="487D9CBF" w14:textId="77777777" w:rsidTr="00257F87">
        <w:tc>
          <w:tcPr>
            <w:tcW w:w="1328" w:type="dxa"/>
          </w:tcPr>
          <w:p w14:paraId="452DF284" w14:textId="3A11BFAE" w:rsidR="0030494B" w:rsidRDefault="0030494B" w:rsidP="00257F87">
            <w:proofErr w:type="spellStart"/>
            <w:r w:rsidRPr="0030494B">
              <w:t>donation_date</w:t>
            </w:r>
            <w:proofErr w:type="spellEnd"/>
          </w:p>
        </w:tc>
        <w:tc>
          <w:tcPr>
            <w:tcW w:w="1322" w:type="dxa"/>
          </w:tcPr>
          <w:p w14:paraId="0EBD898C" w14:textId="1F837863" w:rsidR="0030494B" w:rsidRDefault="0030494B" w:rsidP="00257F87">
            <w:r w:rsidRPr="0030494B">
              <w:t>Data do donativo</w:t>
            </w:r>
          </w:p>
        </w:tc>
        <w:tc>
          <w:tcPr>
            <w:tcW w:w="1599" w:type="dxa"/>
          </w:tcPr>
          <w:p w14:paraId="1852804D" w14:textId="4DE6A1E9" w:rsidR="0030494B" w:rsidRDefault="00E66A4F" w:rsidP="00257F87">
            <w:r w:rsidRPr="00E66A4F">
              <w:t>DATETIME</w:t>
            </w:r>
          </w:p>
        </w:tc>
        <w:tc>
          <w:tcPr>
            <w:tcW w:w="1349" w:type="dxa"/>
          </w:tcPr>
          <w:p w14:paraId="3010C58B" w14:textId="4DAA3AAB" w:rsidR="0030494B" w:rsidRDefault="00E66A4F" w:rsidP="00257F87">
            <w:r>
              <w:t>Sim</w:t>
            </w:r>
          </w:p>
        </w:tc>
        <w:tc>
          <w:tcPr>
            <w:tcW w:w="1158" w:type="dxa"/>
          </w:tcPr>
          <w:p w14:paraId="0E77287C" w14:textId="4C5A41C8" w:rsidR="0030494B" w:rsidRDefault="00E66A4F" w:rsidP="00257F87">
            <w:r>
              <w:t>Não</w:t>
            </w:r>
          </w:p>
        </w:tc>
        <w:tc>
          <w:tcPr>
            <w:tcW w:w="1738" w:type="dxa"/>
          </w:tcPr>
          <w:p w14:paraId="0C58DF5D" w14:textId="77777777" w:rsidR="0030494B" w:rsidRDefault="0030494B" w:rsidP="00257F87"/>
        </w:tc>
      </w:tr>
    </w:tbl>
    <w:p w14:paraId="3A79A42C" w14:textId="77777777" w:rsidR="00137654" w:rsidRDefault="00137654" w:rsidP="007A3042"/>
    <w:p w14:paraId="65819960" w14:textId="77777777" w:rsidR="00137654" w:rsidRDefault="00137654" w:rsidP="007A3042"/>
    <w:p w14:paraId="6E5E7271" w14:textId="77777777" w:rsidR="0030494B" w:rsidRDefault="0030494B" w:rsidP="007A3042"/>
    <w:p w14:paraId="524F9793" w14:textId="77777777" w:rsidR="0030494B" w:rsidRDefault="0030494B" w:rsidP="007A3042"/>
    <w:p w14:paraId="7460E446" w14:textId="77777777" w:rsidR="00137654" w:rsidRDefault="00137654" w:rsidP="007A3042"/>
    <w:p w14:paraId="36DFAA20" w14:textId="77777777" w:rsidR="00137654" w:rsidRDefault="00137654" w:rsidP="007A3042"/>
    <w:p w14:paraId="1F2B7152" w14:textId="77777777" w:rsidR="00137654" w:rsidRDefault="00137654" w:rsidP="007A3042"/>
    <w:p w14:paraId="2010E052" w14:textId="77777777" w:rsidR="00137654" w:rsidRDefault="00137654" w:rsidP="007A3042"/>
    <w:p w14:paraId="0D7803AC" w14:textId="77777777" w:rsidR="00137654" w:rsidRDefault="00137654" w:rsidP="007A3042"/>
    <w:p w14:paraId="2A002DBC" w14:textId="77777777" w:rsidR="00FC0A65" w:rsidRDefault="00FC0A65" w:rsidP="007A3042"/>
    <w:p w14:paraId="3E2E13E8" w14:textId="77777777" w:rsidR="00FC0A65" w:rsidRDefault="00FC0A65" w:rsidP="007A3042"/>
    <w:p w14:paraId="0CAD2E7A" w14:textId="77777777" w:rsidR="00FC0A65" w:rsidRDefault="00FC0A65" w:rsidP="007A3042"/>
    <w:p w14:paraId="512C6AEC" w14:textId="77777777" w:rsidR="00137654" w:rsidRDefault="00137654" w:rsidP="007A3042"/>
    <w:p w14:paraId="7CA9AA71" w14:textId="77777777" w:rsidR="007A03FB" w:rsidRDefault="00172C6E" w:rsidP="007D55EA">
      <w:pPr>
        <w:pStyle w:val="titulo"/>
      </w:pPr>
      <w:bookmarkStart w:id="4" w:name="_Toc228438633"/>
      <w:r w:rsidRPr="00172C6E">
        <w:rPr>
          <w:noProof/>
          <w:sz w:val="32"/>
          <w:szCs w:val="32"/>
        </w:rPr>
        <w:lastRenderedPageBreak/>
        <w:drawing>
          <wp:anchor distT="0" distB="0" distL="114300" distR="114300" simplePos="0" relativeHeight="251660288" behindDoc="0" locked="0" layoutInCell="1" allowOverlap="1" wp14:anchorId="7484C84D" wp14:editId="6D7A6317">
            <wp:simplePos x="0" y="0"/>
            <wp:positionH relativeFrom="margin">
              <wp:align>center</wp:align>
            </wp:positionH>
            <wp:positionV relativeFrom="paragraph">
              <wp:posOffset>311785</wp:posOffset>
            </wp:positionV>
            <wp:extent cx="6153442" cy="3962400"/>
            <wp:effectExtent l="0" t="0" r="0" b="0"/>
            <wp:wrapNone/>
            <wp:docPr id="171376397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763973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3442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A03FB" w:rsidRPr="007A03FB">
        <w:t>Modelo F</w:t>
      </w:r>
      <w:r w:rsidR="00902224">
        <w:t>í</w:t>
      </w:r>
      <w:r w:rsidR="007A03FB" w:rsidRPr="007A03FB">
        <w:t>sico</w:t>
      </w:r>
      <w:bookmarkEnd w:id="4"/>
    </w:p>
    <w:p w14:paraId="13FCB8D3" w14:textId="77777777" w:rsidR="00260C41" w:rsidRDefault="00260C41" w:rsidP="00260C41">
      <w:pPr>
        <w:pStyle w:val="PargrafodaLista"/>
        <w:rPr>
          <w:b/>
          <w:bCs/>
          <w:sz w:val="32"/>
          <w:szCs w:val="32"/>
        </w:rPr>
      </w:pPr>
    </w:p>
    <w:p w14:paraId="614B2F39" w14:textId="77777777" w:rsidR="00260C41" w:rsidRDefault="00260C41" w:rsidP="00260C41">
      <w:pPr>
        <w:pStyle w:val="PargrafodaLista"/>
        <w:rPr>
          <w:b/>
          <w:bCs/>
          <w:sz w:val="32"/>
          <w:szCs w:val="32"/>
        </w:rPr>
      </w:pPr>
    </w:p>
    <w:p w14:paraId="1C5F7CDE" w14:textId="77777777" w:rsidR="00260C41" w:rsidRDefault="00260C41" w:rsidP="00260C41">
      <w:pPr>
        <w:pStyle w:val="PargrafodaLista"/>
        <w:rPr>
          <w:b/>
          <w:bCs/>
          <w:sz w:val="32"/>
          <w:szCs w:val="32"/>
        </w:rPr>
      </w:pPr>
    </w:p>
    <w:p w14:paraId="16461E5A" w14:textId="77777777" w:rsidR="00260C41" w:rsidRDefault="00260C41" w:rsidP="00260C41">
      <w:pPr>
        <w:pStyle w:val="PargrafodaLista"/>
        <w:rPr>
          <w:b/>
          <w:bCs/>
          <w:sz w:val="32"/>
          <w:szCs w:val="32"/>
        </w:rPr>
      </w:pPr>
    </w:p>
    <w:p w14:paraId="1B072409" w14:textId="77777777" w:rsidR="00260C41" w:rsidRDefault="00260C41" w:rsidP="00260C41">
      <w:pPr>
        <w:pStyle w:val="PargrafodaLista"/>
        <w:rPr>
          <w:b/>
          <w:bCs/>
          <w:sz w:val="32"/>
          <w:szCs w:val="32"/>
        </w:rPr>
      </w:pPr>
    </w:p>
    <w:p w14:paraId="7BFE2FBA" w14:textId="77777777" w:rsidR="00260C41" w:rsidRDefault="00260C41" w:rsidP="00260C41">
      <w:pPr>
        <w:pStyle w:val="PargrafodaLista"/>
        <w:rPr>
          <w:b/>
          <w:bCs/>
          <w:sz w:val="32"/>
          <w:szCs w:val="32"/>
        </w:rPr>
      </w:pPr>
    </w:p>
    <w:p w14:paraId="6179F731" w14:textId="77777777" w:rsidR="00260C41" w:rsidRDefault="00260C41" w:rsidP="00260C41">
      <w:pPr>
        <w:pStyle w:val="PargrafodaLista"/>
        <w:rPr>
          <w:b/>
          <w:bCs/>
          <w:sz w:val="32"/>
          <w:szCs w:val="32"/>
        </w:rPr>
      </w:pPr>
    </w:p>
    <w:p w14:paraId="1F0D0020" w14:textId="77777777" w:rsidR="00260C41" w:rsidRDefault="00260C41" w:rsidP="00260C41">
      <w:pPr>
        <w:pStyle w:val="PargrafodaLista"/>
        <w:rPr>
          <w:b/>
          <w:bCs/>
          <w:sz w:val="32"/>
          <w:szCs w:val="32"/>
        </w:rPr>
      </w:pPr>
    </w:p>
    <w:p w14:paraId="50CA7FA0" w14:textId="77777777" w:rsidR="00260C41" w:rsidRDefault="00260C41" w:rsidP="00260C41">
      <w:pPr>
        <w:pStyle w:val="PargrafodaLista"/>
        <w:rPr>
          <w:b/>
          <w:bCs/>
          <w:sz w:val="32"/>
          <w:szCs w:val="32"/>
        </w:rPr>
      </w:pPr>
    </w:p>
    <w:p w14:paraId="038EF937" w14:textId="77777777" w:rsidR="00260C41" w:rsidRDefault="00260C41" w:rsidP="00260C41">
      <w:pPr>
        <w:pStyle w:val="PargrafodaLista"/>
        <w:rPr>
          <w:b/>
          <w:bCs/>
          <w:sz w:val="32"/>
          <w:szCs w:val="32"/>
        </w:rPr>
      </w:pPr>
    </w:p>
    <w:p w14:paraId="1EFB6F86" w14:textId="77777777" w:rsidR="00260C41" w:rsidRDefault="00260C41" w:rsidP="00260C41">
      <w:pPr>
        <w:pStyle w:val="PargrafodaLista"/>
        <w:rPr>
          <w:b/>
          <w:bCs/>
          <w:sz w:val="32"/>
          <w:szCs w:val="32"/>
        </w:rPr>
      </w:pPr>
    </w:p>
    <w:p w14:paraId="2EF23887" w14:textId="77777777" w:rsidR="00260C41" w:rsidRDefault="00260C41" w:rsidP="00260C41">
      <w:pPr>
        <w:pStyle w:val="PargrafodaLista"/>
        <w:rPr>
          <w:b/>
          <w:bCs/>
          <w:sz w:val="32"/>
          <w:szCs w:val="32"/>
        </w:rPr>
      </w:pPr>
    </w:p>
    <w:p w14:paraId="1D6F6C83" w14:textId="77777777" w:rsidR="00260C41" w:rsidRDefault="00260C41" w:rsidP="00260C41">
      <w:pPr>
        <w:pStyle w:val="PargrafodaLista"/>
        <w:rPr>
          <w:b/>
          <w:bCs/>
          <w:sz w:val="32"/>
          <w:szCs w:val="32"/>
        </w:rPr>
      </w:pPr>
    </w:p>
    <w:p w14:paraId="56A28C6B" w14:textId="77777777" w:rsidR="00260C41" w:rsidRDefault="00260C41" w:rsidP="00260C41">
      <w:pPr>
        <w:pStyle w:val="PargrafodaLista"/>
        <w:rPr>
          <w:b/>
          <w:bCs/>
          <w:sz w:val="32"/>
          <w:szCs w:val="32"/>
        </w:rPr>
      </w:pPr>
    </w:p>
    <w:p w14:paraId="34F1D2DE" w14:textId="77777777" w:rsidR="00260C41" w:rsidRDefault="00260C41" w:rsidP="00260C41">
      <w:pPr>
        <w:pStyle w:val="PargrafodaLista"/>
        <w:rPr>
          <w:b/>
          <w:bCs/>
          <w:sz w:val="32"/>
          <w:szCs w:val="32"/>
        </w:rPr>
      </w:pPr>
    </w:p>
    <w:p w14:paraId="3C335B00" w14:textId="77777777" w:rsidR="00260C41" w:rsidRDefault="00260C41" w:rsidP="00260C41">
      <w:pPr>
        <w:pStyle w:val="PargrafodaLista"/>
        <w:rPr>
          <w:b/>
          <w:bCs/>
          <w:sz w:val="32"/>
          <w:szCs w:val="32"/>
        </w:rPr>
      </w:pPr>
    </w:p>
    <w:p w14:paraId="1936EC5D" w14:textId="77777777" w:rsidR="00260C41" w:rsidRDefault="00260C41" w:rsidP="00260C41">
      <w:pPr>
        <w:pStyle w:val="PargrafodaLista"/>
        <w:rPr>
          <w:b/>
          <w:bCs/>
          <w:sz w:val="32"/>
          <w:szCs w:val="32"/>
        </w:rPr>
      </w:pPr>
    </w:p>
    <w:p w14:paraId="6B166BB2" w14:textId="77777777" w:rsidR="00260C41" w:rsidRDefault="00260C41" w:rsidP="00260C41">
      <w:pPr>
        <w:pStyle w:val="PargrafodaLista"/>
        <w:rPr>
          <w:b/>
          <w:bCs/>
          <w:sz w:val="32"/>
          <w:szCs w:val="32"/>
        </w:rPr>
      </w:pPr>
    </w:p>
    <w:p w14:paraId="562E898B" w14:textId="77777777" w:rsidR="00260C41" w:rsidRPr="00100DFB" w:rsidRDefault="00260C41" w:rsidP="00100DFB">
      <w:pPr>
        <w:rPr>
          <w:b/>
          <w:bCs/>
          <w:sz w:val="32"/>
          <w:szCs w:val="32"/>
        </w:rPr>
      </w:pPr>
    </w:p>
    <w:sectPr w:rsidR="00260C41" w:rsidRPr="00100DFB" w:rsidSect="00100DFB">
      <w:headerReference w:type="default" r:id="rId11"/>
      <w:footerReference w:type="default" r:id="rId12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B07771" w14:textId="77777777" w:rsidR="00266239" w:rsidRDefault="00266239" w:rsidP="00B061A7">
      <w:pPr>
        <w:spacing w:after="0" w:line="240" w:lineRule="auto"/>
      </w:pPr>
      <w:r>
        <w:separator/>
      </w:r>
    </w:p>
  </w:endnote>
  <w:endnote w:type="continuationSeparator" w:id="0">
    <w:p w14:paraId="4F1458D1" w14:textId="77777777" w:rsidR="00266239" w:rsidRDefault="00266239" w:rsidP="00B061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66939739"/>
      <w:docPartObj>
        <w:docPartGallery w:val="Page Numbers (Bottom of Page)"/>
        <w:docPartUnique/>
      </w:docPartObj>
    </w:sdtPr>
    <w:sdtContent>
      <w:p w14:paraId="7FBCD9DD" w14:textId="77777777" w:rsidR="00E5349C" w:rsidRDefault="00E5349C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AFEE1BC" w14:textId="77777777" w:rsidR="00E5349C" w:rsidRDefault="00E5349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0FA28C" w14:textId="77777777" w:rsidR="00266239" w:rsidRDefault="00266239" w:rsidP="00B061A7">
      <w:pPr>
        <w:spacing w:after="0" w:line="240" w:lineRule="auto"/>
      </w:pPr>
      <w:r>
        <w:separator/>
      </w:r>
    </w:p>
  </w:footnote>
  <w:footnote w:type="continuationSeparator" w:id="0">
    <w:p w14:paraId="2C5C741B" w14:textId="77777777" w:rsidR="00266239" w:rsidRDefault="00266239" w:rsidP="00B061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AF3C2E" w14:textId="233D14EA" w:rsidR="00B061A7" w:rsidRPr="00B061A7" w:rsidRDefault="00CA07E3" w:rsidP="00B061A7">
    <w:pPr>
      <w:pStyle w:val="Cabealho"/>
      <w:jc w:val="right"/>
      <w:rPr>
        <w:b/>
        <w:bCs/>
      </w:rPr>
    </w:pPr>
    <w:r>
      <w:rPr>
        <w:b/>
        <w:bCs/>
      </w:rPr>
      <w:t xml:space="preserve">Base Dados </w:t>
    </w:r>
    <w:proofErr w:type="spellStart"/>
    <w:r w:rsidR="0015715E">
      <w:rPr>
        <w:b/>
        <w:bCs/>
      </w:rPr>
      <w:t>Poppy</w:t>
    </w:r>
    <w:proofErr w:type="spellEnd"/>
    <w:r w:rsidR="0015715E">
      <w:rPr>
        <w:b/>
        <w:bCs/>
      </w:rPr>
      <w:t xml:space="preserve"> </w:t>
    </w:r>
    <w:proofErr w:type="spellStart"/>
    <w:r w:rsidR="0015715E">
      <w:rPr>
        <w:b/>
        <w:bCs/>
      </w:rPr>
      <w:t>And</w:t>
    </w:r>
    <w:proofErr w:type="spellEnd"/>
    <w:r w:rsidR="0015715E">
      <w:rPr>
        <w:b/>
        <w:bCs/>
      </w:rPr>
      <w:t xml:space="preserve"> Max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A6F7B"/>
    <w:multiLevelType w:val="hybridMultilevel"/>
    <w:tmpl w:val="FD32FD4C"/>
    <w:lvl w:ilvl="0" w:tplc="08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280280"/>
    <w:multiLevelType w:val="hybridMultilevel"/>
    <w:tmpl w:val="0BA4F3B2"/>
    <w:lvl w:ilvl="0" w:tplc="08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FB685E"/>
    <w:multiLevelType w:val="multilevel"/>
    <w:tmpl w:val="7444C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39467D"/>
    <w:multiLevelType w:val="hybridMultilevel"/>
    <w:tmpl w:val="0BA4F3B2"/>
    <w:lvl w:ilvl="0" w:tplc="08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034AFF"/>
    <w:multiLevelType w:val="hybridMultilevel"/>
    <w:tmpl w:val="D4EAC90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300829"/>
    <w:multiLevelType w:val="hybridMultilevel"/>
    <w:tmpl w:val="5038DDD6"/>
    <w:lvl w:ilvl="0" w:tplc="D688B168">
      <w:start w:val="1"/>
      <w:numFmt w:val="decimal"/>
      <w:pStyle w:val="titulo"/>
      <w:lvlText w:val="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5349125">
    <w:abstractNumId w:val="4"/>
  </w:num>
  <w:num w:numId="2" w16cid:durableId="589699037">
    <w:abstractNumId w:val="0"/>
  </w:num>
  <w:num w:numId="3" w16cid:durableId="1639147672">
    <w:abstractNumId w:val="5"/>
  </w:num>
  <w:num w:numId="4" w16cid:durableId="738987241">
    <w:abstractNumId w:val="3"/>
  </w:num>
  <w:num w:numId="5" w16cid:durableId="375348311">
    <w:abstractNumId w:val="1"/>
  </w:num>
  <w:num w:numId="6" w16cid:durableId="6432001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2B8"/>
    <w:rsid w:val="00035A4C"/>
    <w:rsid w:val="0004668D"/>
    <w:rsid w:val="00083CAC"/>
    <w:rsid w:val="000854E4"/>
    <w:rsid w:val="00100DFB"/>
    <w:rsid w:val="00102818"/>
    <w:rsid w:val="00137654"/>
    <w:rsid w:val="0015715E"/>
    <w:rsid w:val="00172C6E"/>
    <w:rsid w:val="001A33E3"/>
    <w:rsid w:val="001C6B33"/>
    <w:rsid w:val="001F0095"/>
    <w:rsid w:val="0020300E"/>
    <w:rsid w:val="002149F5"/>
    <w:rsid w:val="002310F8"/>
    <w:rsid w:val="00256A14"/>
    <w:rsid w:val="00260C41"/>
    <w:rsid w:val="00266239"/>
    <w:rsid w:val="002A3463"/>
    <w:rsid w:val="002C5039"/>
    <w:rsid w:val="002E6C23"/>
    <w:rsid w:val="002F5FA1"/>
    <w:rsid w:val="00301872"/>
    <w:rsid w:val="0030494B"/>
    <w:rsid w:val="003515FA"/>
    <w:rsid w:val="00354634"/>
    <w:rsid w:val="0039275F"/>
    <w:rsid w:val="003950CC"/>
    <w:rsid w:val="003B3DD9"/>
    <w:rsid w:val="003D2808"/>
    <w:rsid w:val="003E6670"/>
    <w:rsid w:val="004339E6"/>
    <w:rsid w:val="00441096"/>
    <w:rsid w:val="00454201"/>
    <w:rsid w:val="004B5753"/>
    <w:rsid w:val="004D04DE"/>
    <w:rsid w:val="004F2F8F"/>
    <w:rsid w:val="005362B8"/>
    <w:rsid w:val="005800D5"/>
    <w:rsid w:val="0058087E"/>
    <w:rsid w:val="005E2F5C"/>
    <w:rsid w:val="00601D94"/>
    <w:rsid w:val="006144C4"/>
    <w:rsid w:val="00624AAD"/>
    <w:rsid w:val="006939BA"/>
    <w:rsid w:val="00696410"/>
    <w:rsid w:val="006D126F"/>
    <w:rsid w:val="006E0BC2"/>
    <w:rsid w:val="006F1026"/>
    <w:rsid w:val="00701F1D"/>
    <w:rsid w:val="00755965"/>
    <w:rsid w:val="007A03FB"/>
    <w:rsid w:val="007A3042"/>
    <w:rsid w:val="007A61C2"/>
    <w:rsid w:val="007D55EA"/>
    <w:rsid w:val="00806242"/>
    <w:rsid w:val="0087448D"/>
    <w:rsid w:val="008D0ACF"/>
    <w:rsid w:val="00902224"/>
    <w:rsid w:val="00990085"/>
    <w:rsid w:val="00993523"/>
    <w:rsid w:val="00A07816"/>
    <w:rsid w:val="00A132B5"/>
    <w:rsid w:val="00A22CA5"/>
    <w:rsid w:val="00A23A88"/>
    <w:rsid w:val="00A638BD"/>
    <w:rsid w:val="00A831D8"/>
    <w:rsid w:val="00AC2AB3"/>
    <w:rsid w:val="00AD4781"/>
    <w:rsid w:val="00AF1A72"/>
    <w:rsid w:val="00B061A7"/>
    <w:rsid w:val="00C02F2D"/>
    <w:rsid w:val="00C67E69"/>
    <w:rsid w:val="00CA07E3"/>
    <w:rsid w:val="00D11E87"/>
    <w:rsid w:val="00D1323C"/>
    <w:rsid w:val="00D27286"/>
    <w:rsid w:val="00D36B39"/>
    <w:rsid w:val="00D42B14"/>
    <w:rsid w:val="00D7767B"/>
    <w:rsid w:val="00E20D78"/>
    <w:rsid w:val="00E41D2B"/>
    <w:rsid w:val="00E45B34"/>
    <w:rsid w:val="00E5349C"/>
    <w:rsid w:val="00E66A4F"/>
    <w:rsid w:val="00EF4F4D"/>
    <w:rsid w:val="00F8611D"/>
    <w:rsid w:val="00F92BE2"/>
    <w:rsid w:val="00FC0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949DC4"/>
  <w15:chartTrackingRefBased/>
  <w15:docId w15:val="{CEDB5968-04B5-48FD-A8DC-A5A44D45F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2F2D"/>
    <w:pPr>
      <w:spacing w:line="256" w:lineRule="auto"/>
    </w:pPr>
  </w:style>
  <w:style w:type="paragraph" w:styleId="Ttulo1">
    <w:name w:val="heading 1"/>
    <w:basedOn w:val="Normal"/>
    <w:next w:val="Normal"/>
    <w:link w:val="Ttulo1Carter"/>
    <w:uiPriority w:val="9"/>
    <w:qFormat/>
    <w:rsid w:val="0090222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E20D7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A0781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link w:val="PargrafodaListaCarter"/>
    <w:uiPriority w:val="34"/>
    <w:qFormat/>
    <w:rsid w:val="007A3042"/>
    <w:pPr>
      <w:ind w:left="720"/>
      <w:contextualSpacing/>
    </w:pPr>
  </w:style>
  <w:style w:type="table" w:styleId="TabelacomGrelha">
    <w:name w:val="Table Grid"/>
    <w:basedOn w:val="Tabelanormal"/>
    <w:uiPriority w:val="39"/>
    <w:rsid w:val="008744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arter"/>
    <w:uiPriority w:val="99"/>
    <w:unhideWhenUsed/>
    <w:rsid w:val="00B061A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B061A7"/>
  </w:style>
  <w:style w:type="paragraph" w:styleId="Rodap">
    <w:name w:val="footer"/>
    <w:basedOn w:val="Normal"/>
    <w:link w:val="RodapCarter"/>
    <w:uiPriority w:val="99"/>
    <w:unhideWhenUsed/>
    <w:rsid w:val="00B061A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B061A7"/>
  </w:style>
  <w:style w:type="paragraph" w:styleId="SemEspaamento">
    <w:name w:val="No Spacing"/>
    <w:link w:val="SemEspaamentoCarter"/>
    <w:uiPriority w:val="1"/>
    <w:qFormat/>
    <w:rsid w:val="00100DFB"/>
    <w:pPr>
      <w:spacing w:after="0" w:line="240" w:lineRule="auto"/>
    </w:pPr>
    <w:rPr>
      <w:rFonts w:eastAsiaTheme="minorEastAsia"/>
      <w:lang w:val="en-US"/>
    </w:rPr>
  </w:style>
  <w:style w:type="character" w:customStyle="1" w:styleId="SemEspaamentoCarter">
    <w:name w:val="Sem Espaçamento Caráter"/>
    <w:basedOn w:val="Tipodeletrapredefinidodopargrafo"/>
    <w:link w:val="SemEspaamento"/>
    <w:uiPriority w:val="1"/>
    <w:rsid w:val="00100DFB"/>
    <w:rPr>
      <w:rFonts w:eastAsiaTheme="minorEastAsia"/>
      <w:lang w:val="en-US"/>
    </w:rPr>
  </w:style>
  <w:style w:type="paragraph" w:customStyle="1" w:styleId="titulo">
    <w:name w:val="titulo"/>
    <w:basedOn w:val="PargrafodaLista"/>
    <w:link w:val="tituloChar"/>
    <w:qFormat/>
    <w:rsid w:val="007D55EA"/>
    <w:pPr>
      <w:numPr>
        <w:numId w:val="3"/>
      </w:numPr>
    </w:pPr>
    <w:rPr>
      <w:b/>
      <w:bCs/>
      <w:sz w:val="28"/>
      <w:szCs w:val="28"/>
    </w:rPr>
  </w:style>
  <w:style w:type="character" w:customStyle="1" w:styleId="Ttulo1Carter">
    <w:name w:val="Título 1 Caráter"/>
    <w:basedOn w:val="Tipodeletrapredefinidodopargrafo"/>
    <w:link w:val="Ttulo1"/>
    <w:uiPriority w:val="9"/>
    <w:rsid w:val="00902224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</w:rPr>
  </w:style>
  <w:style w:type="character" w:customStyle="1" w:styleId="PargrafodaListaCarter">
    <w:name w:val="Parágrafo da Lista Caráter"/>
    <w:basedOn w:val="Tipodeletrapredefinidodopargrafo"/>
    <w:link w:val="PargrafodaLista"/>
    <w:uiPriority w:val="34"/>
    <w:rsid w:val="007D55EA"/>
    <w:rPr>
      <w:noProof/>
    </w:rPr>
  </w:style>
  <w:style w:type="character" w:customStyle="1" w:styleId="tituloChar">
    <w:name w:val="titulo Char"/>
    <w:basedOn w:val="PargrafodaListaCarter"/>
    <w:link w:val="titulo"/>
    <w:rsid w:val="007D55EA"/>
    <w:rPr>
      <w:b/>
      <w:bCs/>
      <w:noProof/>
      <w:sz w:val="28"/>
      <w:szCs w:val="28"/>
    </w:rPr>
  </w:style>
  <w:style w:type="paragraph" w:styleId="Cabealhodondice">
    <w:name w:val="TOC Heading"/>
    <w:basedOn w:val="Ttulo1"/>
    <w:next w:val="Normal"/>
    <w:uiPriority w:val="39"/>
    <w:unhideWhenUsed/>
    <w:qFormat/>
    <w:rsid w:val="00902224"/>
    <w:pPr>
      <w:outlineLvl w:val="9"/>
    </w:pPr>
    <w:rPr>
      <w:lang w:val="en-US"/>
    </w:rPr>
  </w:style>
  <w:style w:type="paragraph" w:styleId="ndice1">
    <w:name w:val="toc 1"/>
    <w:basedOn w:val="Normal"/>
    <w:next w:val="Normal"/>
    <w:autoRedefine/>
    <w:uiPriority w:val="39"/>
    <w:unhideWhenUsed/>
    <w:rsid w:val="00902224"/>
    <w:pPr>
      <w:spacing w:after="100"/>
    </w:pPr>
  </w:style>
  <w:style w:type="character" w:styleId="Hiperligao">
    <w:name w:val="Hyperlink"/>
    <w:basedOn w:val="Tipodeletrapredefinidodopargrafo"/>
    <w:uiPriority w:val="99"/>
    <w:unhideWhenUsed/>
    <w:rsid w:val="00902224"/>
    <w:rPr>
      <w:color w:val="0563C1" w:themeColor="hyperlink"/>
      <w:u w:val="single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A0781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E20D7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cer\Desktop\tesp\1%20ano\2%20semestre\cenas%20do%20projeto\script%20base%20dados\modelo_BD_poppy_and_max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CB73EFF40CD42B69FCB90F9E13978D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08328E4-FE6C-48B5-9B2D-F45D9ECE7928}"/>
      </w:docPartPr>
      <w:docPartBody>
        <w:p w:rsidR="00BD33C3" w:rsidRDefault="00000000">
          <w:pPr>
            <w:pStyle w:val="ACB73EFF40CD42B69FCB90F9E13978DE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AA5022648D9F4638B10261F565F5E82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B4E1214-0197-4902-9BA1-BD003DFAB3D0}"/>
      </w:docPartPr>
      <w:docPartBody>
        <w:p w:rsidR="00BD33C3" w:rsidRDefault="00000000">
          <w:pPr>
            <w:pStyle w:val="AA5022648D9F4638B10261F565F5E82B"/>
          </w:pPr>
          <w:r>
            <w:rPr>
              <w:color w:val="156082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5DE"/>
    <w:rsid w:val="000854E4"/>
    <w:rsid w:val="001748BB"/>
    <w:rsid w:val="002874EF"/>
    <w:rsid w:val="003950CC"/>
    <w:rsid w:val="004745DE"/>
    <w:rsid w:val="006E0BC2"/>
    <w:rsid w:val="00AC2AB3"/>
    <w:rsid w:val="00BD33C3"/>
    <w:rsid w:val="00CE4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PT" w:eastAsia="pt-PT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ACB73EFF40CD42B69FCB90F9E13978DE">
    <w:name w:val="ACB73EFF40CD42B69FCB90F9E13978DE"/>
  </w:style>
  <w:style w:type="paragraph" w:customStyle="1" w:styleId="AA5022648D9F4638B10261F565F5E82B">
    <w:name w:val="AA5022648D9F4638B10261F565F5E82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2026-04-27T00:00:00</PublishDate>
  <Abstract/>
  <CompanyAddress>Diogo Filipe Martins Azevedo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72CDE3E-16FB-4748-964A-1EFF2DF686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modelo_BD_poppy_and_max.dotx</Template>
  <TotalTime>268</TotalTime>
  <Pages>12</Pages>
  <Words>1082</Words>
  <Characters>6384</Characters>
  <Application>Microsoft Office Word</Application>
  <DocSecurity>0</DocSecurity>
  <Lines>912</Lines>
  <Paragraphs>678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Base de dados</vt:lpstr>
      <vt:lpstr/>
    </vt:vector>
  </TitlesOfParts>
  <Company>POppy and max</Company>
  <LinksUpToDate>false</LinksUpToDate>
  <CharactersWithSpaces>6788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 de dados</dc:title>
  <dc:subject>Diogo Azevedo</dc:subject>
  <dc:creator>acer</dc:creator>
  <cp:keywords/>
  <dc:description/>
  <cp:lastModifiedBy>Diogo Azevedo</cp:lastModifiedBy>
  <cp:revision>106</cp:revision>
  <dcterms:created xsi:type="dcterms:W3CDTF">2026-04-29T00:56:00Z</dcterms:created>
  <dcterms:modified xsi:type="dcterms:W3CDTF">2026-04-30T09:50:00Z</dcterms:modified>
</cp:coreProperties>
</file>